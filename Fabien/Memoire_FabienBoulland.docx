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37F9" w:rsidRDefault="00BB37F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BB37F9" w:rsidRPr="004A5FFC" w:rsidRDefault="00BB37F9" w:rsidP="00FC25CF">
                            <w:pPr>
                              <w:pStyle w:val="CompanyName"/>
                            </w:pPr>
                            <w:r w:rsidRPr="004A5FFC">
                              <w:t>ALTRAN EILIS</w:t>
                            </w:r>
                          </w:p>
                          <w:p w:rsidR="00BB37F9" w:rsidRPr="009811B4" w:rsidRDefault="00BB37F9" w:rsidP="00FC25CF">
                            <w:pPr>
                              <w:pStyle w:val="Corpsdetexte"/>
                            </w:pPr>
                          </w:p>
                          <w:p w:rsidR="00BB37F9" w:rsidRDefault="00BB37F9" w:rsidP="00104FA7">
                            <w:pPr>
                              <w:pStyle w:val="CompanyName"/>
                            </w:pPr>
                          </w:p>
                          <w:p w:rsidR="00BB37F9" w:rsidRPr="00742779" w:rsidRDefault="00BB37F9" w:rsidP="00CF723D">
                            <w:pPr>
                              <w:pStyle w:val="CompanyName"/>
                            </w:pPr>
                            <w:r w:rsidRPr="00742779">
                              <w:br/>
                            </w:r>
                          </w:p>
                          <w:p w:rsidR="00BB37F9" w:rsidRPr="00742779" w:rsidRDefault="00BB37F9"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BB37F9" w:rsidRDefault="00BB37F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BB37F9" w:rsidRPr="004A5FFC" w:rsidRDefault="00BB37F9" w:rsidP="00FC25CF">
                      <w:pPr>
                        <w:pStyle w:val="CompanyName"/>
                      </w:pPr>
                      <w:r w:rsidRPr="004A5FFC">
                        <w:t>ALTRAN EILIS</w:t>
                      </w:r>
                    </w:p>
                    <w:p w:rsidR="00BB37F9" w:rsidRPr="009811B4" w:rsidRDefault="00BB37F9" w:rsidP="00FC25CF">
                      <w:pPr>
                        <w:pStyle w:val="Corpsdetexte"/>
                      </w:pPr>
                    </w:p>
                    <w:p w:rsidR="00BB37F9" w:rsidRDefault="00BB37F9" w:rsidP="00104FA7">
                      <w:pPr>
                        <w:pStyle w:val="CompanyName"/>
                      </w:pPr>
                    </w:p>
                    <w:p w:rsidR="00BB37F9" w:rsidRPr="00742779" w:rsidRDefault="00BB37F9" w:rsidP="00CF723D">
                      <w:pPr>
                        <w:pStyle w:val="CompanyName"/>
                      </w:pPr>
                      <w:r w:rsidRPr="00742779">
                        <w:br/>
                      </w:r>
                    </w:p>
                    <w:p w:rsidR="00BB37F9" w:rsidRPr="00742779" w:rsidRDefault="00BB37F9"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403550"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proofErr w:type="spellStart"/>
            <w:r w:rsidRPr="00C3390D">
              <w:t>Generation</w:t>
            </w:r>
            <w:proofErr w:type="spellEnd"/>
            <w:r w:rsidRPr="00C3390D">
              <w:t xml:space="preserve">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 xml:space="preserve">Monte Carlo N </w:t>
            </w:r>
            <w:proofErr w:type="spellStart"/>
            <w:r>
              <w:t>Particles</w:t>
            </w:r>
            <w:proofErr w:type="spellEnd"/>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bookmarkStart w:id="0" w:name="_GoBack"/>
      <w:bookmarkEnd w:id="0"/>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E457A2">
          <w:rPr>
            <w:noProof/>
            <w:webHidden/>
          </w:rPr>
          <w:t>8</w:t>
        </w:r>
        <w:r w:rsidR="00E457A2">
          <w:rPr>
            <w:noProof/>
            <w:webHidden/>
          </w:rPr>
          <w:fldChar w:fldCharType="end"/>
        </w:r>
      </w:hyperlink>
    </w:p>
    <w:p w:rsidR="00E457A2" w:rsidRDefault="00403550">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403550">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E457A2">
          <w:rPr>
            <w:noProof/>
            <w:webHidden/>
          </w:rPr>
          <w:t>12</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E457A2">
          <w:rPr>
            <w:noProof/>
            <w:webHidden/>
          </w:rPr>
          <w:t>12</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E457A2">
          <w:rPr>
            <w:noProof/>
            <w:webHidden/>
          </w:rPr>
          <w:t>14</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E457A2">
          <w:rPr>
            <w:noProof/>
            <w:webHidden/>
          </w:rPr>
          <w:t>16</w:t>
        </w:r>
        <w:r w:rsidR="00E457A2">
          <w:rPr>
            <w:noProof/>
            <w:webHidden/>
          </w:rPr>
          <w:fldChar w:fldCharType="end"/>
        </w:r>
      </w:hyperlink>
    </w:p>
    <w:p w:rsidR="00E457A2" w:rsidRDefault="00403550">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E457A2">
          <w:rPr>
            <w:noProof/>
            <w:webHidden/>
          </w:rPr>
          <w:t>18</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E457A2">
          <w:rPr>
            <w:noProof/>
            <w:webHidden/>
          </w:rPr>
          <w:t>20</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E457A2">
          <w:rPr>
            <w:noProof/>
            <w:webHidden/>
          </w:rPr>
          <w:t>22</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simplification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E457A2">
          <w:rPr>
            <w:noProof/>
            <w:webHidden/>
          </w:rPr>
          <w:t>23</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403550">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403550">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E457A2">
          <w:rPr>
            <w:noProof/>
            <w:webHidden/>
          </w:rPr>
          <w:t>28</w:t>
        </w:r>
        <w:r w:rsidR="00E457A2">
          <w:rPr>
            <w:noProof/>
            <w:webHidden/>
          </w:rPr>
          <w:fldChar w:fldCharType="end"/>
        </w:r>
      </w:hyperlink>
    </w:p>
    <w:p w:rsidR="00E457A2" w:rsidRDefault="00403550">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E457A2">
          <w:rPr>
            <w:noProof/>
            <w:webHidden/>
          </w:rPr>
          <w:t>28</w:t>
        </w:r>
        <w:r w:rsidR="00E457A2">
          <w:rPr>
            <w:noProof/>
            <w:webHidden/>
          </w:rPr>
          <w:fldChar w:fldCharType="end"/>
        </w:r>
      </w:hyperlink>
    </w:p>
    <w:p w:rsidR="00E457A2" w:rsidRDefault="00403550">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E457A2">
          <w:rPr>
            <w:noProof/>
            <w:webHidden/>
          </w:rPr>
          <w:t>30</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E457A2">
          <w:rPr>
            <w:noProof/>
            <w:webHidden/>
          </w:rPr>
          <w:t>11</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E457A2">
          <w:rPr>
            <w:noProof/>
            <w:webHidden/>
          </w:rPr>
          <w:t>15</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E457A2">
          <w:rPr>
            <w:noProof/>
            <w:webHidden/>
          </w:rPr>
          <w:t>19</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E457A2">
          <w:rPr>
            <w:noProof/>
            <w:webHidden/>
          </w:rPr>
          <w:t>23</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E457A2">
          <w:rPr>
            <w:noProof/>
            <w:webHidden/>
          </w:rPr>
          <w:t>25</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E457A2">
          <w:rPr>
            <w:noProof/>
            <w:webHidden/>
          </w:rPr>
          <w:t>13</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E457A2">
          <w:rPr>
            <w:noProof/>
            <w:webHidden/>
          </w:rPr>
          <w:t>14</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E457A2">
          <w:rPr>
            <w:noProof/>
            <w:webHidden/>
          </w:rPr>
          <w:t>31</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E457A2">
          <w:rPr>
            <w:noProof/>
            <w:webHidden/>
          </w:rPr>
          <w:t>32</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E457A2">
          <w:rPr>
            <w:noProof/>
            <w:webHidden/>
          </w:rPr>
          <w:t>33</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E457A2">
          <w:rPr>
            <w:noProof/>
            <w:webHidden/>
          </w:rPr>
          <w:t>34</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E457A2">
          <w:rPr>
            <w:noProof/>
            <w:webHidden/>
          </w:rPr>
          <w:t>35</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E457A2">
          <w:rPr>
            <w:noProof/>
            <w:webHidden/>
          </w:rPr>
          <w:t>36</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E457A2">
          <w:rPr>
            <w:noProof/>
            <w:webHidden/>
          </w:rPr>
          <w:t>37</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E457A2">
          <w:rPr>
            <w:noProof/>
            <w:webHidden/>
          </w:rPr>
          <w:t>38</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E457A2">
          <w:rPr>
            <w:noProof/>
            <w:webHidden/>
          </w:rPr>
          <w:t>39</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E457A2">
          <w:rPr>
            <w:noProof/>
            <w:webHidden/>
          </w:rPr>
          <w:t>40</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E457A2">
          <w:rPr>
            <w:noProof/>
            <w:webHidden/>
          </w:rPr>
          <w:t>41</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E457A2">
          <w:rPr>
            <w:noProof/>
            <w:webHidden/>
          </w:rPr>
          <w:t>42</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E457A2">
          <w:rPr>
            <w:noProof/>
            <w:webHidden/>
          </w:rPr>
          <w:t>43</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E457A2">
          <w:rPr>
            <w:noProof/>
            <w:webHidden/>
          </w:rPr>
          <w:t>44</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E457A2">
          <w:rPr>
            <w:noProof/>
            <w:webHidden/>
          </w:rPr>
          <w:t>45</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E457A2">
          <w:rPr>
            <w:noProof/>
            <w:webHidden/>
          </w:rPr>
          <w:t>46</w:t>
        </w:r>
        <w:r w:rsidR="00E457A2">
          <w:rPr>
            <w:noProof/>
            <w:webHidden/>
          </w:rPr>
          <w:fldChar w:fldCharType="end"/>
        </w:r>
      </w:hyperlink>
    </w:p>
    <w:p w:rsidR="00E457A2" w:rsidRDefault="00403550">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E457A2">
          <w:rPr>
            <w:noProof/>
            <w:webHidden/>
          </w:rPr>
          <w:t>47</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1" w:name="_Toc397097558"/>
      <w:r w:rsidRPr="00B77470">
        <w:lastRenderedPageBreak/>
        <w:t>INTRODUCTION GENERALE</w:t>
      </w:r>
      <w:bookmarkEnd w:id="1"/>
    </w:p>
    <w:p w:rsidR="005D4B46" w:rsidRPr="001E7737" w:rsidRDefault="005D4B46" w:rsidP="00CF723D">
      <w:pPr>
        <w:pStyle w:val="Titre2"/>
      </w:pPr>
      <w:bookmarkStart w:id="2" w:name="_Toc397097559"/>
      <w:r w:rsidRPr="001E7737">
        <w:t>Contexte actuel</w:t>
      </w:r>
      <w:bookmarkEnd w:id="2"/>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3" w:name="_Toc397097560"/>
      <w:r w:rsidRPr="001E7737">
        <w:t>Les réacteurs 4</w:t>
      </w:r>
      <w:r w:rsidRPr="00104FA7">
        <w:rPr>
          <w:vertAlign w:val="superscript"/>
        </w:rPr>
        <w:t>eme</w:t>
      </w:r>
      <w:r w:rsidRPr="001E7737">
        <w:t xml:space="preserve"> génération</w:t>
      </w:r>
      <w:bookmarkEnd w:id="3"/>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4"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4"/>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5" w:name="_Toc397097562"/>
      <w:r w:rsidRPr="001E7737">
        <w:lastRenderedPageBreak/>
        <w:t>PRESENTATION DE L’ENTREPRISE</w:t>
      </w:r>
      <w:bookmarkEnd w:id="5"/>
    </w:p>
    <w:p w:rsidR="00712118" w:rsidRDefault="00712118" w:rsidP="00104FA7">
      <w:pPr>
        <w:pStyle w:val="Titre2"/>
      </w:pPr>
      <w:bookmarkStart w:id="6" w:name="_Toc397097563"/>
      <w:r>
        <w:t>Présentation</w:t>
      </w:r>
      <w:bookmarkEnd w:id="6"/>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E457A2" w:rsidRPr="00104FA7">
        <w:t xml:space="preserve">Figure </w:t>
      </w:r>
      <w:r w:rsidR="00E457A2">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7" w:name="_Ref396749213"/>
      <w:bookmarkStart w:id="8" w:name="_Toc397097598"/>
      <w:r w:rsidRPr="00104FA7">
        <w:t xml:space="preserve">Figure </w:t>
      </w:r>
      <w:fldSimple w:instr=" SEQ Figure \* ARABIC ">
        <w:r w:rsidR="00E457A2">
          <w:rPr>
            <w:noProof/>
          </w:rPr>
          <w:t>1</w:t>
        </w:r>
      </w:fldSimple>
      <w:bookmarkEnd w:id="7"/>
      <w:r w:rsidRPr="00104FA7">
        <w:t> : Organigramme d’ALTRAN</w:t>
      </w:r>
      <w:bookmarkEnd w:id="8"/>
    </w:p>
    <w:p w:rsidR="00712118" w:rsidRDefault="00712118" w:rsidP="00104FA7">
      <w:pPr>
        <w:pStyle w:val="Titre2"/>
      </w:pPr>
      <w:bookmarkStart w:id="9" w:name="_Toc397097564"/>
      <w:r>
        <w:lastRenderedPageBreak/>
        <w:t>Ma place dans l’entreprise</w:t>
      </w:r>
      <w:bookmarkEnd w:id="9"/>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10" w:name="_Toc397097565"/>
      <w:r>
        <w:t>Contexte de l’étude présentée</w:t>
      </w:r>
      <w:bookmarkEnd w:id="10"/>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1" w:name="_Toc397097566"/>
      <w:r>
        <w:t>PROBLEMATIQUE</w:t>
      </w:r>
      <w:bookmarkEnd w:id="11"/>
    </w:p>
    <w:p w:rsidR="007D535F" w:rsidRDefault="001436C8" w:rsidP="00104FA7">
      <w:pPr>
        <w:pStyle w:val="Titre2"/>
      </w:pPr>
      <w:bookmarkStart w:id="12" w:name="_Toc397097567"/>
      <w:r>
        <w:t>P</w:t>
      </w:r>
      <w:r w:rsidR="00F9557D">
        <w:t xml:space="preserve">résentation </w:t>
      </w:r>
      <w:r w:rsidR="00A46421">
        <w:t>de l’etude</w:t>
      </w:r>
      <w:bookmarkEnd w:id="12"/>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E457A2" w:rsidRPr="000B4797">
        <w:t xml:space="preserve">Tableau </w:t>
      </w:r>
      <w:r w:rsidR="00E457A2">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E457A2">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3" w:name="_Ref396768484"/>
      <w:bookmarkStart w:id="14" w:name="_Toc397097591"/>
      <w:r w:rsidRPr="000B4797">
        <w:t xml:space="preserve">Tableau </w:t>
      </w:r>
      <w:fldSimple w:instr=" SEQ Tableau \* ARABIC ">
        <w:r w:rsidR="00E457A2">
          <w:rPr>
            <w:noProof/>
          </w:rPr>
          <w:t>1</w:t>
        </w:r>
      </w:fldSimple>
      <w:bookmarkEnd w:id="13"/>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E457A2">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E457A2">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E457A2">
        <w:t>[9]</w:t>
      </w:r>
      <w:r w:rsidR="00940991">
        <w:fldChar w:fldCharType="end"/>
      </w:r>
      <w:r w:rsidR="00E90725" w:rsidRPr="00740421">
        <w:t>)</w:t>
      </w:r>
      <w:bookmarkEnd w:id="14"/>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5" w:name="_Toc397097568"/>
      <w:r>
        <w:t>Equation de Bateman</w:t>
      </w:r>
      <w:bookmarkEnd w:id="15"/>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E457A2">
        <w:t>[12]</w:t>
      </w:r>
      <w:r w:rsidR="00A63904">
        <w:fldChar w:fldCharType="end"/>
      </w:r>
      <w:r w:rsidR="00A63904">
        <w:t>)</w:t>
      </w:r>
      <w:r w:rsidR="00B9572B">
        <w:t> :</w:t>
      </w:r>
    </w:p>
    <w:p w:rsidR="004032C9" w:rsidRPr="00E107DD" w:rsidRDefault="00403550"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403550"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403550"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403550"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403550"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403550"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403550"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403550"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6" w:name="_Ref396825930"/>
      <w:bookmarkStart w:id="17" w:name="_Toc397097569"/>
      <w:r>
        <w:t>Chaine d’évolution</w:t>
      </w:r>
      <w:r w:rsidR="00342BDC">
        <w:t xml:space="preserve"> restreinte</w:t>
      </w:r>
      <w:bookmarkEnd w:id="16"/>
      <w:bookmarkEnd w:id="17"/>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E457A2">
        <w:t xml:space="preserve">Figure </w:t>
      </w:r>
      <w:r w:rsidR="00E457A2">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E457A2">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E457A2">
        <w:t xml:space="preserve">Figure </w:t>
      </w:r>
      <w:r w:rsidR="00E457A2">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8" w:name="_Ref396762297"/>
      <w:bookmarkStart w:id="19" w:name="_Toc397097599"/>
      <w:r>
        <w:t xml:space="preserve">Figure </w:t>
      </w:r>
      <w:fldSimple w:instr=" SEQ Figure \* ARABIC ">
        <w:r w:rsidR="00E457A2">
          <w:rPr>
            <w:noProof/>
          </w:rPr>
          <w:t>2</w:t>
        </w:r>
      </w:fldSimple>
      <w:bookmarkEnd w:id="18"/>
      <w:r>
        <w:t> : Evolution complète des chaînes de désintégration des noyaux lourds</w:t>
      </w:r>
      <w:bookmarkEnd w:id="19"/>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E457A2">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4560"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BB37F9" w:rsidRPr="00104FA7" w:rsidRDefault="00BB37F9" w:rsidP="00104FA7">
                            <w:pPr>
                              <w:jc w:val="center"/>
                              <w:rPr>
                                <w:rFonts w:cs="Arial"/>
                                <w:sz w:val="18"/>
                              </w:rPr>
                            </w:pPr>
                            <w:proofErr w:type="gramStart"/>
                            <w:r w:rsidRPr="00104FA7">
                              <w:rPr>
                                <w:rFonts w:cs="Arial"/>
                                <w:sz w:val="18"/>
                              </w:rPr>
                              <w:t>α</w:t>
                            </w:r>
                            <w:proofErr w:type="gramEnd"/>
                          </w:p>
                          <w:p w:rsidR="00BB37F9" w:rsidRPr="00104FA7" w:rsidRDefault="00BB37F9"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1488"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0464"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09440"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BB37F9" w:rsidRPr="00104FA7" w:rsidRDefault="00BB37F9" w:rsidP="00104FA7">
                            <w:pPr>
                              <w:jc w:val="center"/>
                              <w:rPr>
                                <w:rFonts w:cs="Arial"/>
                                <w:sz w:val="18"/>
                              </w:rPr>
                            </w:pPr>
                            <w:proofErr w:type="gramStart"/>
                            <w:r w:rsidRPr="00104FA7">
                              <w:rPr>
                                <w:rFonts w:cs="Arial"/>
                                <w:sz w:val="18"/>
                              </w:rPr>
                              <w:t>α</w:t>
                            </w:r>
                            <w:proofErr w:type="gramEnd"/>
                          </w:p>
                          <w:p w:rsidR="00BB37F9" w:rsidRPr="00104FA7" w:rsidRDefault="00BB37F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07392"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20" w:name="_Ref396762299"/>
      <w:bookmarkStart w:id="21" w:name="_Toc397097600"/>
      <w:r>
        <w:t xml:space="preserve">Figure </w:t>
      </w:r>
      <w:fldSimple w:instr=" SEQ Figure \* ARABIC ">
        <w:r w:rsidR="00E457A2">
          <w:rPr>
            <w:noProof/>
          </w:rPr>
          <w:t>3</w:t>
        </w:r>
      </w:fldSimple>
      <w:bookmarkEnd w:id="20"/>
      <w:r>
        <w:t> : Evolution simplifiée des chaînes de désintégration des noyaux lourds</w:t>
      </w:r>
      <w:bookmarkEnd w:id="21"/>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E457A2">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2" w:name="_Toc397097570"/>
      <w:r w:rsidRPr="00EC3102">
        <w:t>Epuisement sans flux neutronique</w:t>
      </w:r>
      <w:bookmarkEnd w:id="22"/>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403550"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403550"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403550"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403550"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403550"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403550"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403550"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403550"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403550"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403550"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w:t>
      </w:r>
      <w:proofErr w:type="gramStart"/>
      <w:r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403550"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403550"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403550"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403550"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403550"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403550"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403550"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403550"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403550"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E457A2" w:rsidRPr="002C43EB">
        <w:t xml:space="preserve">Tableau </w:t>
      </w:r>
      <w:r w:rsidR="00E457A2">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403550"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3" w:name="_Ref396767711"/>
      <w:bookmarkStart w:id="24" w:name="_Toc397097592"/>
      <w:r w:rsidRPr="002C43EB">
        <w:t xml:space="preserve">Tableau </w:t>
      </w:r>
      <w:fldSimple w:instr=" SEQ Tableau \* ARABIC ">
        <w:r w:rsidR="00E457A2">
          <w:rPr>
            <w:noProof/>
          </w:rPr>
          <w:t>2</w:t>
        </w:r>
      </w:fldSimple>
      <w:bookmarkEnd w:id="23"/>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4"/>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5" w:name="_Toc397097571"/>
      <w:r>
        <w:t>Epuisement avec flux neutronique</w:t>
      </w:r>
      <w:bookmarkEnd w:id="25"/>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403550"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403550"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403550"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403550"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403550"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403550"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403550"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403550"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403550"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6" w:name="_Toc397097572"/>
      <w:r>
        <w:t>METHODE</w:t>
      </w:r>
      <w:r w:rsidR="00152022">
        <w:t>S</w:t>
      </w:r>
      <w:r>
        <w:t xml:space="preserve"> DE RESOLUTION</w:t>
      </w:r>
      <w:bookmarkEnd w:id="26"/>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7" w:name="_Ref396819873"/>
      <w:bookmarkStart w:id="28" w:name="_Ref396819876"/>
      <w:bookmarkStart w:id="29" w:name="_Toc397097573"/>
      <w:r>
        <w:t>methode exacte</w:t>
      </w:r>
      <w:bookmarkEnd w:id="27"/>
      <w:bookmarkEnd w:id="28"/>
      <w:bookmarkEnd w:id="29"/>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E457A2">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30" w:name="_Toc397097574"/>
      <w:r w:rsidR="00FB340F">
        <w:t>M</w:t>
      </w:r>
      <w:r w:rsidRPr="00EC3102">
        <w:t xml:space="preserve">ethode </w:t>
      </w:r>
      <w:r w:rsidR="00435F84">
        <w:t>de la « variation de la constante »</w:t>
      </w:r>
      <w:bookmarkEnd w:id="30"/>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403550"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1" w:name="_Ref396786519"/>
            <w:proofErr w:type="spellStart"/>
            <w:r>
              <w:t>Eq</w:t>
            </w:r>
            <w:proofErr w:type="spellEnd"/>
            <w:r>
              <w:t xml:space="preserve">. </w:t>
            </w:r>
            <w:fldSimple w:instr=" SEQ Eq. \* ARABIC ">
              <w:r w:rsidR="00E457A2">
                <w:rPr>
                  <w:noProof/>
                </w:rPr>
                <w:t>1</w:t>
              </w:r>
            </w:fldSimple>
            <w:bookmarkEnd w:id="31"/>
          </w:p>
        </w:tc>
      </w:tr>
    </w:tbl>
    <w:p w:rsidR="00EC3102" w:rsidRDefault="00FA558B" w:rsidP="00EC3102">
      <w:pPr>
        <w:pStyle w:val="Corpsdetexte"/>
      </w:pPr>
      <w:r>
        <w:t>Où :</w:t>
      </w:r>
    </w:p>
    <w:p w:rsidR="00FA558B" w:rsidRPr="00E107DD" w:rsidRDefault="00403550"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403550"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403550"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403550"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2" w:name="_Ref396786375"/>
            <w:bookmarkStart w:id="33" w:name="_Ref396786170"/>
            <w:proofErr w:type="spellStart"/>
            <w:r>
              <w:t>Eq</w:t>
            </w:r>
            <w:proofErr w:type="spellEnd"/>
            <w:r>
              <w:t xml:space="preserve">. </w:t>
            </w:r>
            <w:fldSimple w:instr=" SEQ Eq. \* ARABIC ">
              <w:r w:rsidR="00E457A2">
                <w:rPr>
                  <w:noProof/>
                </w:rPr>
                <w:t>2</w:t>
              </w:r>
            </w:fldSimple>
            <w:bookmarkEnd w:id="32"/>
          </w:p>
        </w:tc>
        <w:bookmarkEnd w:id="33"/>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403550"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403550"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403550"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E457A2">
        <w:t>Eq</w:t>
      </w:r>
      <w:proofErr w:type="spellEnd"/>
      <w:r w:rsidR="00E457A2">
        <w:t xml:space="preserve">. </w:t>
      </w:r>
      <w:r w:rsidR="00E457A2">
        <w:rPr>
          <w:noProof/>
        </w:rPr>
        <w:t>2</w:t>
      </w:r>
      <w:r w:rsidR="00090577">
        <w:fldChar w:fldCharType="end"/>
      </w:r>
      <w:r w:rsidR="00090577">
        <w:t>.</w:t>
      </w:r>
    </w:p>
    <w:p w:rsidR="00C23503" w:rsidRPr="002230EA" w:rsidRDefault="00FB340F" w:rsidP="00FB340F">
      <w:pPr>
        <w:pStyle w:val="Titre3"/>
        <w:rPr>
          <w:shd w:val="clear" w:color="auto" w:fill="FFFFFF"/>
        </w:rPr>
      </w:pPr>
      <w:bookmarkStart w:id="34" w:name="_Toc397097575"/>
      <w:r>
        <w:rPr>
          <w:shd w:val="clear" w:color="auto" w:fill="FFFFFF"/>
        </w:rPr>
        <w:t>R</w:t>
      </w:r>
      <w:r w:rsidR="00C23503">
        <w:rPr>
          <w:shd w:val="clear" w:color="auto" w:fill="FFFFFF"/>
        </w:rPr>
        <w:t>esolution d’un probleme a valeur propre</w:t>
      </w:r>
      <w:bookmarkEnd w:id="34"/>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E457A2">
        <w:t>Eq</w:t>
      </w:r>
      <w:proofErr w:type="spellEnd"/>
      <w:r w:rsidR="00E457A2">
        <w:t xml:space="preserve">. </w:t>
      </w:r>
      <w:r w:rsidR="00E457A2">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E457A2">
        <w:t>Eq</w:t>
      </w:r>
      <w:proofErr w:type="spellEnd"/>
      <w:r w:rsidR="00E457A2">
        <w:t xml:space="preserve">. </w:t>
      </w:r>
      <w:r w:rsidR="00E457A2">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fldSimple w:instr=" SEQ Eq. \* ARABIC ">
              <w:r w:rsidR="00E457A2">
                <w:rPr>
                  <w:noProof/>
                </w:rPr>
                <w:t>3</w:t>
              </w:r>
            </w:fldSimple>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5" w:name="_Ref396807861"/>
            <w:proofErr w:type="spellStart"/>
            <w:r>
              <w:t>Eq</w:t>
            </w:r>
            <w:proofErr w:type="spellEnd"/>
            <w:r>
              <w:t xml:space="preserve">. </w:t>
            </w:r>
            <w:fldSimple w:instr=" SEQ Eq. \* ARABIC ">
              <w:r w:rsidR="00E457A2">
                <w:rPr>
                  <w:noProof/>
                </w:rPr>
                <w:t>4</w:t>
              </w:r>
            </w:fldSimple>
            <w:bookmarkEnd w:id="35"/>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403550"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E457A2" w:rsidRPr="002C43EB">
              <w:t xml:space="preserve">Tableau </w:t>
            </w:r>
            <w:r w:rsidR="00E457A2">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fldSimple w:instr=" SEQ Eq. \* ARABIC ">
              <w:r w:rsidR="00E457A2">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E457A2">
        <w:t>Eq</w:t>
      </w:r>
      <w:proofErr w:type="spellEnd"/>
      <w:r w:rsidR="00E457A2">
        <w:t xml:space="preserve">. </w:t>
      </w:r>
      <w:r w:rsidR="00E457A2">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E457A2">
        <w:t>Eq</w:t>
      </w:r>
      <w:proofErr w:type="spellEnd"/>
      <w:r w:rsidR="00E457A2">
        <w:t xml:space="preserve">. </w:t>
      </w:r>
      <w:r w:rsidR="00E457A2">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fldSimple w:instr=" SEQ Eq. \* ARABIC ">
              <w:r w:rsidR="00E457A2">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23742C">
            <w:pPr>
              <w:pStyle w:val="Corpsdetexte"/>
              <w:jc w:val="center"/>
              <w:rPr>
                <w:sz w:val="18"/>
                <w:szCs w:val="18"/>
              </w:rPr>
            </w:pP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403550"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6" w:name="_Ref396793307"/>
      <w:bookmarkStart w:id="37" w:name="_Ref396794186"/>
      <w:bookmarkStart w:id="38" w:name="_Toc397097593"/>
      <w:r w:rsidRPr="002C43EB">
        <w:t xml:space="preserve">Tableau </w:t>
      </w:r>
      <w:fldSimple w:instr=" SEQ Tableau \* ARABIC ">
        <w:r w:rsidR="00E457A2">
          <w:rPr>
            <w:noProof/>
          </w:rPr>
          <w:t>3</w:t>
        </w:r>
      </w:fldSimple>
      <w:bookmarkEnd w:id="36"/>
      <w:bookmarkEnd w:id="37"/>
      <w:r w:rsidRPr="002C43EB">
        <w:t xml:space="preserve"> : </w:t>
      </w:r>
      <w:r>
        <w:t>Expression de la matrice d’évolution</w:t>
      </w:r>
      <w:r w:rsidR="00E260A7">
        <w:t xml:space="preserve"> de la chaine restreinte</w:t>
      </w:r>
      <w:bookmarkEnd w:id="38"/>
    </w:p>
    <w:p w:rsidR="006B6C9B" w:rsidRPr="002230EA" w:rsidRDefault="006B6C9B" w:rsidP="00FB340F">
      <w:pPr>
        <w:pStyle w:val="Titre3"/>
        <w:rPr>
          <w:shd w:val="clear" w:color="auto" w:fill="FFFFFF"/>
        </w:rPr>
      </w:pPr>
      <w:bookmarkStart w:id="39" w:name="_Toc397097576"/>
      <w:r>
        <w:rPr>
          <w:shd w:val="clear" w:color="auto" w:fill="FFFFFF"/>
        </w:rPr>
        <w:lastRenderedPageBreak/>
        <w:t>Expression des conditions limites</w:t>
      </w:r>
      <w:bookmarkEnd w:id="39"/>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fldSimple w:instr=" SEQ Eq. \* ARABIC ">
              <w:r w:rsidR="00E457A2">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403550"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fldSimple w:instr=" SEQ Eq. \* ARABIC ">
              <w:r w:rsidR="00E457A2">
                <w:rPr>
                  <w:noProof/>
                </w:rPr>
                <w:t>8</w:t>
              </w:r>
            </w:fldSimple>
          </w:p>
        </w:tc>
      </w:tr>
    </w:tbl>
    <w:p w:rsidR="006B6C9B" w:rsidRPr="006B6C9B" w:rsidRDefault="006B6C9B" w:rsidP="006B6C9B">
      <w:pPr>
        <w:pStyle w:val="Corpsdetexte"/>
      </w:pPr>
    </w:p>
    <w:p w:rsidR="008F2CEB" w:rsidRDefault="001D0656" w:rsidP="00104FA7">
      <w:pPr>
        <w:pStyle w:val="Titre2"/>
      </w:pPr>
      <w:bookmarkStart w:id="40" w:name="_Toc397097577"/>
      <w:r>
        <w:lastRenderedPageBreak/>
        <w:t>M</w:t>
      </w:r>
      <w:r w:rsidR="00F9557D">
        <w:t>ethodes Alternatives</w:t>
      </w:r>
      <w:bookmarkEnd w:id="40"/>
    </w:p>
    <w:p w:rsidR="001D0656" w:rsidRDefault="00FB340F" w:rsidP="00FB340F">
      <w:pPr>
        <w:pStyle w:val="Titre3"/>
      </w:pPr>
      <w:bookmarkStart w:id="41" w:name="_Toc397097578"/>
      <w:r>
        <w:t>Methode explicite</w:t>
      </w:r>
      <w:r w:rsidR="006B6C9B">
        <w:t xml:space="preserve"> : </w:t>
      </w:r>
      <w:r w:rsidR="001D0656">
        <w:t>Runge kutta</w:t>
      </w:r>
      <w:r w:rsidR="006B6C9B">
        <w:t xml:space="preserve"> 1</w:t>
      </w:r>
      <w:bookmarkEnd w:id="41"/>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w:t>
      </w:r>
      <w:proofErr w:type="spellStart"/>
      <w:r>
        <w:t>térêt</w:t>
      </w:r>
      <w:proofErr w:type="spellEnd"/>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E457A2">
        <w:t xml:space="preserve">Figure </w:t>
      </w:r>
      <w:r w:rsidR="00E457A2">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2" w:name="_Ref397014611"/>
      <w:bookmarkStart w:id="43" w:name="_Toc397097601"/>
      <w:r>
        <w:t xml:space="preserve">Figure </w:t>
      </w:r>
      <w:fldSimple w:instr=" SEQ Figure \* ARABIC ">
        <w:r w:rsidR="00E457A2">
          <w:rPr>
            <w:noProof/>
          </w:rPr>
          <w:t>4</w:t>
        </w:r>
      </w:fldSimple>
      <w:bookmarkEnd w:id="42"/>
      <w:r>
        <w:t xml:space="preserve"> : Illustration de la méthode Runge </w:t>
      </w:r>
      <w:proofErr w:type="spellStart"/>
      <w:r>
        <w:t>Kutta</w:t>
      </w:r>
      <w:proofErr w:type="spellEnd"/>
      <w:r>
        <w:t xml:space="preserve"> 1</w:t>
      </w:r>
      <w:bookmarkEnd w:id="43"/>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403550"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403550"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403550"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403550"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403550"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403550"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403550"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4" w:name="_Toc397097579"/>
      <w:r>
        <w:t xml:space="preserve">Methode </w:t>
      </w:r>
      <w:r w:rsidR="00FB340F">
        <w:t>Explicite</w:t>
      </w:r>
      <w:r w:rsidR="00AA2488">
        <w:t>-O5</w:t>
      </w:r>
      <w:r>
        <w:t xml:space="preserve"> : Approximation </w:t>
      </w:r>
      <w:r w:rsidR="001D0656">
        <w:t>à l’ordre 5</w:t>
      </w:r>
      <w:bookmarkEnd w:id="44"/>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403550"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5" w:name="_Toc397097580"/>
      <w:r>
        <w:t xml:space="preserve">simplification du </w:t>
      </w:r>
      <w:r w:rsidR="006B6C9B">
        <w:t xml:space="preserve">Modele </w:t>
      </w:r>
      <w:r w:rsidR="00E47ECB">
        <w:t>‘</w:t>
      </w:r>
      <w:r w:rsidR="006B6C9B">
        <w:t>exact</w:t>
      </w:r>
      <w:r w:rsidR="00E47ECB">
        <w:t>’</w:t>
      </w:r>
      <w:bookmarkEnd w:id="45"/>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E457A2">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E457A2">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E457A2" w:rsidRPr="002C43EB">
        <w:t xml:space="preserve">Tableau </w:t>
      </w:r>
      <w:r w:rsidR="00E457A2">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403550"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403550"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CE7281">
            <w:pPr>
              <w:pStyle w:val="Corpsdetexte"/>
              <w:jc w:val="center"/>
              <w:rPr>
                <w:sz w:val="18"/>
                <w:szCs w:val="18"/>
              </w:rPr>
            </w:pP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6" w:name="_Ref396826548"/>
      <w:bookmarkStart w:id="47" w:name="_Ref396948374"/>
      <w:bookmarkStart w:id="48" w:name="_Toc397097594"/>
      <w:r w:rsidRPr="002C43EB">
        <w:t xml:space="preserve">Tableau </w:t>
      </w:r>
      <w:fldSimple w:instr=" SEQ Tableau \* ARABIC ">
        <w:r w:rsidR="00E457A2">
          <w:rPr>
            <w:noProof/>
          </w:rPr>
          <w:t>4</w:t>
        </w:r>
      </w:fldSimple>
      <w:bookmarkEnd w:id="46"/>
      <w:r w:rsidRPr="002C43EB">
        <w:t xml:space="preserve"> : </w:t>
      </w:r>
      <w:r>
        <w:t>Expression de la matrice d’évolution de la chaine simplifiée</w:t>
      </w:r>
      <w:bookmarkEnd w:id="47"/>
      <w:bookmarkEnd w:id="48"/>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9" w:name="_Toc397097581"/>
      <w:r>
        <w:lastRenderedPageBreak/>
        <w:t>application</w:t>
      </w:r>
      <w:bookmarkEnd w:id="49"/>
    </w:p>
    <w:p w:rsidR="007D535F" w:rsidRDefault="001D0656" w:rsidP="00FB340F">
      <w:pPr>
        <w:pStyle w:val="Titre3"/>
      </w:pPr>
      <w:bookmarkStart w:id="50" w:name="_Toc397097582"/>
      <w:r>
        <w:t>Présentation d</w:t>
      </w:r>
      <w:r w:rsidR="00B93097">
        <w:t>u cas de cellule</w:t>
      </w:r>
      <w:r>
        <w:t xml:space="preserve"> Superphénix</w:t>
      </w:r>
      <w:bookmarkEnd w:id="50"/>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403550"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403550"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403550"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403550"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403550"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403550"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403550"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1" w:name="_Ref396760350"/>
      <w:bookmarkStart w:id="52" w:name="_Toc397097602"/>
      <w:r w:rsidRPr="000B4797">
        <w:t xml:space="preserve">Figure </w:t>
      </w:r>
      <w:fldSimple w:instr=" SEQ Figure \* ARABIC ">
        <w:r w:rsidR="00E457A2">
          <w:rPr>
            <w:noProof/>
          </w:rPr>
          <w:t>5</w:t>
        </w:r>
      </w:fldSimple>
      <w:bookmarkEnd w:id="51"/>
      <w:r w:rsidRPr="000B4797">
        <w:t xml:space="preserve"> : </w:t>
      </w:r>
      <w:r w:rsidR="009476C8">
        <w:t>Illustration d’une cellule c</w:t>
      </w:r>
      <w:r w:rsidRPr="000B4797">
        <w:t xml:space="preserve">ombustible </w:t>
      </w:r>
      <w:proofErr w:type="spellStart"/>
      <w:r w:rsidRPr="000B4797">
        <w:t>SuperPhénix</w:t>
      </w:r>
      <w:bookmarkEnd w:id="52"/>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403550"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403550"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w:t>
      </w:r>
      <w:proofErr w:type="spellStart"/>
      <w:r w:rsidR="00B6718E">
        <w:t>eur</w:t>
      </w:r>
      <w:proofErr w:type="spellEnd"/>
      <w:r w:rsidR="00B6718E">
        <w:t xml:space="preserve"> Pu</w:t>
      </w:r>
    </w:p>
    <w:p w:rsidR="00B6718E" w:rsidRDefault="00403550"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E457A2" w:rsidRPr="00EA1826">
        <w:t xml:space="preserve">Tableau </w:t>
      </w:r>
      <w:r w:rsidR="00E457A2">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3" w:name="_Ref396832571"/>
      <w:bookmarkStart w:id="54" w:name="_Toc397097595"/>
      <w:r w:rsidRPr="00EA1826">
        <w:t xml:space="preserve">Tableau </w:t>
      </w:r>
      <w:fldSimple w:instr=" SEQ Tableau \* ARABIC ">
        <w:r w:rsidR="00E457A2">
          <w:rPr>
            <w:noProof/>
          </w:rPr>
          <w:t>5</w:t>
        </w:r>
      </w:fldSimple>
      <w:bookmarkEnd w:id="53"/>
      <w:r w:rsidRPr="00EA1826">
        <w:t xml:space="preserve"> : Composition </w:t>
      </w:r>
      <w:r>
        <w:t xml:space="preserve">isotopique des noyaux lourds de </w:t>
      </w:r>
      <w:proofErr w:type="spellStart"/>
      <w:r>
        <w:t>SuperPhénix</w:t>
      </w:r>
      <w:bookmarkEnd w:id="54"/>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403550"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403550"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403550"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403550"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403550"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403550"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5" w:name="_Toc397097583"/>
      <w:r>
        <w:lastRenderedPageBreak/>
        <w:t>Sections efficaces</w:t>
      </w:r>
      <w:bookmarkEnd w:id="55"/>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E457A2">
        <w:t xml:space="preserve">Tableau </w:t>
      </w:r>
      <w:r w:rsidR="00E457A2">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6" w:name="_Ref396946192"/>
      <w:bookmarkStart w:id="57" w:name="_Ref396948466"/>
      <w:bookmarkStart w:id="58" w:name="_Toc397097596"/>
      <w:r>
        <w:t xml:space="preserve">Tableau </w:t>
      </w:r>
      <w:fldSimple w:instr=" SEQ Tableau \* ARABIC ">
        <w:r w:rsidR="00E457A2">
          <w:rPr>
            <w:noProof/>
          </w:rPr>
          <w:t>6</w:t>
        </w:r>
      </w:fldSimple>
      <w:bookmarkEnd w:id="56"/>
      <w:r>
        <w:t xml:space="preserve"> : Sections efficaces </w:t>
      </w:r>
      <w:r w:rsidR="00CB7D16">
        <w:t xml:space="preserve">calculées par </w:t>
      </w:r>
      <w:r>
        <w:t>DRAGON</w:t>
      </w:r>
      <w:bookmarkEnd w:id="57"/>
      <w:bookmarkEnd w:id="58"/>
    </w:p>
    <w:p w:rsidR="00D91E2D" w:rsidRPr="005A0A7C" w:rsidRDefault="00D91E2D" w:rsidP="00FB340F">
      <w:pPr>
        <w:pStyle w:val="Titre3"/>
      </w:pPr>
      <w:bookmarkStart w:id="59" w:name="_Toc397097584"/>
      <w:r w:rsidRPr="005A0A7C">
        <w:t>Résultats des différents modèles</w:t>
      </w:r>
      <w:bookmarkEnd w:id="59"/>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E457A2">
        <w:t xml:space="preserve">Figure </w:t>
      </w:r>
      <w:r w:rsidR="00E457A2">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E457A2">
        <w:t xml:space="preserve">Figure </w:t>
      </w:r>
      <w:r w:rsidR="00E457A2">
        <w:rPr>
          <w:noProof/>
        </w:rPr>
        <w:t>13</w:t>
      </w:r>
      <w:r w:rsidR="009B5225">
        <w:fldChar w:fldCharType="end"/>
      </w:r>
      <w:r w:rsidR="009B5225">
        <w:t>.</w:t>
      </w:r>
    </w:p>
    <w:p w:rsidR="007D535F" w:rsidRPr="00FB340F" w:rsidRDefault="00FB340F" w:rsidP="00FB340F">
      <w:pPr>
        <w:pStyle w:val="Titre3"/>
      </w:pPr>
      <w:bookmarkStart w:id="60" w:name="_Toc397097585"/>
      <w:r w:rsidRPr="00FB340F">
        <w:t>Performances des modèles</w:t>
      </w:r>
      <w:bookmarkEnd w:id="60"/>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E457A2">
        <w:t xml:space="preserve">Tableau </w:t>
      </w:r>
      <w:r w:rsidR="00E457A2">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1" w:name="_Ref396946219"/>
      <w:bookmarkStart w:id="62" w:name="_Ref396948492"/>
      <w:bookmarkStart w:id="63" w:name="_Toc397097597"/>
      <w:r>
        <w:t xml:space="preserve">Tableau </w:t>
      </w:r>
      <w:fldSimple w:instr=" SEQ Tableau \* ARABIC ">
        <w:r w:rsidR="00E457A2">
          <w:rPr>
            <w:noProof/>
          </w:rPr>
          <w:t>7</w:t>
        </w:r>
      </w:fldSimple>
      <w:bookmarkEnd w:id="61"/>
      <w:r>
        <w:t> : Performances des modèles</w:t>
      </w:r>
      <w:bookmarkEnd w:id="62"/>
      <w:bookmarkEnd w:id="63"/>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w:t>
      </w:r>
      <w:proofErr w:type="spellStart"/>
      <w:r w:rsidR="00081F2E">
        <w:t>Kutta</w:t>
      </w:r>
      <w:proofErr w:type="spellEnd"/>
      <w:r w:rsidR="00081F2E">
        <w:t xml:space="preserve">,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4" w:name="_Toc397097586"/>
      <w:r w:rsidRPr="00A448B8">
        <w:t xml:space="preserve">EXPLOITATION </w:t>
      </w:r>
      <w:r w:rsidR="00113D7B">
        <w:t>du modele</w:t>
      </w:r>
      <w:r w:rsidR="00A46421">
        <w:t xml:space="preserve"> rk1</w:t>
      </w:r>
      <w:bookmarkEnd w:id="64"/>
    </w:p>
    <w:p w:rsidR="007D535F" w:rsidRDefault="00FD1602" w:rsidP="00104FA7">
      <w:pPr>
        <w:pStyle w:val="Titre2"/>
      </w:pPr>
      <w:bookmarkStart w:id="65" w:name="_Toc397097587"/>
      <w:r>
        <w:t>Epuisements « MonteCarlo »</w:t>
      </w:r>
      <w:bookmarkEnd w:id="65"/>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A11C6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 xml:space="preserve">Deux vecteurs Pu ont été étudiés : </w:t>
      </w:r>
    </w:p>
    <w:p w:rsidR="00E457A2" w:rsidRDefault="00A11C6D" w:rsidP="008D50DF">
      <w:pPr>
        <w:pStyle w:val="Lgende"/>
        <w:ind w:firstLine="0"/>
      </w:pPr>
      <w:r>
        <w:t xml:space="preserve">Un vecteur Pu provenant de </w:t>
      </w:r>
      <w:r w:rsidR="0032041D" w:rsidRPr="00A11C6D">
        <w:t xml:space="preserve">la cellule SPX </w:t>
      </w:r>
      <w:r>
        <w:t xml:space="preserve">(voir </w:t>
      </w:r>
      <w:r>
        <w:fldChar w:fldCharType="begin"/>
      </w:r>
      <w:r>
        <w:instrText xml:space="preserve"> REF _Ref396832571 \h  \* MERGEFORMAT </w:instrText>
      </w:r>
      <w:r>
        <w:fldChar w:fldCharType="separate"/>
      </w:r>
      <w:r w:rsidR="00E457A2" w:rsidRPr="00EA1826">
        <w:t xml:space="preserve">Tableau </w:t>
      </w:r>
      <w:r w:rsidR="00E457A2">
        <w:t>5</w:t>
      </w:r>
      <w:r>
        <w:fldChar w:fldCharType="end"/>
      </w:r>
      <w:r>
        <w:t>)</w:t>
      </w:r>
      <w:r w:rsidR="006879CB">
        <w:t xml:space="preserve"> et </w:t>
      </w:r>
      <w:r w:rsidR="00A55A85">
        <w:fldChar w:fldCharType="begin"/>
      </w:r>
      <w:r w:rsidR="00A55A85">
        <w:instrText xml:space="preserve"> REF _Ref397089529 \h </w:instrText>
      </w:r>
      <w:r w:rsidR="00A55A85">
        <w:fldChar w:fldCharType="separate"/>
      </w:r>
    </w:p>
    <w:p w:rsidR="00E457A2" w:rsidRDefault="00E457A2" w:rsidP="008D50DF">
      <w:pPr>
        <w:pStyle w:val="Lgende"/>
        <w:ind w:firstLine="0"/>
      </w:pPr>
      <w:r>
        <w:t xml:space="preserve">Figure </w:t>
      </w:r>
      <w:r>
        <w:rPr>
          <w:noProof/>
        </w:rPr>
        <w:t>17</w:t>
      </w:r>
      <w:r w:rsidR="00A55A85">
        <w:fldChar w:fldCharType="end"/>
      </w:r>
      <w:r w:rsidR="00A55A85">
        <w:t xml:space="preserve"> à </w:t>
      </w:r>
      <w:r w:rsidR="00A55A85">
        <w:fldChar w:fldCharType="begin"/>
      </w:r>
      <w:r w:rsidR="00A55A85">
        <w:instrText xml:space="preserve"> REF _Ref397089530 \h </w:instrText>
      </w:r>
      <w:r w:rsidR="00A55A85">
        <w:fldChar w:fldCharType="separate"/>
      </w:r>
    </w:p>
    <w:p w:rsidR="00A11C6D" w:rsidRDefault="00E457A2" w:rsidP="00A11C6D">
      <w:pPr>
        <w:pStyle w:val="Paragraphedeliste"/>
        <w:numPr>
          <w:ilvl w:val="0"/>
          <w:numId w:val="30"/>
        </w:numPr>
        <w:rPr>
          <w:rFonts w:asciiTheme="minorHAnsi" w:hAnsiTheme="minorHAnsi" w:cstheme="minorHAnsi"/>
        </w:rPr>
      </w:pPr>
      <w:r>
        <w:t xml:space="preserve">Figure </w:t>
      </w:r>
      <w:r>
        <w:rPr>
          <w:noProof/>
        </w:rPr>
        <w:t>19</w:t>
      </w:r>
      <w:r w:rsidR="00A55A85">
        <w:rPr>
          <w:rFonts w:asciiTheme="minorHAnsi" w:hAnsiTheme="minorHAnsi" w:cstheme="minorHAnsi"/>
        </w:rPr>
        <w:fldChar w:fldCharType="end"/>
      </w:r>
    </w:p>
    <w:p w:rsidR="00E457A2" w:rsidRDefault="00A11C6D" w:rsidP="0048660B">
      <w:pPr>
        <w:pStyle w:val="Lgende"/>
        <w:ind w:firstLine="0"/>
      </w:pPr>
      <w:r w:rsidRPr="00E427F9">
        <w:t>Un vecteur Pu provenant</w:t>
      </w:r>
      <w:r w:rsidR="0032041D" w:rsidRPr="00E427F9">
        <w:t xml:space="preserve"> d’un comb</w:t>
      </w:r>
      <w:r w:rsidR="00C17BC9" w:rsidRPr="00E427F9">
        <w:t>ustible</w:t>
      </w:r>
      <w:r w:rsidR="00025703" w:rsidRPr="00E427F9">
        <w:t xml:space="preserve"> REP épuisé à 43000MWj/t</w:t>
      </w:r>
      <w:r w:rsidRPr="00E427F9">
        <w:t xml:space="preserve"> (voir </w:t>
      </w:r>
      <w:r w:rsidRPr="00E427F9">
        <w:fldChar w:fldCharType="begin"/>
      </w:r>
      <w:r w:rsidRPr="00E427F9">
        <w:instrText xml:space="preserve"> REF _Ref396768484 \h  \* MERGEFORMAT </w:instrText>
      </w:r>
      <w:r w:rsidRPr="00E427F9">
        <w:fldChar w:fldCharType="separate"/>
      </w:r>
      <w:r w:rsidR="00E457A2" w:rsidRPr="000B4797">
        <w:t xml:space="preserve">Tableau </w:t>
      </w:r>
      <w:r w:rsidR="00E457A2">
        <w:t>1</w:t>
      </w:r>
      <w:r w:rsidRPr="00E427F9">
        <w:fldChar w:fldCharType="end"/>
      </w:r>
      <w:r w:rsidRPr="00E427F9">
        <w:t>)</w:t>
      </w:r>
      <w:r w:rsidR="008B2F14" w:rsidRPr="00E427F9">
        <w:t xml:space="preserve"> et </w:t>
      </w:r>
      <w:r w:rsidR="00A55A85">
        <w:rPr>
          <w:b w:val="0"/>
        </w:rPr>
        <w:fldChar w:fldCharType="begin"/>
      </w:r>
      <w:r w:rsidR="00A55A85">
        <w:instrText xml:space="preserve"> REF _Ref397089566 \h </w:instrText>
      </w:r>
      <w:r w:rsidR="00A55A85">
        <w:rPr>
          <w:b w:val="0"/>
        </w:rPr>
      </w:r>
      <w:r w:rsidR="00A55A85">
        <w:rPr>
          <w:b w:val="0"/>
        </w:rPr>
        <w:fldChar w:fldCharType="separate"/>
      </w:r>
    </w:p>
    <w:p w:rsidR="003F6DFA" w:rsidRPr="00E427F9" w:rsidRDefault="00E457A2" w:rsidP="008676C8">
      <w:pPr>
        <w:pStyle w:val="Paragraphedeliste"/>
        <w:numPr>
          <w:ilvl w:val="0"/>
          <w:numId w:val="30"/>
        </w:numPr>
        <w:rPr>
          <w:rFonts w:asciiTheme="minorHAnsi" w:hAnsiTheme="minorHAnsi" w:cstheme="minorHAnsi"/>
        </w:rPr>
      </w:pPr>
      <w:r>
        <w:t xml:space="preserve">Figure </w:t>
      </w:r>
      <w:r>
        <w:rPr>
          <w:noProof/>
        </w:rPr>
        <w:t>20</w:t>
      </w:r>
      <w:r w:rsidR="00A55A85">
        <w:rPr>
          <w:rFonts w:asciiTheme="minorHAnsi" w:hAnsiTheme="minorHAnsi" w:cstheme="minorHAnsi"/>
          <w:b/>
        </w:rPr>
        <w:fldChar w:fldCharType="end"/>
      </w:r>
      <w:r w:rsidR="00A55A85">
        <w:rPr>
          <w:rFonts w:asciiTheme="minorHAnsi" w:hAnsiTheme="minorHAnsi" w:cstheme="minorHAnsi"/>
          <w:b/>
        </w:rPr>
        <w:t xml:space="preserve"> </w:t>
      </w:r>
      <w:r w:rsidR="00A55A85" w:rsidRPr="00A55A85">
        <w:rPr>
          <w:rFonts w:asciiTheme="minorHAnsi" w:hAnsiTheme="minorHAnsi" w:cstheme="minorHAnsi"/>
        </w:rPr>
        <w:t>à</w:t>
      </w:r>
      <w:r w:rsidR="00A55A85">
        <w:rPr>
          <w:rFonts w:asciiTheme="minorHAnsi" w:hAnsiTheme="minorHAnsi" w:cstheme="minorHAnsi"/>
          <w:b/>
        </w:rPr>
        <w:t xml:space="preserve"> </w:t>
      </w:r>
      <w:r w:rsidR="00A55A85">
        <w:rPr>
          <w:rFonts w:asciiTheme="minorHAnsi" w:hAnsiTheme="minorHAnsi" w:cstheme="minorHAnsi"/>
          <w:b/>
        </w:rPr>
        <w:fldChar w:fldCharType="begin"/>
      </w:r>
      <w:r w:rsidR="00A55A85">
        <w:rPr>
          <w:rFonts w:asciiTheme="minorHAnsi" w:hAnsiTheme="minorHAnsi" w:cstheme="minorHAnsi"/>
          <w:b/>
        </w:rPr>
        <w:instrText xml:space="preserve"> REF _Ref397089567 \h </w:instrText>
      </w:r>
      <w:r w:rsidR="00A55A85">
        <w:rPr>
          <w:rFonts w:asciiTheme="minorHAnsi" w:hAnsiTheme="minorHAnsi" w:cstheme="minorHAnsi"/>
          <w:b/>
        </w:rPr>
      </w:r>
      <w:r w:rsidR="00A55A85">
        <w:rPr>
          <w:rFonts w:asciiTheme="minorHAnsi" w:hAnsiTheme="minorHAnsi" w:cstheme="minorHAnsi"/>
          <w:b/>
        </w:rPr>
        <w:fldChar w:fldCharType="separate"/>
      </w:r>
      <w:r>
        <w:t xml:space="preserve">Figure </w:t>
      </w:r>
      <w:r>
        <w:rPr>
          <w:noProof/>
        </w:rPr>
        <w:t>22</w:t>
      </w:r>
      <w:r w:rsidR="00A55A85">
        <w:rPr>
          <w:rFonts w:asciiTheme="minorHAnsi" w:hAnsiTheme="minorHAnsi" w:cstheme="minorHAnsi"/>
          <w:b/>
        </w:rPr>
        <w:fldChar w:fldCharType="end"/>
      </w:r>
      <w:r w:rsidR="008B2F14" w:rsidRPr="00E427F9">
        <w:rPr>
          <w:rFonts w:asciiTheme="minorHAnsi" w:hAnsiTheme="minorHAnsi" w:cstheme="minorHAnsi"/>
        </w:rPr>
        <w:t xml:space="preserve">qui </w:t>
      </w:r>
      <w:r w:rsidR="00E427F9" w:rsidRPr="00E427F9">
        <w:rPr>
          <w:rFonts w:asciiTheme="minorHAnsi" w:hAnsiTheme="minorHAnsi" w:cstheme="minorHAnsi"/>
        </w:rPr>
        <w:t>représente l’évolution du Pu239, Pu240 et Pu241 en fonction de l’irradiation</w:t>
      </w:r>
      <w:r w:rsidR="00E427F9">
        <w:rPr>
          <w:rFonts w:asciiTheme="minorHAnsi" w:hAnsiTheme="minorHAnsi" w:cstheme="minorHAnsi"/>
        </w:rPr>
        <w:t>.</w:t>
      </w:r>
      <w:r w:rsidR="00E427F9" w:rsidRPr="00E427F9">
        <w:rPr>
          <w:rFonts w:asciiTheme="minorHAnsi" w:hAnsiTheme="minorHAnsi" w:cstheme="minorHAnsi"/>
        </w:rPr>
        <w:t xml:space="preserve"> </w:t>
      </w:r>
    </w:p>
    <w:p w:rsidR="002F2BAF" w:rsidRDefault="007D535F" w:rsidP="002F2BAF">
      <w:pPr>
        <w:pStyle w:val="Titre2"/>
      </w:pPr>
      <w:bookmarkStart w:id="66" w:name="_Ref396956426"/>
      <w:bookmarkStart w:id="67" w:name="_Toc397097588"/>
      <w:r>
        <w:t>Analyse physique</w:t>
      </w:r>
      <w:bookmarkEnd w:id="66"/>
      <w:bookmarkEnd w:id="67"/>
    </w:p>
    <w:p w:rsidR="00E457A2" w:rsidRDefault="002F2BAF" w:rsidP="008D50DF">
      <w:pPr>
        <w:pStyle w:val="Lgende"/>
        <w:ind w:firstLine="0"/>
      </w:pPr>
      <w:r>
        <w:t>Les résu</w:t>
      </w:r>
      <w:r w:rsidR="008445B2">
        <w:t>ltats sont présentés en « annexe - exploitation du modèle RK1 »</w:t>
      </w:r>
      <w:r w:rsidR="00283FBD">
        <w:t xml:space="preserve"> dans les</w:t>
      </w:r>
      <w:r w:rsidR="00876EF2">
        <w:t xml:space="preserve"> </w:t>
      </w:r>
      <w:r w:rsidR="00876EF2">
        <w:fldChar w:fldCharType="begin"/>
      </w:r>
      <w:r w:rsidR="00876EF2">
        <w:instrText xml:space="preserve"> REF _Ref397089529 \h </w:instrText>
      </w:r>
      <w:r w:rsidR="00876EF2">
        <w:fldChar w:fldCharType="separate"/>
      </w:r>
    </w:p>
    <w:p w:rsidR="002F2BAF" w:rsidRPr="00C17BC9" w:rsidRDefault="00E457A2" w:rsidP="002F2BAF">
      <w:pPr>
        <w:rPr>
          <w:rFonts w:asciiTheme="minorHAnsi" w:hAnsiTheme="minorHAnsi" w:cstheme="minorHAnsi"/>
          <w:sz w:val="24"/>
          <w:szCs w:val="24"/>
        </w:rPr>
      </w:pPr>
      <w:r>
        <w:t xml:space="preserve">Figure </w:t>
      </w:r>
      <w:r>
        <w:rPr>
          <w:noProof/>
        </w:rPr>
        <w:t>17</w:t>
      </w:r>
      <w:r w:rsidR="00876EF2">
        <w:rPr>
          <w:rFonts w:asciiTheme="minorHAnsi" w:hAnsiTheme="minorHAnsi" w:cstheme="minorHAnsi"/>
          <w:sz w:val="24"/>
          <w:szCs w:val="24"/>
        </w:rPr>
        <w:fldChar w:fldCharType="end"/>
      </w:r>
      <w:r w:rsidR="00876EF2">
        <w:rPr>
          <w:rFonts w:asciiTheme="minorHAnsi" w:hAnsiTheme="minorHAnsi" w:cstheme="minorHAnsi"/>
          <w:sz w:val="24"/>
          <w:szCs w:val="24"/>
        </w:rPr>
        <w:t xml:space="preserve"> à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_Ref397089567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t xml:space="preserve">Figure </w:t>
      </w:r>
      <w:r>
        <w:rPr>
          <w:noProof/>
        </w:rPr>
        <w:t>22</w:t>
      </w:r>
      <w:r w:rsidR="00876EF2">
        <w:rPr>
          <w:rFonts w:asciiTheme="minorHAnsi" w:hAnsiTheme="minorHAnsi" w:cstheme="minorHAnsi"/>
          <w:sz w:val="24"/>
          <w:szCs w:val="24"/>
        </w:rPr>
        <w:fldChar w:fldCharType="end"/>
      </w:r>
      <w:r w:rsidR="002F2BAF">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 xml:space="preserve">Le code couleur correspondant aux </w:t>
      </w:r>
      <w:r w:rsidR="008676C8">
        <w:rPr>
          <w:rFonts w:asciiTheme="minorHAnsi" w:hAnsiTheme="minorHAnsi" w:cstheme="minorHAnsi"/>
          <w:sz w:val="24"/>
          <w:szCs w:val="24"/>
        </w:rPr>
        <w:t>paramètres de transformations</w:t>
      </w:r>
      <w:r>
        <w:rPr>
          <w:rFonts w:asciiTheme="minorHAnsi" w:hAnsiTheme="minorHAnsi" w:cstheme="minorHAnsi"/>
          <w:sz w:val="24"/>
          <w:szCs w:val="24"/>
        </w:rPr>
        <w:t xml:space="preserve"> est présenté dans le tableau</w:t>
      </w:r>
      <w:r w:rsidR="008676C8">
        <w:rPr>
          <w:rFonts w:asciiTheme="minorHAnsi" w:hAnsiTheme="minorHAnsi" w:cstheme="minorHAnsi"/>
          <w:sz w:val="24"/>
          <w:szCs w:val="24"/>
        </w:rPr>
        <w:t xml:space="preserve"> suivant</w:t>
      </w:r>
      <w:r>
        <w:rPr>
          <w:rFonts w:asciiTheme="minorHAnsi" w:hAnsiTheme="minorHAnsi" w:cstheme="minorHAnsi"/>
          <w:sz w:val="24"/>
          <w:szCs w:val="24"/>
        </w:rPr>
        <w: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F5DB5C3" wp14:editId="0912D688">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32BCC6F8" wp14:editId="0F29EE57">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Pr="00DB3A94" w:rsidRDefault="00BB37F9"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BB37F9" w:rsidRPr="00DB3A94" w:rsidRDefault="00BB37F9"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E457A2" w:rsidRPr="000B4797">
        <w:t xml:space="preserve">Tableau </w:t>
      </w:r>
      <w:r w:rsidR="00E457A2">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E457A2" w:rsidRPr="00EA1826">
        <w:t xml:space="preserve">Tableau </w:t>
      </w:r>
      <w:r w:rsidR="00E457A2">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E457A2" w:rsidRPr="002C43EB">
        <w:t xml:space="preserve">Tableau </w:t>
      </w:r>
      <w:r w:rsidR="00E457A2">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E457A2" w:rsidRPr="002C43EB">
        <w:t xml:space="preserve">Tableau </w:t>
      </w:r>
      <w:r w:rsidR="00E457A2">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8" w:name="_Toc397097589"/>
      <w:r>
        <w:t>prolongement de l’étude</w:t>
      </w:r>
      <w:bookmarkEnd w:id="68"/>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 xml:space="preserve">plexité d’un tel processus, </w:t>
      </w:r>
      <w:proofErr w:type="spellStart"/>
      <w:r w:rsidR="000C3C8B">
        <w:rPr>
          <w:rFonts w:asciiTheme="minorHAnsi" w:hAnsiTheme="minorHAnsi" w:cstheme="minorHAnsi"/>
        </w:rPr>
        <w:t>etc</w:t>
      </w:r>
      <w:proofErr w:type="spellEnd"/>
    </w:p>
    <w:p w:rsidR="007D535F" w:rsidRPr="00A448B8" w:rsidRDefault="007D535F" w:rsidP="001E7737">
      <w:pPr>
        <w:pStyle w:val="Titre1"/>
      </w:pPr>
      <w:bookmarkStart w:id="69" w:name="_Toc397097590"/>
      <w:r w:rsidRPr="00A448B8">
        <w:lastRenderedPageBreak/>
        <w:t>CONCLUSION GENERALE</w:t>
      </w:r>
      <w:bookmarkEnd w:id="69"/>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drawing>
          <wp:inline distT="0" distB="0" distL="0" distR="0" wp14:anchorId="56A935B4" wp14:editId="347E19C6">
            <wp:extent cx="5760720" cy="2943443"/>
            <wp:effectExtent l="0" t="0" r="11430"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70" w:name="_Ref397014903"/>
      <w:bookmarkStart w:id="71" w:name="_Toc397097603"/>
      <w:r>
        <w:t xml:space="preserve">Figure </w:t>
      </w:r>
      <w:fldSimple w:instr=" SEQ Figure \* ARABIC ">
        <w:r w:rsidR="00E457A2">
          <w:rPr>
            <w:noProof/>
          </w:rPr>
          <w:t>6</w:t>
        </w:r>
      </w:fldSimple>
      <w:bookmarkEnd w:id="70"/>
      <w:r>
        <w:t> : Evolution de la quantité d’U235 soumis à un flux neutronique</w:t>
      </w:r>
      <w:bookmarkEnd w:id="71"/>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403550"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3F6DFA">
      <w:pPr>
        <w:keepNext/>
        <w:spacing w:line="480" w:lineRule="auto"/>
      </w:pPr>
      <w:r>
        <w:rPr>
          <w:noProof/>
          <w:lang w:eastAsia="fr-FR"/>
        </w:rPr>
        <w:lastRenderedPageBreak/>
        <w:drawing>
          <wp:inline distT="0" distB="0" distL="0" distR="0" wp14:anchorId="64AFA389" wp14:editId="41219A1B">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72" w:name="_Ref396949374"/>
      <w:bookmarkStart w:id="73" w:name="_Toc397097604"/>
      <w:r>
        <w:t xml:space="preserve">Figure </w:t>
      </w:r>
      <w:fldSimple w:instr=" SEQ Figure \* ARABIC ">
        <w:r w:rsidR="00E457A2">
          <w:rPr>
            <w:noProof/>
          </w:rPr>
          <w:t>7</w:t>
        </w:r>
      </w:fldSimple>
      <w:r>
        <w:t> : Evolution de la quantité d’U238 soumis à un flux neutronique</w:t>
      </w:r>
      <w:bookmarkEnd w:id="72"/>
      <w:bookmarkEnd w:id="73"/>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403550"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403550"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403550"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692B39" w:rsidP="00BE003C">
      <w:pPr>
        <w:keepNext/>
      </w:pPr>
      <w:r>
        <w:rPr>
          <w:noProof/>
          <w:lang w:eastAsia="fr-FR"/>
        </w:rPr>
        <w:lastRenderedPageBreak/>
        <w:drawing>
          <wp:inline distT="0" distB="0" distL="0" distR="0" wp14:anchorId="709B66BF" wp14:editId="353D9A6B">
            <wp:extent cx="5760720" cy="2943443"/>
            <wp:effectExtent l="0" t="0" r="11430" b="9525"/>
            <wp:docPr id="61" name="Graphique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74" w:name="_Ref396981136"/>
      <w:bookmarkStart w:id="75" w:name="_Toc397097605"/>
      <w:r>
        <w:t xml:space="preserve">Figure </w:t>
      </w:r>
      <w:fldSimple w:instr=" SEQ Figure \* ARABIC ">
        <w:r w:rsidR="00E457A2">
          <w:rPr>
            <w:noProof/>
          </w:rPr>
          <w:t>8</w:t>
        </w:r>
      </w:fldSimple>
      <w:r>
        <w:t> : Evolution de la quantité de Pu239 soumis à un flux neutronique</w:t>
      </w:r>
      <w:bookmarkEnd w:id="74"/>
      <w:bookmarkEnd w:id="75"/>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692B39" w:rsidP="00BE003C">
      <w:pPr>
        <w:keepNext/>
      </w:pPr>
      <w:r>
        <w:rPr>
          <w:noProof/>
          <w:lang w:eastAsia="fr-FR"/>
        </w:rPr>
        <w:lastRenderedPageBreak/>
        <w:drawing>
          <wp:inline distT="0" distB="0" distL="0" distR="0" wp14:anchorId="52C48F20" wp14:editId="19E18277">
            <wp:extent cx="5760720" cy="2943443"/>
            <wp:effectExtent l="0" t="0" r="11430" b="9525"/>
            <wp:docPr id="2048" name="Graphique 20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76" w:name="_Toc397097606"/>
      <w:r>
        <w:t xml:space="preserve">Figure </w:t>
      </w:r>
      <w:fldSimple w:instr=" SEQ Figure \* ARABIC ">
        <w:r w:rsidR="00E457A2">
          <w:rPr>
            <w:noProof/>
          </w:rPr>
          <w:t>9</w:t>
        </w:r>
      </w:fldSimple>
      <w:r>
        <w:t> : Evolution de la quantité de Pu240 soumis à un flux neutronique</w:t>
      </w:r>
      <w:bookmarkEnd w:id="76"/>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692B39" w:rsidP="00BE003C">
      <w:pPr>
        <w:keepNext/>
      </w:pPr>
      <w:r>
        <w:rPr>
          <w:noProof/>
          <w:lang w:eastAsia="fr-FR"/>
        </w:rPr>
        <w:lastRenderedPageBreak/>
        <w:drawing>
          <wp:inline distT="0" distB="0" distL="0" distR="0" wp14:anchorId="370B9AFF" wp14:editId="46771434">
            <wp:extent cx="5760720" cy="2943443"/>
            <wp:effectExtent l="0" t="0" r="11430" b="9525"/>
            <wp:docPr id="2049" name="Graphique 2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77" w:name="_Ref396949197"/>
      <w:bookmarkStart w:id="78" w:name="_Ref396949331"/>
      <w:bookmarkStart w:id="79" w:name="_Ref396981180"/>
      <w:bookmarkStart w:id="80" w:name="_Toc397097607"/>
      <w:r>
        <w:t xml:space="preserve">Figure </w:t>
      </w:r>
      <w:fldSimple w:instr=" SEQ Figure \* ARABIC ">
        <w:r w:rsidR="00E457A2">
          <w:rPr>
            <w:noProof/>
          </w:rPr>
          <w:t>10</w:t>
        </w:r>
      </w:fldSimple>
      <w:r>
        <w:t> : Evolution de la quantité de Pu241 soumis à un flux neutronique</w:t>
      </w:r>
      <w:bookmarkEnd w:id="77"/>
      <w:bookmarkEnd w:id="78"/>
      <w:bookmarkEnd w:id="79"/>
      <w:bookmarkEnd w:id="8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403550"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692B39" w:rsidP="00BE003C">
      <w:pPr>
        <w:keepNext/>
      </w:pPr>
      <w:r>
        <w:rPr>
          <w:noProof/>
          <w:lang w:eastAsia="fr-FR"/>
        </w:rPr>
        <w:lastRenderedPageBreak/>
        <w:drawing>
          <wp:inline distT="0" distB="0" distL="0" distR="0" wp14:anchorId="71628075" wp14:editId="02291028">
            <wp:extent cx="5760720" cy="2943443"/>
            <wp:effectExtent l="0" t="0" r="11430" b="9525"/>
            <wp:docPr id="2050" name="Graphique 20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8"/>
      <w:r>
        <w:t xml:space="preserve">Figure </w:t>
      </w:r>
      <w:fldSimple w:instr=" SEQ Figure \* ARABIC ">
        <w:r w:rsidR="00E457A2">
          <w:rPr>
            <w:noProof/>
          </w:rPr>
          <w:t>11</w:t>
        </w:r>
      </w:fldSimple>
      <w:r>
        <w:t> : Evolution de la quantité d’Am241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403550"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692B39" w:rsidP="00BE003C">
      <w:pPr>
        <w:keepNext/>
      </w:pPr>
      <w:r>
        <w:rPr>
          <w:noProof/>
          <w:lang w:eastAsia="fr-FR"/>
        </w:rPr>
        <w:lastRenderedPageBreak/>
        <w:drawing>
          <wp:inline distT="0" distB="0" distL="0" distR="0" wp14:anchorId="513A2CFA" wp14:editId="36F0C60A">
            <wp:extent cx="5760720" cy="2943443"/>
            <wp:effectExtent l="0" t="0" r="11430" b="9525"/>
            <wp:docPr id="2051" name="Graphique 20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97609"/>
      <w:r>
        <w:t xml:space="preserve">Figure </w:t>
      </w:r>
      <w:fldSimple w:instr=" SEQ Figure \* ARABIC ">
        <w:r w:rsidR="00E457A2">
          <w:rPr>
            <w:noProof/>
          </w:rPr>
          <w:t>12</w:t>
        </w:r>
      </w:fldSimple>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403550"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403550"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692B39" w:rsidP="008533D4">
      <w:pPr>
        <w:rPr>
          <w:rFonts w:ascii="Times New Roman" w:eastAsiaTheme="minorHAnsi" w:hAnsi="Times New Roman"/>
          <w:spacing w:val="-5"/>
          <w:kern w:val="20"/>
          <w:sz w:val="24"/>
          <w:szCs w:val="24"/>
        </w:rPr>
      </w:pPr>
      <w:r>
        <w:rPr>
          <w:noProof/>
          <w:lang w:eastAsia="fr-FR"/>
        </w:rPr>
        <w:lastRenderedPageBreak/>
        <w:drawing>
          <wp:inline distT="0" distB="0" distL="0" distR="0" wp14:anchorId="54D1A48E" wp14:editId="4ABFD0E5">
            <wp:extent cx="5760720" cy="2943443"/>
            <wp:effectExtent l="0" t="0" r="11430" b="9525"/>
            <wp:docPr id="2052" name="Graphique 20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97610"/>
      <w:r>
        <w:t xml:space="preserve">Figure </w:t>
      </w:r>
      <w:fldSimple w:instr=" SEQ Figure \* ARABIC ">
        <w:r w:rsidR="00E457A2">
          <w:rPr>
            <w:noProof/>
          </w:rPr>
          <w:t>13</w:t>
        </w:r>
      </w:fldSimple>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403550"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5" w:name="_Toc397097611"/>
      <w:r>
        <w:t xml:space="preserve">Figure </w:t>
      </w:r>
      <w:fldSimple w:instr=" SEQ Figure \* ARABIC ">
        <w:r w:rsidR="00E457A2">
          <w:rPr>
            <w:noProof/>
          </w:rPr>
          <w:t>14</w:t>
        </w:r>
      </w:fldSimple>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6" w:name="_Ref397076208"/>
      <w:bookmarkStart w:id="87" w:name="_Toc397083612"/>
      <w:bookmarkStart w:id="88" w:name="_Toc397097612"/>
      <w:r>
        <w:t xml:space="preserve">Figure </w:t>
      </w:r>
      <w:fldSimple w:instr=" SEQ Figure \* ARABIC ">
        <w:r w:rsidR="00E457A2">
          <w:rPr>
            <w:noProof/>
          </w:rPr>
          <w:t>15</w:t>
        </w:r>
      </w:fldSimple>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E457A2">
        <w:t xml:space="preserve">Figure </w:t>
      </w:r>
      <w:r w:rsidR="00E457A2">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1511EF81" wp14:editId="6BFD3F45">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fldSimple w:instr=" SEQ Figure \* ARABIC ">
        <w:r w:rsidR="00E457A2">
          <w:rPr>
            <w:noProof/>
          </w:rPr>
          <w:t>16</w:t>
        </w:r>
      </w:fldSimple>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BB37F9">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w:drawing>
          <wp:anchor distT="0" distB="0" distL="114300" distR="114300" simplePos="0" relativeHeight="251726848" behindDoc="0" locked="0" layoutInCell="1" allowOverlap="1" wp14:anchorId="1BE6A8D3" wp14:editId="7AE76CC8">
            <wp:simplePos x="0" y="0"/>
            <wp:positionH relativeFrom="column">
              <wp:posOffset>96110</wp:posOffset>
            </wp:positionH>
            <wp:positionV relativeFrom="paragraph">
              <wp:posOffset>-1855</wp:posOffset>
            </wp:positionV>
            <wp:extent cx="5795117" cy="5857240"/>
            <wp:effectExtent l="0" t="0" r="0" b="0"/>
            <wp:wrapNone/>
            <wp:docPr id="38" name="Picture 2" descr="D:\users\Nomade\Documents\projects\physor-smr-fbo\Fabien\Tâches SPX\F0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117" cy="58572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1B453576" wp14:editId="4920ACA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BB37F9" w:rsidP="00B15216">
      <w:pPr>
        <w:jc w:val="center"/>
      </w:pPr>
      <w:r>
        <w:rPr>
          <w:rFonts w:cs="Arial"/>
          <w:noProof/>
          <w:lang w:eastAsia="fr-FR"/>
        </w:rPr>
        <mc:AlternateContent>
          <mc:Choice Requires="wps">
            <w:drawing>
              <wp:anchor distT="0" distB="0" distL="114300" distR="114300" simplePos="0" relativeHeight="251727872" behindDoc="0" locked="0" layoutInCell="1" allowOverlap="1" wp14:anchorId="058BA89C" wp14:editId="59D00F69">
                <wp:simplePos x="0" y="0"/>
                <wp:positionH relativeFrom="column">
                  <wp:posOffset>113828</wp:posOffset>
                </wp:positionH>
                <wp:positionV relativeFrom="paragraph">
                  <wp:posOffset>1262380</wp:posOffset>
                </wp:positionV>
                <wp:extent cx="189865" cy="1103329"/>
                <wp:effectExtent l="0" t="0" r="635" b="1905"/>
                <wp:wrapNone/>
                <wp:docPr id="43" name="ZoneTexte 3"/>
                <wp:cNvGraphicFramePr/>
                <a:graphic xmlns:a="http://schemas.openxmlformats.org/drawingml/2006/main">
                  <a:graphicData uri="http://schemas.microsoft.com/office/word/2010/wordprocessingShape">
                    <wps:wsp>
                      <wps:cNvSpPr txBox="1"/>
                      <wps:spPr>
                        <a:xfrm>
                          <a:off x="0" y="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BB37F9" w:rsidRPr="00BB37F9" w:rsidRDefault="00BB37F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30" type="#_x0000_t202" style="position:absolute;left:0;text-align:left;margin-left:8.95pt;margin-top:99.4pt;width:14.95pt;height:8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" fillcolor="#f0f0f0" stroked="f" strokeweight="2pt">
                <v:textbox style="layout-flow:vertical;mso-layout-flow-alt:bottom-to-top" inset="0,0,0,0">
                  <w:txbxContent>
                    <w:p w:rsidR="00BB37F9" w:rsidRPr="00BB37F9" w:rsidRDefault="00BB37F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Pr>
          <w:rFonts w:cs="Arial"/>
          <w:noProof/>
          <w:lang w:eastAsia="fr-FR"/>
        </w:rPr>
        <mc:AlternateContent>
          <mc:Choice Requires="wps">
            <w:drawing>
              <wp:anchor distT="0" distB="0" distL="114300" distR="114300" simplePos="0" relativeHeight="251729920" behindDoc="0" locked="0" layoutInCell="1" allowOverlap="1" wp14:anchorId="1DEC0577" wp14:editId="029A634D">
                <wp:simplePos x="0" y="0"/>
                <wp:positionH relativeFrom="column">
                  <wp:posOffset>5120505</wp:posOffset>
                </wp:positionH>
                <wp:positionV relativeFrom="paragraph">
                  <wp:posOffset>124123</wp:posOffset>
                </wp:positionV>
                <wp:extent cx="250276" cy="246000"/>
                <wp:effectExtent l="0" t="0" r="0" b="1905"/>
                <wp:wrapNone/>
                <wp:docPr id="49" name="Multiplier 49"/>
                <wp:cNvGraphicFramePr/>
                <a:graphic xmlns:a="http://schemas.openxmlformats.org/drawingml/2006/main">
                  <a:graphicData uri="http://schemas.microsoft.com/office/word/2010/wordprocessingShape">
                    <wps:wsp>
                      <wps:cNvSpPr/>
                      <wps:spPr>
                        <a:xfrm>
                          <a:off x="0" y="0"/>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er 49" o:spid="_x0000_s1031" style="position:absolute;left:0;text-align:left;margin-left:403.2pt;margin-top:9.75pt;width:19.7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50276,24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BB37F9" w:rsidRDefault="00BB37F9" w:rsidP="00E44C10"/>
                  </w:txbxContent>
                </v:textbox>
              </v:shape>
            </w:pict>
          </mc:Fallback>
        </mc:AlternateContent>
      </w:r>
      <w:r w:rsidR="002F2BAF" w:rsidRPr="00C22219">
        <w:rPr>
          <w:rFonts w:cs="Arial"/>
          <w:noProof/>
          <w:lang w:eastAsia="fr-FR"/>
        </w:rPr>
        <mc:AlternateContent>
          <mc:Choice Requires="wps">
            <w:drawing>
              <wp:anchor distT="0" distB="0" distL="114300" distR="114300" simplePos="0" relativeHeight="251803648" behindDoc="0" locked="0" layoutInCell="1" allowOverlap="1" wp14:anchorId="77E035DE" wp14:editId="6F7F8EFE">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0B9D9519" wp14:editId="376D8612">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4800" behindDoc="0" locked="0" layoutInCell="1" allowOverlap="1" wp14:anchorId="7FBD3DE5" wp14:editId="19FC86D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2752" behindDoc="0" locked="0" layoutInCell="1" allowOverlap="1" wp14:anchorId="07CD70F9" wp14:editId="6F73C0E5">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46BBF31F" wp14:editId="336AD5B0">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505CFD">
      <w:pPr>
        <w:rPr>
          <w:rFonts w:cs="Arial"/>
        </w:rPr>
      </w:pPr>
      <w:r>
        <w:rPr>
          <w:noProof/>
          <w:lang w:eastAsia="fr-FR"/>
        </w:rPr>
        <mc:AlternateContent>
          <mc:Choice Requires="wps">
            <w:drawing>
              <wp:anchor distT="0" distB="0" distL="114300" distR="114300" simplePos="0" relativeHeight="251839488" behindDoc="0" locked="0" layoutInCell="1" allowOverlap="1" wp14:anchorId="3DAA08BB" wp14:editId="3F1DD14A">
                <wp:simplePos x="0" y="0"/>
                <wp:positionH relativeFrom="column">
                  <wp:posOffset>2766695</wp:posOffset>
                </wp:positionH>
                <wp:positionV relativeFrom="paragraph">
                  <wp:posOffset>46060</wp:posOffset>
                </wp:positionV>
                <wp:extent cx="951230" cy="243840"/>
                <wp:effectExtent l="0" t="0" r="1270" b="3810"/>
                <wp:wrapNone/>
                <wp:docPr id="56" name="ZoneTexte 4"/>
                <wp:cNvGraphicFramePr/>
                <a:graphic xmlns:a="http://schemas.openxmlformats.org/drawingml/2006/main">
                  <a:graphicData uri="http://schemas.microsoft.com/office/word/2010/wordprocessingShape">
                    <wps:wsp>
                      <wps:cNvSpPr txBox="1"/>
                      <wps:spPr>
                        <a:xfrm>
                          <a:off x="0" y="0"/>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a:graphicData>
                </a:graphic>
                <wp14:sizeRelV relativeFrom="margin">
                  <wp14:pctHeight>0</wp14:pctHeight>
                </wp14:sizeRelV>
              </wp:anchor>
            </w:drawing>
          </mc:Choice>
          <mc:Fallback>
            <w:pict>
              <v:shape id="ZoneTexte 4" o:spid="_x0000_s1032" type="#_x0000_t202" style="position:absolute;margin-left:217.85pt;margin-top:3.65pt;width:74.9pt;height:19.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w:pict>
          </mc:Fallback>
        </mc:AlternateContent>
      </w: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Toc397097614"/>
      <w:r>
        <w:t xml:space="preserve">Figure </w:t>
      </w:r>
      <w:fldSimple w:instr=" SEQ Figure \* ARABIC ">
        <w:r w:rsidR="00E457A2">
          <w:rPr>
            <w:noProof/>
          </w:rPr>
          <w:t>17</w:t>
        </w:r>
      </w:fldSimple>
      <w:bookmarkEnd w:id="92"/>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3"/>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4B31DF95" wp14:editId="535B2ABF">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BB37F9" w:rsidRPr="00505CFD" w:rsidRDefault="00BB37F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3"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DbG+Q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">
                <v:group id="Groupe 51" o:spid="_x0000_s1034"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35"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0" o:title="F1_F2"/>
                  </v:shape>
                  <v:shape id="_x0000_s1036"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BB37F9" w:rsidRPr="00505CFD" w:rsidRDefault="00BB37F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37"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2AD27551" wp14:editId="66EB6FF4">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38"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YLZT/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39D8DE42" wp14:editId="4FD36829">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7C4FD318" wp14:editId="1D6236A2">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5BD6A284" wp14:editId="54258E99">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4" w:name="_Toc397097615"/>
      <w:r>
        <w:t xml:space="preserve">Figure </w:t>
      </w:r>
      <w:fldSimple w:instr=" SEQ Figure \* ARABIC ">
        <w:r w:rsidR="00E457A2">
          <w:rPr>
            <w:noProof/>
          </w:rPr>
          <w:t>18</w:t>
        </w:r>
      </w:fldSimple>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4"/>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4CBC798B" wp14:editId="758FBAC9">
                <wp:simplePos x="0" y="0"/>
                <wp:positionH relativeFrom="column">
                  <wp:posOffset>-48769</wp:posOffset>
                </wp:positionH>
                <wp:positionV relativeFrom="paragraph">
                  <wp:posOffset>-148357</wp:posOffset>
                </wp:positionV>
                <wp:extent cx="5950585"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39" style="position:absolute;margin-left:-3.85pt;margin-top:-11.7pt;width:468.55pt;height:468.55pt;z-index:251768832;mso-position-horizontal-relative:text;mso-position-vertical-relative:text;mso-width-relative:margin;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">
                <v:shape id="Picture 2" o:spid="_x0000_s1040"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1" o:title="F0_F1"/>
                </v:shape>
                <v:shape id="Multiplier 60" o:spid="_x0000_s1041"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A537B7"/>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25FDA370" wp14:editId="0E73C141">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3104" behindDoc="0" locked="0" layoutInCell="1" allowOverlap="1" wp14:anchorId="09C98B9F" wp14:editId="13FDFE4C">
                <wp:simplePos x="0" y="0"/>
                <wp:positionH relativeFrom="column">
                  <wp:posOffset>-51271</wp:posOffset>
                </wp:positionH>
                <wp:positionV relativeFrom="paragraph">
                  <wp:posOffset>112924</wp:posOffset>
                </wp:positionV>
                <wp:extent cx="189865" cy="1102995"/>
                <wp:effectExtent l="0" t="0" r="635" b="1905"/>
                <wp:wrapNone/>
                <wp:docPr id="20"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2" type="#_x0000_t202" style="position:absolute;margin-left:-4.05pt;margin-top:8.9pt;width:14.95pt;height:86.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5152" behindDoc="0" locked="0" layoutInCell="1" allowOverlap="1" wp14:anchorId="3802A7C6" wp14:editId="58EB16FE">
                <wp:simplePos x="0" y="0"/>
                <wp:positionH relativeFrom="column">
                  <wp:posOffset>2730500</wp:posOffset>
                </wp:positionH>
                <wp:positionV relativeFrom="paragraph">
                  <wp:posOffset>89572</wp:posOffset>
                </wp:positionV>
                <wp:extent cx="951230" cy="230505"/>
                <wp:effectExtent l="0" t="0" r="1270" b="0"/>
                <wp:wrapNone/>
                <wp:docPr id="21" name="ZoneTexte 4"/>
                <wp:cNvGraphicFramePr/>
                <a:graphic xmlns:a="http://schemas.openxmlformats.org/drawingml/2006/main">
                  <a:graphicData uri="http://schemas.microsoft.com/office/word/2010/wordprocessingShape">
                    <wps:wsp>
                      <wps:cNvSpPr txBox="1"/>
                      <wps:spPr>
                        <a:xfrm>
                          <a:off x="0" y="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3" type="#_x0000_t202" style="position:absolute;margin-left:215pt;margin-top:7.05pt;width:74.9pt;height:18.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8D50DF">
      <w:pPr>
        <w:pStyle w:val="Lgende"/>
        <w:ind w:firstLine="0"/>
      </w:pPr>
      <w:bookmarkStart w:id="95" w:name="_Ref397089530"/>
      <w:bookmarkStart w:id="96" w:name="_Toc397073185"/>
      <w:bookmarkStart w:id="97" w:name="_Toc397076492"/>
      <w:bookmarkStart w:id="98" w:name="_Toc397076857"/>
    </w:p>
    <w:p w:rsidR="008F29A3" w:rsidRPr="00FB340F" w:rsidRDefault="00A55A85" w:rsidP="008D50DF">
      <w:pPr>
        <w:pStyle w:val="Lgende"/>
        <w:ind w:firstLine="0"/>
      </w:pPr>
      <w:bookmarkStart w:id="99" w:name="_Toc397097616"/>
      <w:r>
        <w:t xml:space="preserve">Figure </w:t>
      </w:r>
      <w:fldSimple w:instr=" SEQ Figure \* ARABIC ">
        <w:r w:rsidR="00E457A2">
          <w:rPr>
            <w:noProof/>
          </w:rPr>
          <w:t>19</w:t>
        </w:r>
      </w:fldSimple>
      <w:bookmarkEnd w:id="95"/>
      <w:r w:rsidR="008F29A3">
        <w:t>: Evolution du Pu2</w:t>
      </w:r>
      <w:r w:rsidR="00505CFD">
        <w:t>3</w:t>
      </w:r>
      <w:r w:rsidR="008F29A3">
        <w:t xml:space="preserve">9 et du Pu240 </w:t>
      </w:r>
      <w:bookmarkEnd w:id="96"/>
      <w:r w:rsidR="008F29A3">
        <w:t>à partir d’un vecteur Pu initial</w:t>
      </w:r>
      <w:r w:rsidR="008F29A3" w:rsidRPr="00137C42">
        <w:t xml:space="preserve"> SPX</w:t>
      </w:r>
      <w:bookmarkEnd w:id="97"/>
      <w:bookmarkEnd w:id="98"/>
      <w:bookmarkEnd w:id="99"/>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510DFA3A" wp14:editId="204551F9">
                <wp:simplePos x="0" y="0"/>
                <wp:positionH relativeFrom="column">
                  <wp:posOffset>-75930</wp:posOffset>
                </wp:positionH>
                <wp:positionV relativeFrom="paragraph">
                  <wp:posOffset>-12555</wp:posOffset>
                </wp:positionV>
                <wp:extent cx="6083934" cy="5947629"/>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26" style="position:absolute;margin-left:-6pt;margin-top:-1pt;width:479.05pt;height:468.3pt;z-index:251753472;mso-width-relative:margin;mso-height-relative:margin" coordorigin="" coordsize="60839,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">
                <v:shape id="Picture 2" o:spid="_x0000_s1027"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3" o:title="F0_F2 (1)"/>
                </v:shape>
                <v:shape id="Multiplier 6" o:spid="_x0000_s1028"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7200" behindDoc="0" locked="0" layoutInCell="1" allowOverlap="1" wp14:anchorId="1E667B33" wp14:editId="5C9120C7">
                <wp:simplePos x="0" y="0"/>
                <wp:positionH relativeFrom="column">
                  <wp:posOffset>-107227</wp:posOffset>
                </wp:positionH>
                <wp:positionV relativeFrom="paragraph">
                  <wp:posOffset>124656</wp:posOffset>
                </wp:positionV>
                <wp:extent cx="189865" cy="1102995"/>
                <wp:effectExtent l="0" t="0" r="635" b="1905"/>
                <wp:wrapNone/>
                <wp:docPr id="32"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4" type="#_x0000_t202" style="position:absolute;margin-left:-8.45pt;margin-top:9.8pt;width:14.95pt;height:86.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sidR="008F29A3" w:rsidRPr="00F74E2F">
        <w:rPr>
          <w:rFonts w:cs="Arial"/>
          <w:noProof/>
          <w:lang w:eastAsia="fr-FR"/>
        </w:rPr>
        <mc:AlternateContent>
          <mc:Choice Requires="wps">
            <w:drawing>
              <wp:anchor distT="0" distB="0" distL="114300" distR="114300" simplePos="0" relativeHeight="251795456" behindDoc="0" locked="0" layoutInCell="1" allowOverlap="1" wp14:anchorId="46A3568C" wp14:editId="033C140D">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5216" behindDoc="0" locked="0" layoutInCell="1" allowOverlap="1" wp14:anchorId="32D9EC5F" wp14:editId="6D4DD473">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7264" behindDoc="0" locked="0" layoutInCell="1" allowOverlap="1" wp14:anchorId="5DDC2BBF" wp14:editId="628734D9">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9248" behindDoc="0" locked="0" layoutInCell="1" allowOverlap="1" wp14:anchorId="0A62F8E0" wp14:editId="11F2542A">
                <wp:simplePos x="0" y="0"/>
                <wp:positionH relativeFrom="column">
                  <wp:posOffset>2670175</wp:posOffset>
                </wp:positionH>
                <wp:positionV relativeFrom="paragraph">
                  <wp:posOffset>94615</wp:posOffset>
                </wp:positionV>
                <wp:extent cx="951230" cy="240030"/>
                <wp:effectExtent l="0" t="0" r="1270" b="7620"/>
                <wp:wrapNone/>
                <wp:docPr id="33"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45" type="#_x0000_t202" style="position:absolute;margin-left:210.25pt;margin-top:7.45pt;width:74.9pt;height:18.9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48660B">
      <w:pPr>
        <w:pStyle w:val="Lgende"/>
        <w:ind w:firstLine="0"/>
      </w:pPr>
      <w:bookmarkStart w:id="100" w:name="_Ref397089566"/>
      <w:bookmarkStart w:id="101" w:name="_Toc397073187"/>
      <w:bookmarkStart w:id="102" w:name="_Toc397076493"/>
      <w:bookmarkStart w:id="103" w:name="_Toc397076858"/>
    </w:p>
    <w:p w:rsidR="008F29A3" w:rsidRPr="00FB340F" w:rsidRDefault="00A55A85" w:rsidP="0048660B">
      <w:pPr>
        <w:pStyle w:val="Lgende"/>
        <w:ind w:firstLine="0"/>
      </w:pPr>
      <w:bookmarkStart w:id="104" w:name="_Toc397097617"/>
      <w:r>
        <w:t xml:space="preserve">Figure </w:t>
      </w:r>
      <w:fldSimple w:instr=" SEQ Figure \* ARABIC ">
        <w:r w:rsidR="00E457A2">
          <w:rPr>
            <w:noProof/>
          </w:rPr>
          <w:t>20</w:t>
        </w:r>
      </w:fldSimple>
      <w:bookmarkEnd w:id="100"/>
      <w:r w:rsidR="008F29A3">
        <w:t xml:space="preserve">: Evolution du Pu239 et du Pu241 </w:t>
      </w:r>
      <w:bookmarkEnd w:id="101"/>
      <w:r w:rsidR="008F29A3">
        <w:t>à partir d’un vecteur Pu initial</w:t>
      </w:r>
      <w:r w:rsidR="008F29A3" w:rsidRPr="00137C42">
        <w:t xml:space="preserve"> </w:t>
      </w:r>
      <w:r w:rsidR="008F29A3">
        <w:t>de REP épuisé à 43000MWj/t</w:t>
      </w:r>
      <w:bookmarkEnd w:id="102"/>
      <w:bookmarkEnd w:id="103"/>
      <w:bookmarkEnd w:id="104"/>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15DCAF21" wp14:editId="4E37461A">
                <wp:simplePos x="0" y="0"/>
                <wp:positionH relativeFrom="column">
                  <wp:posOffset>-112144</wp:posOffset>
                </wp:positionH>
                <wp:positionV relativeFrom="paragraph">
                  <wp:posOffset>41765</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46" style="position:absolute;margin-left:-8.85pt;margin-top:3.3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">
                <v:shape id="Picture 2" o:spid="_x0000_s1047"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5" o:title="F1_F2"/>
                </v:shape>
                <v:shape id="Multiplier 2075" o:spid="_x0000_s1048"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1296" behindDoc="0" locked="0" layoutInCell="1" allowOverlap="1" wp14:anchorId="3989275E" wp14:editId="5DB80568">
                <wp:simplePos x="0" y="0"/>
                <wp:positionH relativeFrom="column">
                  <wp:posOffset>-135494</wp:posOffset>
                </wp:positionH>
                <wp:positionV relativeFrom="paragraph">
                  <wp:posOffset>130810</wp:posOffset>
                </wp:positionV>
                <wp:extent cx="189865" cy="1102995"/>
                <wp:effectExtent l="0" t="0" r="635" b="1905"/>
                <wp:wrapNone/>
                <wp:docPr id="35"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9" type="#_x0000_t202" style="position:absolute;margin-left:-10.65pt;margin-top:10.3pt;width:14.95pt;height:86.8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77B452D3" wp14:editId="5BDA6602">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64883038" wp14:editId="57AEB7D9">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3344" behindDoc="0" locked="0" layoutInCell="1" allowOverlap="1" wp14:anchorId="5A45A074" wp14:editId="3C2955E9">
                <wp:simplePos x="0" y="0"/>
                <wp:positionH relativeFrom="column">
                  <wp:posOffset>2702560</wp:posOffset>
                </wp:positionH>
                <wp:positionV relativeFrom="paragraph">
                  <wp:posOffset>122084</wp:posOffset>
                </wp:positionV>
                <wp:extent cx="951230" cy="239904"/>
                <wp:effectExtent l="0" t="0" r="1270" b="8255"/>
                <wp:wrapNone/>
                <wp:docPr id="47" name="ZoneTexte 4"/>
                <wp:cNvGraphicFramePr/>
                <a:graphic xmlns:a="http://schemas.openxmlformats.org/drawingml/2006/main">
                  <a:graphicData uri="http://schemas.microsoft.com/office/word/2010/wordprocessingShape">
                    <wps:wsp>
                      <wps:cNvSpPr txBox="1"/>
                      <wps:spPr>
                        <a:xfrm>
                          <a:off x="0" y="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50" type="#_x0000_t202" style="position:absolute;margin-left:212.8pt;margin-top:9.6pt;width:74.9pt;height:18.9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D50DF" w:rsidRPr="00FB340F" w:rsidRDefault="00A55A85" w:rsidP="008D50DF">
      <w:pPr>
        <w:pStyle w:val="Lgende"/>
        <w:ind w:firstLine="0"/>
      </w:pPr>
      <w:bookmarkStart w:id="105" w:name="_Toc397097618"/>
      <w:r>
        <w:t xml:space="preserve">Figure </w:t>
      </w:r>
      <w:fldSimple w:instr=" SEQ Figure \* ARABIC ">
        <w:r w:rsidR="00E457A2">
          <w:rPr>
            <w:noProof/>
          </w:rPr>
          <w:t>21</w:t>
        </w:r>
      </w:fldSimple>
      <w:r w:rsidR="008D50DF">
        <w:t>: Evolution du Pu240 et du Pu241 à partir d’un vecteur Pu initial</w:t>
      </w:r>
      <w:r w:rsidR="008D50DF" w:rsidRPr="00137C42">
        <w:t xml:space="preserve"> </w:t>
      </w:r>
      <w:r w:rsidR="008D50DF">
        <w:t>de REP épuisé à 43000MWj/t</w:t>
      </w:r>
      <w:bookmarkEnd w:id="105"/>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66A112A4" wp14:editId="4C5512B1">
                <wp:simplePos x="0" y="0"/>
                <wp:positionH relativeFrom="column">
                  <wp:posOffset>-12551</wp:posOffset>
                </wp:positionH>
                <wp:positionV relativeFrom="paragraph">
                  <wp:posOffset>-247945</wp:posOffset>
                </wp:positionV>
                <wp:extent cx="5903591" cy="5781675"/>
                <wp:effectExtent l="0" t="0" r="2540" b="9525"/>
                <wp:wrapNone/>
                <wp:docPr id="2060" name="Groupe 9"/>
                <wp:cNvGraphicFramePr/>
                <a:graphic xmlns:a="http://schemas.openxmlformats.org/drawingml/2006/main">
                  <a:graphicData uri="http://schemas.microsoft.com/office/word/2010/wordprocessingGroup">
                    <wpg:wgp>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51" style="position:absolute;margin-left:-1pt;margin-top:-19.5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">
                <v:shape id="Picture 2" o:spid="_x0000_s105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7" o:title="F0_F1"/>
                </v:shape>
                <v:shape id="Multiplier 2064" o:spid="_x0000_s105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76BAE677" wp14:editId="7B285F15">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56D4B292" wp14:editId="38D37450">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7440" behindDoc="0" locked="0" layoutInCell="1" allowOverlap="1" wp14:anchorId="48790EBD" wp14:editId="67373F0D">
                <wp:simplePos x="0" y="0"/>
                <wp:positionH relativeFrom="column">
                  <wp:posOffset>-112364</wp:posOffset>
                </wp:positionH>
                <wp:positionV relativeFrom="paragraph">
                  <wp:posOffset>15875</wp:posOffset>
                </wp:positionV>
                <wp:extent cx="235390" cy="1102995"/>
                <wp:effectExtent l="0" t="0" r="0" b="1905"/>
                <wp:wrapNone/>
                <wp:docPr id="55" name="ZoneTexte 3"/>
                <wp:cNvGraphicFramePr/>
                <a:graphic xmlns:a="http://schemas.openxmlformats.org/drawingml/2006/main">
                  <a:graphicData uri="http://schemas.microsoft.com/office/word/2010/wordprocessingShape">
                    <wps:wsp>
                      <wps:cNvSpPr txBox="1"/>
                      <wps:spPr>
                        <a:xfrm>
                          <a:off x="0" y="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85pt;margin-top:1.25pt;width:18.55pt;height:8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w:t>
                      </w:r>
                      <w:r>
                        <w:rPr>
                          <w:rFonts w:asciiTheme="minorHAnsi" w:hAnsi="Calibri" w:cstheme="minorBidi"/>
                          <w:color w:val="000000" w:themeColor="dark1"/>
                          <w:kern w:val="24"/>
                          <w:sz w:val="18"/>
                          <w:szCs w:val="32"/>
                        </w:rPr>
                        <w:t>39</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5392" behindDoc="0" locked="0" layoutInCell="1" allowOverlap="1" wp14:anchorId="7751FC38" wp14:editId="1F45EC5A">
                <wp:simplePos x="0" y="0"/>
                <wp:positionH relativeFrom="column">
                  <wp:posOffset>2722245</wp:posOffset>
                </wp:positionH>
                <wp:positionV relativeFrom="paragraph">
                  <wp:posOffset>10160</wp:posOffset>
                </wp:positionV>
                <wp:extent cx="951230" cy="240030"/>
                <wp:effectExtent l="0" t="0" r="1270" b="7620"/>
                <wp:wrapNone/>
                <wp:docPr id="48"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55" type="#_x0000_t202" style="position:absolute;margin-left:214.35pt;margin-top:.8pt;width:74.9pt;height:18.9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8F29A3" w:rsidRPr="00FB340F" w:rsidRDefault="00A55A85" w:rsidP="008D50DF">
      <w:pPr>
        <w:pStyle w:val="Lgende"/>
        <w:ind w:firstLine="0"/>
      </w:pPr>
      <w:bookmarkStart w:id="106" w:name="_Ref397089567"/>
      <w:bookmarkStart w:id="107" w:name="_Toc397073189"/>
      <w:bookmarkStart w:id="108" w:name="_Toc397076495"/>
      <w:bookmarkStart w:id="109" w:name="_Toc397076860"/>
      <w:bookmarkStart w:id="110" w:name="_Toc397097619"/>
      <w:r>
        <w:t xml:space="preserve">Figure </w:t>
      </w:r>
      <w:fldSimple w:instr=" SEQ Figure \* ARABIC ">
        <w:r w:rsidR="00E457A2">
          <w:rPr>
            <w:noProof/>
          </w:rPr>
          <w:t>22</w:t>
        </w:r>
      </w:fldSimple>
      <w:bookmarkEnd w:id="106"/>
      <w:r w:rsidR="008F29A3">
        <w:t xml:space="preserve">: Evolution du Pu239 et du Pu240 </w:t>
      </w:r>
      <w:bookmarkEnd w:id="107"/>
      <w:r w:rsidR="008F29A3">
        <w:t>à partir d’un vecteur Pu initial</w:t>
      </w:r>
      <w:r w:rsidR="008F29A3" w:rsidRPr="00137C42">
        <w:t xml:space="preserve"> </w:t>
      </w:r>
      <w:r w:rsidR="008F29A3">
        <w:t>de REP épuisé à 43000MWj/t</w:t>
      </w:r>
      <w:bookmarkEnd w:id="108"/>
      <w:bookmarkEnd w:id="109"/>
      <w:bookmarkEnd w:id="110"/>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1" w:name="_Ref280172582"/>
    </w:p>
    <w:p w:rsidR="00CF723D" w:rsidRPr="00DC776D" w:rsidRDefault="00CF723D" w:rsidP="00104FA7">
      <w:pPr>
        <w:numPr>
          <w:ilvl w:val="0"/>
          <w:numId w:val="3"/>
        </w:numPr>
        <w:spacing w:after="120"/>
        <w:ind w:left="1077" w:hanging="510"/>
        <w:rPr>
          <w:rFonts w:cs="Arial"/>
          <w:snapToGrid w:val="0"/>
          <w:lang w:val="it-IT"/>
        </w:rPr>
      </w:pPr>
      <w:bookmarkStart w:id="112"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403550">
        <w:fldChar w:fldCharType="begin"/>
      </w:r>
      <w:r w:rsidR="00403550" w:rsidRPr="000C3C8B">
        <w:rPr>
          <w:lang w:val="en-US"/>
        </w:rPr>
        <w:instrText xml:space="preserve"> HYPERLINK "http://www.iaea.org/NuclearPower/Downloads/Technolog</w:instrText>
      </w:r>
      <w:r w:rsidR="00403550" w:rsidRPr="000C3C8B">
        <w:rPr>
          <w:lang w:val="en-US"/>
        </w:rPr>
        <w:instrText xml:space="preserve">y/files/SMR-booklet.pdf" </w:instrText>
      </w:r>
      <w:r w:rsidR="00403550">
        <w:fldChar w:fldCharType="separate"/>
      </w:r>
      <w:r w:rsidRPr="00104FA7">
        <w:rPr>
          <w:rStyle w:val="Lienhypertexte"/>
          <w:lang w:val="it-IT"/>
        </w:rPr>
        <w:t>http://www.iaea.org/NuclearPower/Downloads/Technology/files/SMR-booklet.pdf</w:t>
      </w:r>
      <w:r w:rsidR="00403550">
        <w:rPr>
          <w:rStyle w:val="Lienhypertexte"/>
          <w:lang w:val="it-IT"/>
        </w:rPr>
        <w:fldChar w:fldCharType="end"/>
      </w:r>
      <w:bookmarkEnd w:id="112"/>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8"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49"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0"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1"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3" w:name="_Ref396946892"/>
      <w:bookmarkEnd w:id="111"/>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3"/>
    </w:p>
    <w:p w:rsidR="00BA644C" w:rsidRPr="00104FA7" w:rsidRDefault="00BA644C" w:rsidP="00104FA7">
      <w:pPr>
        <w:numPr>
          <w:ilvl w:val="0"/>
          <w:numId w:val="3"/>
        </w:numPr>
        <w:spacing w:after="120"/>
        <w:ind w:left="1077" w:hanging="510"/>
        <w:rPr>
          <w:rFonts w:cs="Arial"/>
          <w:snapToGrid w:val="0"/>
          <w:lang w:val="it-IT"/>
        </w:rPr>
      </w:pPr>
      <w:bookmarkStart w:id="114"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4"/>
    </w:p>
    <w:p w:rsidR="00BA644C" w:rsidRPr="00104FA7" w:rsidRDefault="00BA644C" w:rsidP="00104FA7">
      <w:pPr>
        <w:numPr>
          <w:ilvl w:val="0"/>
          <w:numId w:val="3"/>
        </w:numPr>
        <w:spacing w:after="120"/>
        <w:ind w:left="1077" w:hanging="510"/>
        <w:rPr>
          <w:lang w:val="en-US"/>
        </w:rPr>
      </w:pPr>
      <w:bookmarkStart w:id="115"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5"/>
    </w:p>
    <w:p w:rsidR="00BA644C" w:rsidRPr="00BA644C" w:rsidRDefault="00BA644C" w:rsidP="00104FA7">
      <w:pPr>
        <w:numPr>
          <w:ilvl w:val="0"/>
          <w:numId w:val="3"/>
        </w:numPr>
        <w:spacing w:after="120"/>
        <w:ind w:left="1077" w:hanging="510"/>
        <w:rPr>
          <w:lang w:val="en-US"/>
        </w:rPr>
      </w:pPr>
      <w:bookmarkStart w:id="116"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6"/>
    </w:p>
    <w:p w:rsidR="00394A23" w:rsidRPr="00394A23" w:rsidRDefault="00394A23" w:rsidP="00394A23">
      <w:pPr>
        <w:numPr>
          <w:ilvl w:val="0"/>
          <w:numId w:val="3"/>
        </w:numPr>
        <w:ind w:left="1077" w:hanging="510"/>
        <w:rPr>
          <w:lang w:val="en-US"/>
        </w:rPr>
      </w:pPr>
      <w:bookmarkStart w:id="117" w:name="_Ref396951309"/>
      <w:r>
        <w:rPr>
          <w:lang w:val="en-US"/>
        </w:rPr>
        <w:t>Java based nuclear data information system</w:t>
      </w:r>
      <w:bookmarkEnd w:id="117"/>
    </w:p>
    <w:p w:rsidR="00BA644C" w:rsidRPr="003145E0" w:rsidRDefault="00403550" w:rsidP="00394A23">
      <w:pPr>
        <w:spacing w:after="120"/>
        <w:ind w:left="1077"/>
        <w:rPr>
          <w:lang w:val="en-US"/>
        </w:rPr>
      </w:pPr>
      <w:hyperlink r:id="rId52"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18" w:name="_Ref397014299"/>
      <w:r>
        <w:rPr>
          <w:lang w:val="en-US"/>
        </w:rPr>
        <w:t>National data nuclear center</w:t>
      </w:r>
      <w:bookmarkEnd w:id="118"/>
    </w:p>
    <w:p w:rsidR="00BA644C" w:rsidRPr="00394A23" w:rsidRDefault="00403550" w:rsidP="00394A23">
      <w:pPr>
        <w:spacing w:after="120"/>
        <w:ind w:left="1077"/>
        <w:rPr>
          <w:lang w:val="en-US"/>
        </w:rPr>
      </w:pPr>
      <w:hyperlink r:id="rId53"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19"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19"/>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6"/>
      <w:footerReference w:type="default" r:id="rId57"/>
      <w:headerReference w:type="first" r:id="rId58"/>
      <w:footerReference w:type="first" r:id="rId59"/>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550" w:rsidRDefault="00403550">
      <w:r>
        <w:separator/>
      </w:r>
    </w:p>
    <w:p w:rsidR="00403550" w:rsidRDefault="00403550"/>
    <w:p w:rsidR="00403550" w:rsidRDefault="00403550"/>
  </w:endnote>
  <w:endnote w:type="continuationSeparator" w:id="0">
    <w:p w:rsidR="00403550" w:rsidRDefault="00403550">
      <w:r>
        <w:continuationSeparator/>
      </w:r>
    </w:p>
    <w:p w:rsidR="00403550" w:rsidRDefault="00403550"/>
    <w:p w:rsidR="00403550" w:rsidRDefault="00403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framePr w:wrap="none" w:vAnchor="text" w:hAnchor="margin" w:xAlign="center" w:y="1"/>
    </w:pPr>
    <w:r>
      <w:fldChar w:fldCharType="begin"/>
    </w:r>
    <w:r>
      <w:instrText xml:space="preserve">PAGE  </w:instrText>
    </w:r>
    <w:r>
      <w:fldChar w:fldCharType="separate"/>
    </w:r>
    <w:r>
      <w:rPr>
        <w:noProof/>
      </w:rPr>
      <w:t>2</w:t>
    </w:r>
    <w:r>
      <w:fldChar w:fldCharType="end"/>
    </w:r>
  </w:p>
  <w:p w:rsidR="00BB37F9" w:rsidRDefault="00BB37F9">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BB37F9" w:rsidRPr="00B13E40" w:rsidRDefault="00BB37F9"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0C3C8B">
          <w:rPr>
            <w:noProof/>
            <w:sz w:val="24"/>
            <w:szCs w:val="24"/>
          </w:rPr>
          <w:t>3</w:t>
        </w:r>
        <w:r w:rsidRPr="00F91546">
          <w:rPr>
            <w:sz w:val="24"/>
            <w:szCs w:val="24"/>
          </w:rPr>
          <w:fldChar w:fldCharType="end"/>
        </w:r>
      </w:p>
    </w:sdtContent>
  </w:sdt>
  <w:p w:rsidR="00BB37F9" w:rsidRPr="00B13E40" w:rsidRDefault="00BB37F9"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End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0C3C8B">
          <w:rPr>
            <w:noProof/>
            <w:sz w:val="24"/>
            <w:szCs w:val="24"/>
          </w:rPr>
          <w:t>2</w:t>
        </w:r>
        <w:r w:rsidRPr="00F91546">
          <w:rPr>
            <w:sz w:val="24"/>
            <w:szCs w:val="24"/>
          </w:rPr>
          <w:fldChar w:fldCharType="end"/>
        </w:r>
      </w:p>
    </w:sdtContent>
  </w:sdt>
  <w:p w:rsidR="00BB37F9" w:rsidRPr="005630AE" w:rsidRDefault="00BB37F9"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550" w:rsidRDefault="00403550">
      <w:r>
        <w:separator/>
      </w:r>
    </w:p>
  </w:footnote>
  <w:footnote w:type="continuationSeparator" w:id="0">
    <w:p w:rsidR="00403550" w:rsidRDefault="00403550">
      <w:r>
        <w:separator/>
      </w:r>
    </w:p>
    <w:p w:rsidR="00403550" w:rsidRDefault="00403550"/>
  </w:footnote>
  <w:footnote w:type="continuationNotice" w:id="1">
    <w:p w:rsidR="00403550" w:rsidRDefault="00403550">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BB37F9" w:rsidRDefault="00BB37F9"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rsidR="00E457A2">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BB37F9" w:rsidRDefault="00BB37F9"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BB37F9" w:rsidRDefault="00BB37F9">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BB37F9" w:rsidRDefault="00BB37F9"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BB37F9" w:rsidRDefault="00BB37F9">
      <w:pPr>
        <w:pStyle w:val="Notedebasdepage"/>
      </w:pPr>
    </w:p>
  </w:footnote>
  <w:footnote w:id="6">
    <w:p w:rsidR="00BB37F9" w:rsidRDefault="00BB37F9">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BB37F9" w:rsidRDefault="00BB37F9"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BB37F9" w:rsidRDefault="00BB37F9">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rsidR="00E457A2">
        <w:t>[11]</w:t>
      </w:r>
      <w:r>
        <w:fldChar w:fldCharType="end"/>
      </w:r>
      <w:r>
        <w:t>.</w:t>
      </w:r>
    </w:p>
  </w:footnote>
  <w:footnote w:id="9">
    <w:p w:rsidR="00BB37F9" w:rsidRPr="00343419" w:rsidRDefault="00BB37F9">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sidR="00E457A2">
        <w:rPr>
          <w:rFonts w:cs="Arial"/>
        </w:rPr>
        <w:t>[10]</w:t>
      </w:r>
      <w:r>
        <w:rPr>
          <w:rFonts w:cs="Arial"/>
        </w:rPr>
        <w:fldChar w:fldCharType="end"/>
      </w:r>
      <w:r>
        <w:rPr>
          <w:rFonts w:cs="Arial"/>
        </w:rPr>
        <w:t>.</w:t>
      </w:r>
    </w:p>
  </w:footnote>
  <w:footnote w:id="10">
    <w:p w:rsidR="00BB37F9" w:rsidRDefault="00BB37F9">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BB37F9" w:rsidRDefault="00BB37F9">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BB37F9" w:rsidRDefault="00BB37F9">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BB37F9" w:rsidRDefault="00BB37F9" w:rsidP="00B64270">
      <w:r>
        <w:rPr>
          <w:rStyle w:val="Appelnotedebasdep"/>
        </w:rPr>
        <w:footnoteRef/>
      </w:r>
      <w:r>
        <w:t xml:space="preserve"> Pour information : </w:t>
      </w:r>
    </w:p>
    <w:p w:rsidR="00BB37F9" w:rsidRPr="00B64270" w:rsidRDefault="00BB37F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BB37F9" w:rsidRPr="00B64270" w:rsidRDefault="00BB37F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BB37F9" w:rsidRDefault="00BB37F9">
      <w:pPr>
        <w:pStyle w:val="Notedebasdepage"/>
      </w:pPr>
    </w:p>
  </w:footnote>
  <w:footnote w:id="14">
    <w:p w:rsidR="00BB37F9" w:rsidRDefault="00BB37F9">
      <w:pPr>
        <w:pStyle w:val="Notedebasdepage"/>
      </w:pPr>
      <w:r>
        <w:rPr>
          <w:rStyle w:val="Appelnotedebasdep"/>
        </w:rPr>
        <w:footnoteRef/>
      </w:r>
      <w:r>
        <w:t xml:space="preserve"> </w:t>
      </w:r>
      <w:r w:rsidRPr="00774B63">
        <w:t>https://www.msu.edu/course/fw/877/bence/matrix_1.8</w:t>
      </w:r>
    </w:p>
  </w:footnote>
  <w:footnote w:id="15">
    <w:p w:rsidR="00BB37F9" w:rsidRDefault="00BB37F9">
      <w:pPr>
        <w:pStyle w:val="Notedebasdepage"/>
      </w:pPr>
      <w:r>
        <w:rPr>
          <w:rStyle w:val="Appelnotedebasdep"/>
        </w:rPr>
        <w:footnoteRef/>
      </w:r>
      <w:r>
        <w:t xml:space="preserve"> Les bibliothèques de Dragon sont disponibles sur le site de l’école polytechnique de Montréal</w:t>
      </w:r>
    </w:p>
    <w:p w:rsidR="00BB37F9" w:rsidRPr="00D26286" w:rsidRDefault="00BB37F9">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jc w:val="center"/>
    </w:pPr>
  </w:p>
  <w:p w:rsidR="00BB37F9" w:rsidRDefault="00BB37F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BB37F9" w:rsidTr="00104FA7">
      <w:tc>
        <w:tcPr>
          <w:tcW w:w="2868" w:type="dxa"/>
          <w:vMerge w:val="restart"/>
          <w:shd w:val="clear" w:color="auto" w:fill="auto"/>
          <w:vAlign w:val="center"/>
        </w:tcPr>
        <w:p w:rsidR="00BB37F9" w:rsidRDefault="00BB37F9"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BB37F9" w:rsidRDefault="00BB37F9"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BB37F9" w:rsidRPr="00696828" w:rsidRDefault="00BB37F9" w:rsidP="00342D4A">
          <w:pPr>
            <w:pStyle w:val="En-tte"/>
            <w:spacing w:before="40" w:after="40"/>
            <w:rPr>
              <w:b/>
              <w:color w:val="000000"/>
            </w:rPr>
          </w:pPr>
          <w:r>
            <w:rPr>
              <w:b/>
              <w:color w:val="000000"/>
            </w:rPr>
            <w:t>Mémoire STN I1</w:t>
          </w:r>
        </w:p>
      </w:tc>
    </w:tr>
    <w:tr w:rsidR="00BB37F9" w:rsidTr="00104FA7">
      <w:tc>
        <w:tcPr>
          <w:tcW w:w="2868" w:type="dxa"/>
          <w:vMerge/>
          <w:shd w:val="clear" w:color="auto" w:fill="auto"/>
          <w:vAlign w:val="center"/>
        </w:tcPr>
        <w:p w:rsidR="00BB37F9" w:rsidRDefault="00BB37F9" w:rsidP="00696828">
          <w:pPr>
            <w:spacing w:before="40" w:after="40"/>
          </w:pPr>
        </w:p>
      </w:tc>
      <w:tc>
        <w:tcPr>
          <w:tcW w:w="3715" w:type="dxa"/>
          <w:vMerge/>
          <w:shd w:val="clear" w:color="auto" w:fill="auto"/>
          <w:vAlign w:val="center"/>
        </w:tcPr>
        <w:p w:rsidR="00BB37F9" w:rsidRDefault="00BB37F9" w:rsidP="00696828">
          <w:pPr>
            <w:spacing w:before="40" w:after="40"/>
          </w:pPr>
        </w:p>
      </w:tc>
      <w:tc>
        <w:tcPr>
          <w:tcW w:w="2348" w:type="dxa"/>
          <w:shd w:val="clear" w:color="auto" w:fill="auto"/>
          <w:vAlign w:val="center"/>
        </w:tcPr>
        <w:p w:rsidR="00BB37F9" w:rsidRDefault="00BB37F9" w:rsidP="00696828">
          <w:pPr>
            <w:spacing w:before="40" w:after="40"/>
          </w:pPr>
          <w:r>
            <w:rPr>
              <w:color w:val="000000"/>
            </w:rPr>
            <w:t>Septembre 2014</w:t>
          </w:r>
        </w:p>
      </w:tc>
    </w:tr>
  </w:tbl>
  <w:p w:rsidR="00BB37F9" w:rsidRDefault="00BB37F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B39"/>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4.png"/><Relationship Id="rId21" Type="http://schemas.microsoft.com/office/2007/relationships/diagramDrawing" Target="diagrams/drawing1.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www.world-nuclear-news.org/NN_Small_nuclear_reactors_for_power_and_icebreaking_0710112.html" TargetMode="External"/><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6.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nndc.bnl.gov/nudat2/reCenter.jsp?z=92&amp;n=145" TargetMode="Externa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chart" Target="charts/chart9.xml"/><Relationship Id="rId49" Type="http://schemas.openxmlformats.org/officeDocument/2006/relationships/hyperlink" Target="http://fr.dcnsgroup.com/wp-content/uploads/2012/07/0907_DCNS_1207072_FLEXBLUE_FR.pdf" TargetMode="External"/><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9.png"/><Relationship Id="rId52" Type="http://schemas.openxmlformats.org/officeDocument/2006/relationships/hyperlink" Target="http://www.oecd-nea.org/Janis/"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www.areva.com/mediatheque/liblocal/docs/activites/reacteurs-services/reacteurs/pdf-plaq-antares-va/index.html"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www.cea.fr/content/download/80052/1536000/file/Proc%C3%A9d%C3%A9-PUREX.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N(U235)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8.7038360898539028E+19</c:v>
                </c:pt>
                <c:pt idx="2">
                  <c:v>8.5180046723846177E+19</c:v>
                </c:pt>
                <c:pt idx="3">
                  <c:v>8.3361511226925384E+19</c:v>
                </c:pt>
                <c:pt idx="4">
                  <c:v>8.1581902634287006E+19</c:v>
                </c:pt>
                <c:pt idx="5">
                  <c:v>7.9840387411779437E+19</c:v>
                </c:pt>
                <c:pt idx="6">
                  <c:v>7.8136149874028872E+19</c:v>
                </c:pt>
                <c:pt idx="7">
                  <c:v>7.646839180224222E+19</c:v>
                </c:pt>
                <c:pt idx="8">
                  <c:v>7.4836332070193693E+19</c:v>
                </c:pt>
                <c:pt idx="9">
                  <c:v>7.3239206278220169E+19</c:v>
                </c:pt>
                <c:pt idx="10">
                  <c:v>7.1676266395053728E+19</c:v>
                </c:pt>
                <c:pt idx="11">
                  <c:v>7.0146780407323435E+19</c:v>
                </c:pt>
                <c:pt idx="12">
                  <c:v>6.8650031976562369E+19</c:v>
                </c:pt>
                <c:pt idx="13">
                  <c:v>6.7185320103559004E+19</c:v>
                </c:pt>
                <c:pt idx="14">
                  <c:v>6.5751958799895765E+19</c:v>
                </c:pt>
                <c:pt idx="15">
                  <c:v>6.4349276766520877E+19</c:v>
                </c:pt>
                <c:pt idx="16">
                  <c:v>6.2976617079202865E+19</c:v>
                </c:pt>
                <c:pt idx="17">
                  <c:v>6.1633336880720347E+19</c:v>
                </c:pt>
                <c:pt idx="18">
                  <c:v>6.0318807079642907E+19</c:v>
                </c:pt>
                <c:pt idx="19">
                  <c:v>5.9032412055561888E+19</c:v>
                </c:pt>
                <c:pt idx="20">
                  <c:v>5.7773549370633044E+19</c:v>
                </c:pt>
                <c:pt idx="21">
                  <c:v>5.6541629487295857E+19</c:v>
                </c:pt>
                <c:pt idx="22">
                  <c:v>5.533607549203728E+19</c:v>
                </c:pt>
                <c:pt idx="23">
                  <c:v>5.4156322825070477E+19</c:v>
                </c:pt>
                <c:pt idx="24">
                  <c:v>5.3001819015801881E+19</c:v>
                </c:pt>
                <c:pt idx="25">
                  <c:v>5.1872023423962694E+19</c:v>
                </c:pt>
                <c:pt idx="26">
                  <c:v>5.0766406986283434E+19</c:v>
                </c:pt>
                <c:pt idx="27">
                  <c:v>4.9684451968592962E+19</c:v>
                </c:pt>
                <c:pt idx="28">
                  <c:v>4.8625651723225719E+19</c:v>
                </c:pt>
                <c:pt idx="29">
                  <c:v>4.75895104516236E+19</c:v>
                </c:pt>
                <c:pt idx="30">
                  <c:v>4.6575542972021187E+19</c:v>
                </c:pt>
                <c:pt idx="31">
                  <c:v>4.5583274492105499E+19</c:v>
                </c:pt>
                <c:pt idx="32">
                  <c:v>4.4612240386543763E+19</c:v>
                </c:pt>
                <c:pt idx="33">
                  <c:v>4.3661985979274953E+19</c:v>
                </c:pt>
                <c:pt idx="34">
                  <c:v>4.2732066330463085E+19</c:v>
                </c:pt>
                <c:pt idx="35">
                  <c:v>4.1822046028012462E+19</c:v>
                </c:pt>
                <c:pt idx="36">
                  <c:v>4.0931498983547191E+19</c:v>
                </c:pt>
                <c:pt idx="37">
                  <c:v>4.0060008232759345E+19</c:v>
                </c:pt>
                <c:pt idx="38">
                  <c:v>3.9207165740032295E+19</c:v>
                </c:pt>
                <c:pt idx="39">
                  <c:v>3.8372572207247589E+19</c:v>
                </c:pt>
                <c:pt idx="40">
                  <c:v>3.7555836886685843E+19</c:v>
                </c:pt>
                <c:pt idx="41">
                  <c:v>3.6756577397933982E+19</c:v>
                </c:pt>
                <c:pt idx="42">
                  <c:v>3.5974419548713038E+19</c:v>
                </c:pt>
                <c:pt idx="43">
                  <c:v>3.5208997159542538E+19</c:v>
                </c:pt>
                <c:pt idx="44">
                  <c:v>3.4459951892159361E+19</c:v>
                </c:pt>
                <c:pt idx="45">
                  <c:v>3.3726933081610646E+19</c:v>
                </c:pt>
                <c:pt idx="46">
                  <c:v>3.3009597571942097E+19</c:v>
                </c:pt>
                <c:pt idx="47">
                  <c:v>3.2307609555404685E+19</c:v>
                </c:pt>
                <c:pt idx="48">
                  <c:v>3.1620640415104422E+19</c:v>
                </c:pt>
                <c:pt idx="49">
                  <c:v>3.0948368571021464E+19</c:v>
                </c:pt>
                <c:pt idx="50">
                  <c:v>3.0290479329326428E+19</c:v>
                </c:pt>
                <c:pt idx="51">
                  <c:v>2.9646664734923276E+19</c:v>
                </c:pt>
                <c:pt idx="52">
                  <c:v>2.9016623427149722E+19</c:v>
                </c:pt>
                <c:pt idx="53">
                  <c:v>2.8400060498567516E+19</c:v>
                </c:pt>
                <c:pt idx="54">
                  <c:v>2.7796687356776468E+19</c:v>
                </c:pt>
                <c:pt idx="55">
                  <c:v>2.7206221589187453E+19</c:v>
                </c:pt>
                <c:pt idx="56">
                  <c:v>2.6628386830691033E+19</c:v>
                </c:pt>
                <c:pt idx="57">
                  <c:v>2.6062912634159702E+19</c:v>
                </c:pt>
                <c:pt idx="58">
                  <c:v>2.5509534343723086E+19</c:v>
                </c:pt>
                <c:pt idx="59">
                  <c:v>2.4967992970756694E+19</c:v>
                </c:pt>
                <c:pt idx="60">
                  <c:v>2.4438035072526156E+19</c:v>
                </c:pt>
                <c:pt idx="61">
                  <c:v>2.3919412633430032E+19</c:v>
                </c:pt>
                <c:pt idx="62">
                  <c:v>2.3411882948785627E+19</c:v>
                </c:pt>
                <c:pt idx="63">
                  <c:v>2.2915208511103263E+19</c:v>
                </c:pt>
                <c:pt idx="64">
                  <c:v>2.2429156898795819E+19</c:v>
                </c:pt>
                <c:pt idx="65">
                  <c:v>2.1953500667271324E+19</c:v>
                </c:pt>
                <c:pt idx="66">
                  <c:v>2.1488017242357608E+19</c:v>
                </c:pt>
                <c:pt idx="67">
                  <c:v>2.1032488816009064E+19</c:v>
                </c:pt>
                <c:pt idx="68">
                  <c:v>2.0586702244246667E+19</c:v>
                </c:pt>
                <c:pt idx="69">
                  <c:v>2.0150448947283411E+19</c:v>
                </c:pt>
                <c:pt idx="70">
                  <c:v>1.9723524811788386E+19</c:v>
                </c:pt>
                <c:pt idx="71">
                  <c:v>1.9305730095243694E+19</c:v>
                </c:pt>
                <c:pt idx="72">
                  <c:v>1.8896869332349383E+19</c:v>
                </c:pt>
                <c:pt idx="73">
                  <c:v>1.849675124343255E+19</c:v>
                </c:pt>
                <c:pt idx="74">
                  <c:v>1.8105188644817725E+19</c:v>
                </c:pt>
                <c:pt idx="75">
                  <c:v>1.7721998361116479E+19</c:v>
                </c:pt>
                <c:pt idx="76">
                  <c:v>1.7347001139395228E+19</c:v>
                </c:pt>
                <c:pt idx="77">
                  <c:v>1.6980021565180957E+19</c:v>
                </c:pt>
                <c:pt idx="78">
                  <c:v>1.662088798026556E+19</c:v>
                </c:pt>
                <c:pt idx="79">
                  <c:v>1.6269432402270241E+19</c:v>
                </c:pt>
                <c:pt idx="80">
                  <c:v>1.5925490445932313E+19</c:v>
                </c:pt>
                <c:pt idx="81">
                  <c:v>1.5588901246077503E+19</c:v>
                </c:pt>
                <c:pt idx="82">
                  <c:v>1.5259507382241681E+19</c:v>
                </c:pt>
                <c:pt idx="83">
                  <c:v>1.4937154804906676E+19</c:v>
                </c:pt>
                <c:pt idx="84">
                  <c:v>1.462169276331564E+19</c:v>
                </c:pt>
                <c:pt idx="85">
                  <c:v>1.4312973734834119E+19</c:v>
                </c:pt>
                <c:pt idx="86">
                  <c:v>1.4010853355823743E+19</c:v>
                </c:pt>
                <c:pt idx="87">
                  <c:v>1.3715190353996143E+19</c:v>
                </c:pt>
                <c:pt idx="88">
                  <c:v>1.3425846482215395E+19</c:v>
                </c:pt>
                <c:pt idx="89">
                  <c:v>1.3142686453717981E+19</c:v>
                </c:pt>
                <c:pt idx="90">
                  <c:v>1.2865577878719906E+19</c:v>
                </c:pt>
                <c:pt idx="91">
                  <c:v>1.2594391202381277E+19</c:v>
                </c:pt>
                <c:pt idx="92">
                  <c:v>1.2328999644099273E+19</c:v>
                </c:pt>
                <c:pt idx="93">
                  <c:v>1.2069279138101045E+19</c:v>
                </c:pt>
                <c:pt idx="94">
                  <c:v>1.1815108275308755E+19</c:v>
                </c:pt>
                <c:pt idx="95">
                  <c:v>1.1566368246449453E+19</c:v>
                </c:pt>
                <c:pt idx="96">
                  <c:v>1.1322942786383188E+19</c:v>
                </c:pt>
                <c:pt idx="97">
                  <c:v>1.1084718119623242E+19</c:v>
                </c:pt>
                <c:pt idx="98">
                  <c:v>1.0851582907022963E+19</c:v>
                </c:pt>
                <c:pt idx="99">
                  <c:v>1.0623428193604219E+19</c:v>
                </c:pt>
                <c:pt idx="100">
                  <c:v>1.0400147357503033E+19</c:v>
                </c:pt>
                <c:pt idx="101">
                  <c:v>1.0181636060008462E+19</c:v>
                </c:pt>
                <c:pt idx="102">
                  <c:v>9.9677921966713221E+18</c:v>
                </c:pt>
                <c:pt idx="103">
                  <c:v>9.7585158494598574E+18</c:v>
                </c:pt>
                <c:pt idx="104">
                  <c:v>9.5537092399399117E+18</c:v>
                </c:pt>
                <c:pt idx="105">
                  <c:v>9.3532766834576855E+18</c:v>
                </c:pt>
                <c:pt idx="106">
                  <c:v>9.1571245443036088E+18</c:v>
                </c:pt>
                <c:pt idx="107">
                  <c:v>8.9651611918363034E+18</c:v>
                </c:pt>
                <c:pt idx="108">
                  <c:v>8.7772969575460977E+18</c:v>
                </c:pt>
                <c:pt idx="109">
                  <c:v>8.5934440930379653E+18</c:v>
                </c:pt>
                <c:pt idx="110">
                  <c:v>8.4135167289141965E+18</c:v>
                </c:pt>
                <c:pt idx="111">
                  <c:v>8.2374308345375406E+18</c:v>
                </c:pt>
                <c:pt idx="112">
                  <c:v>8.0651041786559713E+18</c:v>
                </c:pt>
                <c:pt idx="113">
                  <c:v>7.896456290870613E+18</c:v>
                </c:pt>
                <c:pt idx="114">
                  <c:v>7.7314084239287828E+18</c:v>
                </c:pt>
                <c:pt idx="115">
                  <c:v>7.5698835168244726E+18</c:v>
                </c:pt>
                <c:pt idx="116">
                  <c:v>7.4118061586889923E+18</c:v>
                </c:pt>
                <c:pt idx="117">
                  <c:v>7.2571025534548398E+18</c:v>
                </c:pt>
                <c:pt idx="118">
                  <c:v>7.1057004852762542E+18</c:v>
                </c:pt>
                <c:pt idx="119">
                  <c:v>6.9575292846902405E+18</c:v>
                </c:pt>
                <c:pt idx="120">
                  <c:v>6.81251979550221E+18</c:v>
                </c:pt>
                <c:pt idx="121">
                  <c:v>6.6706043423807304E+18</c:v>
                </c:pt>
                <c:pt idx="122">
                  <c:v>6.5317166991461827E+18</c:v>
                </c:pt>
                <c:pt idx="123">
                  <c:v>6.3957920577384878E+18</c:v>
                </c:pt>
                <c:pt idx="124">
                  <c:v>6.262766997849343E+18</c:v>
                </c:pt>
                <c:pt idx="125">
                  <c:v>6.1325794572047514E+18</c:v>
                </c:pt>
                <c:pt idx="126">
                  <c:v>6.0051687024839117E+18</c:v>
                </c:pt>
                <c:pt idx="127">
                  <c:v>5.8804753008608471E+18</c:v>
                </c:pt>
                <c:pt idx="128">
                  <c:v>5.7584410921554381E+18</c:v>
                </c:pt>
                <c:pt idx="129">
                  <c:v>5.6390091615808031E+18</c:v>
                </c:pt>
                <c:pt idx="130">
                  <c:v>5.5221238130742651E+18</c:v>
                </c:pt>
                <c:pt idx="131">
                  <c:v>5.4077305431994051E+18</c:v>
                </c:pt>
                <c:pt idx="132">
                  <c:v>5.2957760156069734E+18</c:v>
                </c:pt>
                <c:pt idx="133">
                  <c:v>5.1862080360426895E+18</c:v>
                </c:pt>
                <c:pt idx="134">
                  <c:v>5.0789755278902231E+18</c:v>
                </c:pt>
              </c:numCache>
            </c:numRef>
          </c:yVal>
          <c:smooth val="0"/>
        </c:ser>
        <c:ser>
          <c:idx val="1"/>
          <c:order val="3"/>
          <c:tx>
            <c:strRef>
              <c:f>'U235'!$M$2</c:f>
              <c:strCache>
                <c:ptCount val="1"/>
                <c:pt idx="0">
                  <c:v>O5 - N(U235 -)</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8.7058541148012282E+19</c:v>
                </c:pt>
                <c:pt idx="2">
                  <c:v>8.5219547583508103E+19</c:v>
                </c:pt>
                <c:pt idx="3">
                  <c:v>8.3419500516275012E+19</c:v>
                </c:pt>
                <c:pt idx="4">
                  <c:v>8.1657574833394631E+19</c:v>
                </c:pt>
                <c:pt idx="5">
                  <c:v>7.9932962863074492E+19</c:v>
                </c:pt>
                <c:pt idx="6">
                  <c:v>7.8244873975541776E+19</c:v>
                </c:pt>
                <c:pt idx="7">
                  <c:v>7.6592534183937196E+19</c:v>
                </c:pt>
                <c:pt idx="8">
                  <c:v>7.4975185745208984E+19</c:v>
                </c:pt>
                <c:pt idx="9">
                  <c:v>7.3392086761006711E+19</c:v>
                </c:pt>
                <c:pt idx="10">
                  <c:v>7.18425107785752E+19</c:v>
                </c:pt>
                <c:pt idx="11">
                  <c:v>7.0325746391648403E+19</c:v>
                </c:pt>
                <c:pt idx="12">
                  <c:v>6.8841096841343312E+19</c:v>
                </c:pt>
                <c:pt idx="13">
                  <c:v>6.7387901249598177E+19</c:v>
                </c:pt>
                <c:pt idx="14">
                  <c:v>6.5965478990608884E+19</c:v>
                </c:pt>
                <c:pt idx="15">
                  <c:v>6.4573178126032019E+19</c:v>
                </c:pt>
                <c:pt idx="16">
                  <c:v>6.3210360515172794E+19</c:v>
                </c:pt>
                <c:pt idx="17">
                  <c:v>6.1876401506314822E+19</c:v>
                </c:pt>
                <c:pt idx="18">
                  <c:v>6.0570689628049744E+19</c:v>
                </c:pt>
                <c:pt idx="19">
                  <c:v>5.9292626280606876E+19</c:v>
                </c:pt>
                <c:pt idx="20">
                  <c:v>5.8041625427182952E+19</c:v>
                </c:pt>
                <c:pt idx="21">
                  <c:v>5.681711328527174E+19</c:v>
                </c:pt>
                <c:pt idx="22">
                  <c:v>5.5618528017993736E+19</c:v>
                </c:pt>
                <c:pt idx="23">
                  <c:v>5.4445319425425826E+19</c:v>
                </c:pt>
                <c:pt idx="24">
                  <c:v>5.3296948635930984E+19</c:v>
                </c:pt>
                <c:pt idx="25">
                  <c:v>5.2172904528232202E+19</c:v>
                </c:pt>
                <c:pt idx="26">
                  <c:v>5.107266070793642E+19</c:v>
                </c:pt>
                <c:pt idx="27">
                  <c:v>4.999571296762241E+19</c:v>
                </c:pt>
                <c:pt idx="28">
                  <c:v>4.8941567770968441E+19</c:v>
                </c:pt>
                <c:pt idx="29">
                  <c:v>4.7909742014025605E+19</c:v>
                </c:pt>
                <c:pt idx="30">
                  <c:v>4.6899762786491023E+19</c:v>
                </c:pt>
                <c:pt idx="31">
                  <c:v>4.5911167132981182E+19</c:v>
                </c:pt>
                <c:pt idx="32">
                  <c:v>4.494350181430512E+19</c:v>
                </c:pt>
                <c:pt idx="33">
                  <c:v>4.3996323068737815E+19</c:v>
                </c:pt>
                <c:pt idx="34">
                  <c:v>4.3069196373293335E+19</c:v>
                </c:pt>
                <c:pt idx="35">
                  <c:v>4.216169620499814E+19</c:v>
                </c:pt>
                <c:pt idx="36">
                  <c:v>4.1273405802164421E+19</c:v>
                </c:pt>
                <c:pt idx="37">
                  <c:v>4.0403929865323635E+19</c:v>
                </c:pt>
                <c:pt idx="38">
                  <c:v>3.9552861282606506E+19</c:v>
                </c:pt>
                <c:pt idx="39">
                  <c:v>3.8719810101606212E+19</c:v>
                </c:pt>
                <c:pt idx="40">
                  <c:v>3.7904394622932607E+19</c:v>
                </c:pt>
                <c:pt idx="41">
                  <c:v>3.710624121558034E+19</c:v>
                </c:pt>
                <c:pt idx="42">
                  <c:v>3.6324984132296843E+19</c:v>
                </c:pt>
                <c:pt idx="43">
                  <c:v>3.5560265324950516E+19</c:v>
                </c:pt>
                <c:pt idx="44">
                  <c:v>3.4811734259898708E+19</c:v>
                </c:pt>
                <c:pt idx="45">
                  <c:v>3.4079047733355815E+19</c:v>
                </c:pt>
                <c:pt idx="46">
                  <c:v>3.3361869686761353E+19</c:v>
                </c:pt>
                <c:pt idx="47">
                  <c:v>3.2659871022148022E+19</c:v>
                </c:pt>
                <c:pt idx="48">
                  <c:v>3.1972729417509753E+19</c:v>
                </c:pt>
                <c:pt idx="49">
                  <c:v>3.1300139149779128E+19</c:v>
                </c:pt>
                <c:pt idx="50">
                  <c:v>3.0641785360041153E+19</c:v>
                </c:pt>
                <c:pt idx="51">
                  <c:v>2.999736646054366E+19</c:v>
                </c:pt>
                <c:pt idx="52">
                  <c:v>2.9366587246400373E+19</c:v>
                </c:pt>
                <c:pt idx="53">
                  <c:v>2.874915875279618E+19</c:v>
                </c:pt>
                <c:pt idx="54">
                  <c:v>2.8144798112192434E+19</c:v>
                </c:pt>
                <c:pt idx="55">
                  <c:v>2.7553228411532259E+19</c:v>
                </c:pt>
                <c:pt idx="56">
                  <c:v>2.6974178549445833E+19</c:v>
                </c:pt>
                <c:pt idx="57">
                  <c:v>2.6407383093455684E+19</c:v>
                </c:pt>
                <c:pt idx="58">
                  <c:v>2.585258213718197E+19</c:v>
                </c:pt>
                <c:pt idx="59">
                  <c:v>2.5309521157547827E+19</c:v>
                </c:pt>
                <c:pt idx="60">
                  <c:v>2.4777950871984574E+19</c:v>
                </c:pt>
                <c:pt idx="61">
                  <c:v>2.4257634835576541E+19</c:v>
                </c:pt>
                <c:pt idx="62">
                  <c:v>2.3748329537637671E+19</c:v>
                </c:pt>
                <c:pt idx="63">
                  <c:v>2.3249801731416486E+19</c:v>
                </c:pt>
                <c:pt idx="64">
                  <c:v>2.2761823106650128E+19</c:v>
                </c:pt>
                <c:pt idx="65">
                  <c:v>2.2284170179126759E+19</c:v>
                </c:pt>
                <c:pt idx="66">
                  <c:v>2.1816624180248011E+19</c:v>
                </c:pt>
                <c:pt idx="67">
                  <c:v>2.1358970946591379E+19</c:v>
                </c:pt>
                <c:pt idx="68">
                  <c:v>2.0911000809472659E+19</c:v>
                </c:pt>
                <c:pt idx="69">
                  <c:v>2.0472508484508369E+19</c:v>
                </c:pt>
                <c:pt idx="70">
                  <c:v>2.0043292961178141E+19</c:v>
                </c:pt>
                <c:pt idx="71">
                  <c:v>1.9623157392387215E+19</c:v>
                </c:pt>
                <c:pt idx="72">
                  <c:v>1.9211908984028762E+19</c:v>
                </c:pt>
                <c:pt idx="73">
                  <c:v>1.8809364870653096E+19</c:v>
                </c:pt>
                <c:pt idx="74">
                  <c:v>1.8415336722063604E+19</c:v>
                </c:pt>
                <c:pt idx="75">
                  <c:v>1.8029644146195816E+19</c:v>
                </c:pt>
                <c:pt idx="76">
                  <c:v>1.7652110568845099E+19</c:v>
                </c:pt>
                <c:pt idx="77">
                  <c:v>1.7282563148254206E+19</c:v>
                </c:pt>
                <c:pt idx="78">
                  <c:v>1.6920832689700876E+19</c:v>
                </c:pt>
                <c:pt idx="79">
                  <c:v>1.6566753560085393E+19</c:v>
                </c:pt>
                <c:pt idx="80">
                  <c:v>1.6220163602518149E+19</c:v>
                </c:pt>
                <c:pt idx="81">
                  <c:v>1.588090405090722E+19</c:v>
                </c:pt>
                <c:pt idx="82">
                  <c:v>1.554881944454595E+19</c:v>
                </c:pt>
                <c:pt idx="83">
                  <c:v>1.5223757542700495E+19</c:v>
                </c:pt>
                <c:pt idx="84">
                  <c:v>1.4905569239197424E+19</c:v>
                </c:pt>
                <c:pt idx="85">
                  <c:v>1.4594113106690859E+19</c:v>
                </c:pt>
                <c:pt idx="86">
                  <c:v>1.4289243491340442E+19</c:v>
                </c:pt>
                <c:pt idx="87">
                  <c:v>1.3990820878654276E+19</c:v>
                </c:pt>
                <c:pt idx="88">
                  <c:v>1.3698708706853534E+19</c:v>
                </c:pt>
                <c:pt idx="89">
                  <c:v>1.3412773300814555E+19</c:v>
                </c:pt>
                <c:pt idx="90">
                  <c:v>1.3132883806010974E+19</c:v>
                </c:pt>
                <c:pt idx="91">
                  <c:v>1.2858912122455824E+19</c:v>
                </c:pt>
                <c:pt idx="92">
                  <c:v>1.2590732838643671E+19</c:v>
                </c:pt>
                <c:pt idx="93">
                  <c:v>1.2328223165492701E+19</c:v>
                </c:pt>
                <c:pt idx="94">
                  <c:v>1.2071262870286868E+19</c:v>
                </c:pt>
                <c:pt idx="95">
                  <c:v>1.1819734210617989E+19</c:v>
                </c:pt>
                <c:pt idx="96">
                  <c:v>1.1573521868327852E+19</c:v>
                </c:pt>
                <c:pt idx="97">
                  <c:v>1.1332516464059711E+19</c:v>
                </c:pt>
                <c:pt idx="98">
                  <c:v>1.1096605349643246E+19</c:v>
                </c:pt>
                <c:pt idx="99">
                  <c:v>1.0865680625072339E+19</c:v>
                </c:pt>
                <c:pt idx="100">
                  <c:v>1.0639636673950966E+19</c:v>
                </c:pt>
                <c:pt idx="101">
                  <c:v>1.041837011240414E+19</c:v>
                </c:pt>
                <c:pt idx="102">
                  <c:v>1.0201779737988913E+19</c:v>
                </c:pt>
                <c:pt idx="103">
                  <c:v>9.9897664786053448E+18</c:v>
                </c:pt>
                <c:pt idx="104">
                  <c:v>9.7822333414074634E+18</c:v>
                </c:pt>
                <c:pt idx="105">
                  <c:v>9.5790853617142702E+18</c:v>
                </c:pt>
                <c:pt idx="106">
                  <c:v>9.380229551920681E+18</c:v>
                </c:pt>
                <c:pt idx="107">
                  <c:v>9.1855748504085309E+18</c:v>
                </c:pt>
                <c:pt idx="108">
                  <c:v>8.9950320704575355E+18</c:v>
                </c:pt>
                <c:pt idx="109">
                  <c:v>8.8085166184078367E+18</c:v>
                </c:pt>
                <c:pt idx="110">
                  <c:v>8.6259413724692152E+18</c:v>
                </c:pt>
                <c:pt idx="111">
                  <c:v>8.4472228830710344E+18</c:v>
                </c:pt>
                <c:pt idx="112">
                  <c:v>8.2722794667704658E+18</c:v>
                </c:pt>
                <c:pt idx="113">
                  <c:v>8.101031166740396E+18</c:v>
                </c:pt>
              </c:numCache>
            </c:numRef>
          </c:yVal>
          <c:smooth val="0"/>
        </c:ser>
        <c:ser>
          <c:idx val="0"/>
          <c:order val="4"/>
          <c:tx>
            <c:strRef>
              <c:f>'U235'!$O$2</c:f>
              <c:strCache>
                <c:ptCount val="1"/>
                <c:pt idx="0">
                  <c:v> Exact Simpl. - N(U235)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31454336"/>
        <c:axId val="31456256"/>
      </c:scatterChart>
      <c:valAx>
        <c:axId val="31454336"/>
        <c:scaling>
          <c:orientation val="minMax"/>
          <c:max val="10"/>
          <c:min val="0"/>
        </c:scaling>
        <c:delete val="0"/>
        <c:axPos val="b"/>
        <c:majorGridlines/>
        <c:title>
          <c:tx>
            <c:strRef>
              <c:f>'U235'!$B$11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31456256"/>
        <c:crosses val="autoZero"/>
        <c:crossBetween val="midCat"/>
      </c:valAx>
      <c:valAx>
        <c:axId val="31456256"/>
        <c:scaling>
          <c:orientation val="minMax"/>
        </c:scaling>
        <c:delete val="0"/>
        <c:axPos val="l"/>
        <c:majorGridlines/>
        <c:title>
          <c:tx>
            <c:rich>
              <a:bodyPr rot="-5400000" vert="horz"/>
              <a:lstStyle/>
              <a:p>
                <a:pPr>
                  <a:defRPr sz="1100"/>
                </a:pPr>
                <a:r>
                  <a:rPr lang="fr-FR" sz="1100"/>
                  <a:t>Concentration</a:t>
                </a:r>
                <a:r>
                  <a:rPr lang="fr-FR" sz="1100" baseline="0"/>
                  <a:t> en at/cm</a:t>
                </a:r>
                <a:r>
                  <a:rPr lang="fr-FR" sz="1100" baseline="30000"/>
                  <a:t>3</a:t>
                </a:r>
              </a:p>
            </c:rich>
          </c:tx>
          <c:overlay val="0"/>
        </c:title>
        <c:numFmt formatCode="0.0E+00" sourceLinked="0"/>
        <c:majorTickMark val="out"/>
        <c:minorTickMark val="none"/>
        <c:tickLblPos val="nextTo"/>
        <c:txPr>
          <a:bodyPr/>
          <a:lstStyle/>
          <a:p>
            <a:pPr>
              <a:defRPr sz="1100"/>
            </a:pPr>
            <a:endParaRPr lang="fr-FR"/>
          </a:p>
        </c:txPr>
        <c:crossAx val="3145433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N(U238)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1.6751996671558376E+22</c:v>
                </c:pt>
                <c:pt idx="2">
                  <c:v>1.6704202998052142E+22</c:v>
                </c:pt>
                <c:pt idx="3">
                  <c:v>1.665654568061717E+22</c:v>
                </c:pt>
                <c:pt idx="4">
                  <c:v>1.6609024330226393E+22</c:v>
                </c:pt>
                <c:pt idx="5">
                  <c:v>1.6561638558962685E+22</c:v>
                </c:pt>
                <c:pt idx="6">
                  <c:v>1.6514387980015695E+22</c:v>
                </c:pt>
                <c:pt idx="7">
                  <c:v>1.6467272207678692E+22</c:v>
                </c:pt>
                <c:pt idx="8">
                  <c:v>1.6420290857345409E+22</c:v>
                </c:pt>
                <c:pt idx="9">
                  <c:v>1.6373443545506907E+22</c:v>
                </c:pt>
                <c:pt idx="10">
                  <c:v>1.6326729889748437E+22</c:v>
                </c:pt>
                <c:pt idx="11">
                  <c:v>1.6280149508746325E+22</c:v>
                </c:pt>
                <c:pt idx="12">
                  <c:v>1.6233702022264849E+22</c:v>
                </c:pt>
                <c:pt idx="13">
                  <c:v>1.6187387051153144E+22</c:v>
                </c:pt>
                <c:pt idx="14">
                  <c:v>1.6141204217342097E+22</c:v>
                </c:pt>
                <c:pt idx="15">
                  <c:v>1.6095153143841265E+22</c:v>
                </c:pt>
                <c:pt idx="16">
                  <c:v>1.6049233454735791E+22</c:v>
                </c:pt>
                <c:pt idx="17">
                  <c:v>1.6003444775183343E+22</c:v>
                </c:pt>
                <c:pt idx="18">
                  <c:v>1.5957786731411046E+22</c:v>
                </c:pt>
                <c:pt idx="19">
                  <c:v>1.591225895071243E+22</c:v>
                </c:pt>
                <c:pt idx="20">
                  <c:v>1.5866861061444389E+22</c:v>
                </c:pt>
                <c:pt idx="21">
                  <c:v>1.5821592693024148E+22</c:v>
                </c:pt>
                <c:pt idx="22">
                  <c:v>1.5776453475926234E+22</c:v>
                </c:pt>
                <c:pt idx="23">
                  <c:v>1.5731443041679459E+22</c:v>
                </c:pt>
                <c:pt idx="24">
                  <c:v>1.5686561022863911E+22</c:v>
                </c:pt>
                <c:pt idx="25">
                  <c:v>1.5641807053107954E+22</c:v>
                </c:pt>
                <c:pt idx="26">
                  <c:v>1.559718076708524E+22</c:v>
                </c:pt>
                <c:pt idx="27">
                  <c:v>1.5552681800511722E+22</c:v>
                </c:pt>
                <c:pt idx="28">
                  <c:v>1.5508309790142679E+22</c:v>
                </c:pt>
                <c:pt idx="29">
                  <c:v>1.5464064373769753E+22</c:v>
                </c:pt>
                <c:pt idx="30">
                  <c:v>1.5419945190217992E+22</c:v>
                </c:pt>
                <c:pt idx="31">
                  <c:v>1.5375951879342897E+22</c:v>
                </c:pt>
                <c:pt idx="32">
                  <c:v>1.5332084082027484E+22</c:v>
                </c:pt>
                <c:pt idx="33">
                  <c:v>1.5288341440179355E+22</c:v>
                </c:pt>
                <c:pt idx="34">
                  <c:v>1.5244723596727767E+22</c:v>
                </c:pt>
                <c:pt idx="35">
                  <c:v>1.5201230195620722E+22</c:v>
                </c:pt>
                <c:pt idx="36">
                  <c:v>1.5157860881822059E+22</c:v>
                </c:pt>
                <c:pt idx="37">
                  <c:v>1.5114615301308554E+22</c:v>
                </c:pt>
                <c:pt idx="38">
                  <c:v>1.5071493101067031E+22</c:v>
                </c:pt>
                <c:pt idx="39">
                  <c:v>1.5028493929091479E+22</c:v>
                </c:pt>
                <c:pt idx="40">
                  <c:v>1.4985617434380178E+22</c:v>
                </c:pt>
                <c:pt idx="41">
                  <c:v>1.4942863266932834E+22</c:v>
                </c:pt>
                <c:pt idx="42">
                  <c:v>1.4900231077747719E+22</c:v>
                </c:pt>
                <c:pt idx="43">
                  <c:v>1.4857720518818828E+22</c:v>
                </c:pt>
                <c:pt idx="44">
                  <c:v>1.481533124313303E+22</c:v>
                </c:pt>
                <c:pt idx="45">
                  <c:v>1.4773062904667236E+22</c:v>
                </c:pt>
                <c:pt idx="46">
                  <c:v>1.473091515838558E+22</c:v>
                </c:pt>
                <c:pt idx="47">
                  <c:v>1.4688887660236599E+22</c:v>
                </c:pt>
                <c:pt idx="48">
                  <c:v>1.4646980067150419E+22</c:v>
                </c:pt>
                <c:pt idx="49">
                  <c:v>1.4605192037035963E+22</c:v>
                </c:pt>
                <c:pt idx="50">
                  <c:v>1.4563523228778151E+22</c:v>
                </c:pt>
                <c:pt idx="51">
                  <c:v>1.4521973302235117E+22</c:v>
                </c:pt>
                <c:pt idx="52">
                  <c:v>1.4480541918235434E+22</c:v>
                </c:pt>
                <c:pt idx="53">
                  <c:v>1.4439228738575345E+22</c:v>
                </c:pt>
                <c:pt idx="54">
                  <c:v>1.4398033426015999E+22</c:v>
                </c:pt>
                <c:pt idx="55">
                  <c:v>1.4356955644280701E+22</c:v>
                </c:pt>
                <c:pt idx="56">
                  <c:v>1.4315995058052163E+22</c:v>
                </c:pt>
                <c:pt idx="57">
                  <c:v>1.427515133296977E+22</c:v>
                </c:pt>
                <c:pt idx="58">
                  <c:v>1.423442413562685E+22</c:v>
                </c:pt>
                <c:pt idx="59">
                  <c:v>1.4193813133567948E+22</c:v>
                </c:pt>
                <c:pt idx="60">
                  <c:v>1.4153317995286119E+22</c:v>
                </c:pt>
                <c:pt idx="61">
                  <c:v>1.4112938390220215E+22</c:v>
                </c:pt>
                <c:pt idx="62">
                  <c:v>1.407267398875219E+22</c:v>
                </c:pt>
                <c:pt idx="63">
                  <c:v>1.4032524462204406E+22</c:v>
                </c:pt>
                <c:pt idx="64">
                  <c:v>1.3992489482836955E+22</c:v>
                </c:pt>
                <c:pt idx="65">
                  <c:v>1.3952568723844981E+22</c:v>
                </c:pt>
                <c:pt idx="66">
                  <c:v>1.3912761859356007E+22</c:v>
                </c:pt>
                <c:pt idx="67">
                  <c:v>1.3873068564427282E+22</c:v>
                </c:pt>
                <c:pt idx="68">
                  <c:v>1.3833488515043124E+22</c:v>
                </c:pt>
                <c:pt idx="69">
                  <c:v>1.379402138811228E+22</c:v>
                </c:pt>
                <c:pt idx="70">
                  <c:v>1.3754666861465279E+22</c:v>
                </c:pt>
                <c:pt idx="71">
                  <c:v>1.3715424613851812E+22</c:v>
                </c:pt>
                <c:pt idx="72">
                  <c:v>1.3676294324938103E+22</c:v>
                </c:pt>
                <c:pt idx="73">
                  <c:v>1.3637275675304298E+22</c:v>
                </c:pt>
                <c:pt idx="74">
                  <c:v>1.3598368346441853E+22</c:v>
                </c:pt>
                <c:pt idx="75">
                  <c:v>1.3559572020750937E+22</c:v>
                </c:pt>
                <c:pt idx="76">
                  <c:v>1.3520886381537839E+22</c:v>
                </c:pt>
                <c:pt idx="77">
                  <c:v>1.3482311113012383E+22</c:v>
                </c:pt>
                <c:pt idx="78">
                  <c:v>1.3443845900285348E+22</c:v>
                </c:pt>
                <c:pt idx="79">
                  <c:v>1.3405490429365901E+22</c:v>
                </c:pt>
                <c:pt idx="80">
                  <c:v>1.3367244387159028E+22</c:v>
                </c:pt>
                <c:pt idx="81">
                  <c:v>1.3329107461462984E+22</c:v>
                </c:pt>
                <c:pt idx="82">
                  <c:v>1.329107934096674E+22</c:v>
                </c:pt>
                <c:pt idx="83">
                  <c:v>1.3253159715247447E+22</c:v>
                </c:pt>
                <c:pt idx="84">
                  <c:v>1.3215348274767895E+22</c:v>
                </c:pt>
                <c:pt idx="85">
                  <c:v>1.3177644710873994E+22</c:v>
                </c:pt>
                <c:pt idx="86">
                  <c:v>1.3140048715792245E+22</c:v>
                </c:pt>
                <c:pt idx="87">
                  <c:v>1.3102559982627234E+22</c:v>
                </c:pt>
                <c:pt idx="88">
                  <c:v>1.3065178205359127E+22</c:v>
                </c:pt>
                <c:pt idx="89">
                  <c:v>1.3027903078841172E+22</c:v>
                </c:pt>
                <c:pt idx="90">
                  <c:v>1.2990734298797199E+22</c:v>
                </c:pt>
                <c:pt idx="91">
                  <c:v>1.2953671561819149E+22</c:v>
                </c:pt>
                <c:pt idx="92">
                  <c:v>1.2916714565364592E+22</c:v>
                </c:pt>
                <c:pt idx="93">
                  <c:v>1.2879863007754255E+22</c:v>
                </c:pt>
                <c:pt idx="94">
                  <c:v>1.2843116588169559E+22</c:v>
                </c:pt>
                <c:pt idx="95">
                  <c:v>1.2806475006650169E+22</c:v>
                </c:pt>
                <c:pt idx="96">
                  <c:v>1.2769937964091541E+22</c:v>
                </c:pt>
                <c:pt idx="97">
                  <c:v>1.2733505162242477E+22</c:v>
                </c:pt>
                <c:pt idx="98">
                  <c:v>1.2697176303702702E+22</c:v>
                </c:pt>
                <c:pt idx="99">
                  <c:v>1.2660951091920421E+22</c:v>
                </c:pt>
                <c:pt idx="100">
                  <c:v>1.2624829231189912E+22</c:v>
                </c:pt>
                <c:pt idx="101">
                  <c:v>1.2588810426649101E+22</c:v>
                </c:pt>
                <c:pt idx="102">
                  <c:v>1.2552894384277165E+22</c:v>
                </c:pt>
                <c:pt idx="103">
                  <c:v>1.2517080810892124E+22</c:v>
                </c:pt>
                <c:pt idx="104">
                  <c:v>1.248136941414845E+22</c:v>
                </c:pt>
                <c:pt idx="105">
                  <c:v>1.244575990253468E+22</c:v>
                </c:pt>
                <c:pt idx="106">
                  <c:v>1.2410251985371043E+22</c:v>
                </c:pt>
                <c:pt idx="107">
                  <c:v>1.2374845372807076E+22</c:v>
                </c:pt>
                <c:pt idx="108">
                  <c:v>1.2339539775819264E+22</c:v>
                </c:pt>
                <c:pt idx="109">
                  <c:v>1.2304334906208685E+22</c:v>
                </c:pt>
                <c:pt idx="110">
                  <c:v>1.2269230476598647E+22</c:v>
                </c:pt>
                <c:pt idx="111">
                  <c:v>1.2234226200432351E+22</c:v>
                </c:pt>
                <c:pt idx="112">
                  <c:v>1.2199321791970547E+22</c:v>
                </c:pt>
                <c:pt idx="113">
                  <c:v>1.2164516966289201E+22</c:v>
                </c:pt>
                <c:pt idx="114">
                  <c:v>1.2129811439277176E+22</c:v>
                </c:pt>
                <c:pt idx="115">
                  <c:v>1.2095204927633904E+22</c:v>
                </c:pt>
                <c:pt idx="116">
                  <c:v>1.2060697148867081E+22</c:v>
                </c:pt>
                <c:pt idx="117">
                  <c:v>1.2026287821290354E+22</c:v>
                </c:pt>
                <c:pt idx="118">
                  <c:v>1.1991976664021026E+22</c:v>
                </c:pt>
                <c:pt idx="119">
                  <c:v>1.1957763396977761E+22</c:v>
                </c:pt>
                <c:pt idx="120">
                  <c:v>1.19236477408783E+22</c:v>
                </c:pt>
                <c:pt idx="121">
                  <c:v>1.1889629417237178E+22</c:v>
                </c:pt>
                <c:pt idx="122">
                  <c:v>1.1855708148363455E+22</c:v>
                </c:pt>
                <c:pt idx="123">
                  <c:v>1.1821883657358447E+22</c:v>
                </c:pt>
                <c:pt idx="124">
                  <c:v>1.1788155668113463E+22</c:v>
                </c:pt>
                <c:pt idx="125">
                  <c:v>1.1754523905307554E+22</c:v>
                </c:pt>
                <c:pt idx="126">
                  <c:v>1.1720988094405267E+22</c:v>
                </c:pt>
                <c:pt idx="127">
                  <c:v>1.1687547961654402E+22</c:v>
                </c:pt>
                <c:pt idx="128">
                  <c:v>1.1654203234083775E+22</c:v>
                </c:pt>
                <c:pt idx="129">
                  <c:v>1.1620953639500995E+22</c:v>
                </c:pt>
                <c:pt idx="130">
                  <c:v>1.1587798906490235E+22</c:v>
                </c:pt>
                <c:pt idx="131">
                  <c:v>1.1554738764410027E+22</c:v>
                </c:pt>
                <c:pt idx="132">
                  <c:v>1.1521772943391039E+22</c:v>
                </c:pt>
                <c:pt idx="133">
                  <c:v>1.1488901174333886E+22</c:v>
                </c:pt>
                <c:pt idx="134">
                  <c:v>1.1456123188906924E+22</c:v>
                </c:pt>
              </c:numCache>
            </c:numRef>
          </c:yVal>
          <c:smooth val="0"/>
        </c:ser>
        <c:ser>
          <c:idx val="1"/>
          <c:order val="3"/>
          <c:tx>
            <c:strRef>
              <c:f>'U238'!$M$2</c:f>
              <c:strCache>
                <c:ptCount val="1"/>
                <c:pt idx="0">
                  <c:v>O5 - N(U238)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1.675206497968709E+22</c:v>
                </c:pt>
                <c:pt idx="2">
                  <c:v>1.6704339224817908E+22</c:v>
                </c:pt>
                <c:pt idx="3">
                  <c:v>1.6656749438194034E+22</c:v>
                </c:pt>
                <c:pt idx="4">
                  <c:v>1.6609295232447757E+22</c:v>
                </c:pt>
                <c:pt idx="5">
                  <c:v>1.6561976221314947E+22</c:v>
                </c:pt>
                <c:pt idx="6">
                  <c:v>1.6514792019631901E+22</c:v>
                </c:pt>
                <c:pt idx="7">
                  <c:v>1.646774224333214E+22</c:v>
                </c:pt>
                <c:pt idx="8">
                  <c:v>1.6420826509443242E+22</c:v>
                </c:pt>
                <c:pt idx="9">
                  <c:v>1.637404443608366E+22</c:v>
                </c:pt>
                <c:pt idx="10">
                  <c:v>1.6327395642459575E+22</c:v>
                </c:pt>
                <c:pt idx="11">
                  <c:v>1.6280879748861668E+22</c:v>
                </c:pt>
                <c:pt idx="12">
                  <c:v>1.6234496376661975E+22</c:v>
                </c:pt>
                <c:pt idx="13">
                  <c:v>1.618824514833397E+22</c:v>
                </c:pt>
                <c:pt idx="14">
                  <c:v>1.6142125687390417E+22</c:v>
                </c:pt>
                <c:pt idx="15">
                  <c:v>1.6096137618432041E+22</c:v>
                </c:pt>
                <c:pt idx="16">
                  <c:v>1.6050280567129082E+22</c:v>
                </c:pt>
                <c:pt idx="17">
                  <c:v>1.60045541602182E+22</c:v>
                </c:pt>
                <c:pt idx="18">
                  <c:v>1.5958958025499415E+22</c:v>
                </c:pt>
                <c:pt idx="19">
                  <c:v>1.5913491791833058E+22</c:v>
                </c:pt>
                <c:pt idx="20">
                  <c:v>1.5868155089136669E+22</c:v>
                </c:pt>
                <c:pt idx="21">
                  <c:v>1.5822947548381944E+22</c:v>
                </c:pt>
                <c:pt idx="22">
                  <c:v>1.5777868801591663E+22</c:v>
                </c:pt>
                <c:pt idx="23">
                  <c:v>1.5732918481836627E+22</c:v>
                </c:pt>
                <c:pt idx="24">
                  <c:v>1.568809622323257E+22</c:v>
                </c:pt>
                <c:pt idx="25">
                  <c:v>1.5643401660959549E+22</c:v>
                </c:pt>
                <c:pt idx="26">
                  <c:v>1.5598834431201976E+22</c:v>
                </c:pt>
                <c:pt idx="27">
                  <c:v>1.5554394171195582E+22</c:v>
                </c:pt>
                <c:pt idx="28">
                  <c:v>1.5510080519209591E+22</c:v>
                </c:pt>
                <c:pt idx="29">
                  <c:v>1.5465893114543767E+22</c:v>
                </c:pt>
                <c:pt idx="30">
                  <c:v>1.5421831597525425E+22</c:v>
                </c:pt>
                <c:pt idx="31">
                  <c:v>1.5377895609506487E+22</c:v>
                </c:pt>
                <c:pt idx="32">
                  <c:v>1.5334084792860505E+22</c:v>
                </c:pt>
                <c:pt idx="33">
                  <c:v>1.5290398790979701E+22</c:v>
                </c:pt>
                <c:pt idx="34">
                  <c:v>1.5246837248271994E+22</c:v>
                </c:pt>
                <c:pt idx="35">
                  <c:v>1.5203399810158034E+22</c:v>
                </c:pt>
                <c:pt idx="36">
                  <c:v>1.5160086123068244E+22</c:v>
                </c:pt>
                <c:pt idx="37">
                  <c:v>1.5116895834461507E+22</c:v>
                </c:pt>
                <c:pt idx="38">
                  <c:v>1.5073828592767302E+22</c:v>
                </c:pt>
                <c:pt idx="39">
                  <c:v>1.5030884047430997E+22</c:v>
                </c:pt>
                <c:pt idx="40">
                  <c:v>1.4988061848896688E+22</c:v>
                </c:pt>
                <c:pt idx="41">
                  <c:v>1.4945361648604297E+22</c:v>
                </c:pt>
                <c:pt idx="42">
                  <c:v>1.4902783098986724E+22</c:v>
                </c:pt>
                <c:pt idx="43">
                  <c:v>1.4860325853466976E+22</c:v>
                </c:pt>
                <c:pt idx="44">
                  <c:v>1.4817989566455307E+22</c:v>
                </c:pt>
                <c:pt idx="45">
                  <c:v>1.4775773893346342E+22</c:v>
                </c:pt>
                <c:pt idx="46">
                  <c:v>1.4733678490516218E+22</c:v>
                </c:pt>
                <c:pt idx="47">
                  <c:v>1.4691703015319712E+22</c:v>
                </c:pt>
                <c:pt idx="48">
                  <c:v>1.4649847126087382E+22</c:v>
                </c:pt>
                <c:pt idx="49">
                  <c:v>1.4608110482143614E+22</c:v>
                </c:pt>
                <c:pt idx="50">
                  <c:v>1.4566492743750732E+22</c:v>
                </c:pt>
                <c:pt idx="51">
                  <c:v>1.4524993572152766E+22</c:v>
                </c:pt>
                <c:pt idx="52">
                  <c:v>1.4483612629558828E+22</c:v>
                </c:pt>
                <c:pt idx="53">
                  <c:v>1.4442349579140357E+22</c:v>
                </c:pt>
                <c:pt idx="54">
                  <c:v>1.4401204085028333E+22</c:v>
                </c:pt>
                <c:pt idx="55">
                  <c:v>1.4360175812310519E+22</c:v>
                </c:pt>
                <c:pt idx="56">
                  <c:v>1.4319264427028693E+22</c:v>
                </c:pt>
                <c:pt idx="57">
                  <c:v>1.4278469596175869E+22</c:v>
                </c:pt>
                <c:pt idx="58">
                  <c:v>1.4237790987693536E+22</c:v>
                </c:pt>
                <c:pt idx="59">
                  <c:v>1.4197228270468886E+22</c:v>
                </c:pt>
                <c:pt idx="60">
                  <c:v>1.4156781114332042E+22</c:v>
                </c:pt>
                <c:pt idx="61">
                  <c:v>1.4116449190073487E+22</c:v>
                </c:pt>
                <c:pt idx="62">
                  <c:v>1.4076232169390103E+22</c:v>
                </c:pt>
                <c:pt idx="63">
                  <c:v>1.4036129724927406E+22</c:v>
                </c:pt>
                <c:pt idx="64">
                  <c:v>1.3996141530263528E+22</c:v>
                </c:pt>
                <c:pt idx="65">
                  <c:v>1.395626725990653E+22</c:v>
                </c:pt>
                <c:pt idx="66">
                  <c:v>1.3916506589291707E+22</c:v>
                </c:pt>
                <c:pt idx="67">
                  <c:v>1.3876859194778952E+22</c:v>
                </c:pt>
                <c:pt idx="68">
                  <c:v>1.3837324753650045E+22</c:v>
                </c:pt>
                <c:pt idx="69">
                  <c:v>1.3797902944105983E+22</c:v>
                </c:pt>
                <c:pt idx="70">
                  <c:v>1.3758593445264324E+22</c:v>
                </c:pt>
                <c:pt idx="71">
                  <c:v>1.3719395937156493E+22</c:v>
                </c:pt>
                <c:pt idx="72">
                  <c:v>1.3680310100725101E+22</c:v>
                </c:pt>
                <c:pt idx="73">
                  <c:v>1.3641335617840795E+22</c:v>
                </c:pt>
                <c:pt idx="74">
                  <c:v>1.3602472171250125E+22</c:v>
                </c:pt>
                <c:pt idx="75">
                  <c:v>1.3563719444616337E+22</c:v>
                </c:pt>
                <c:pt idx="76">
                  <c:v>1.3525077122503896E+22</c:v>
                </c:pt>
                <c:pt idx="77">
                  <c:v>1.3486544890375904E+22</c:v>
                </c:pt>
                <c:pt idx="78">
                  <c:v>1.344812243459149E+22</c:v>
                </c:pt>
                <c:pt idx="79">
                  <c:v>1.3409809442403248E+22</c:v>
                </c:pt>
                <c:pt idx="80">
                  <c:v>1.337160560195464E+22</c:v>
                </c:pt>
                <c:pt idx="81">
                  <c:v>1.3333510602277404E+22</c:v>
                </c:pt>
                <c:pt idx="82">
                  <c:v>1.3295524133288985E+22</c:v>
                </c:pt>
                <c:pt idx="83">
                  <c:v>1.3257645885789934E+22</c:v>
                </c:pt>
                <c:pt idx="84">
                  <c:v>1.3219875551461331E+22</c:v>
                </c:pt>
                <c:pt idx="85">
                  <c:v>1.3182212822881039E+22</c:v>
                </c:pt>
                <c:pt idx="86">
                  <c:v>1.3144657393473351E+22</c:v>
                </c:pt>
                <c:pt idx="87">
                  <c:v>1.3107208957548407E+22</c:v>
                </c:pt>
                <c:pt idx="88">
                  <c:v>1.3069867210287228E+22</c:v>
                </c:pt>
                <c:pt idx="89">
                  <c:v>1.3032631847739212E+22</c:v>
                </c:pt>
                <c:pt idx="90">
                  <c:v>1.2995502566819657E+22</c:v>
                </c:pt>
                <c:pt idx="91">
                  <c:v>1.2958479065307222E+22</c:v>
                </c:pt>
                <c:pt idx="92">
                  <c:v>1.292156104184146E+22</c:v>
                </c:pt>
                <c:pt idx="93">
                  <c:v>1.2884748195920311E+22</c:v>
                </c:pt>
                <c:pt idx="94">
                  <c:v>1.2848040227897604E+22</c:v>
                </c:pt>
                <c:pt idx="95">
                  <c:v>1.2811436838980552E+22</c:v>
                </c:pt>
                <c:pt idx="96">
                  <c:v>1.277493773122725E+22</c:v>
                </c:pt>
                <c:pt idx="97">
                  <c:v>1.2738542607562405E+22</c:v>
                </c:pt>
                <c:pt idx="98">
                  <c:v>1.2702251171728662E+22</c:v>
                </c:pt>
                <c:pt idx="99">
                  <c:v>1.2666063128324697E+22</c:v>
                </c:pt>
                <c:pt idx="100">
                  <c:v>1.2629978182790756E+22</c:v>
                </c:pt>
                <c:pt idx="101">
                  <c:v>1.2593996041406235E+22</c:v>
                </c:pt>
                <c:pt idx="102">
                  <c:v>1.2558116411287271E+22</c:v>
                </c:pt>
                <c:pt idx="103">
                  <c:v>1.2522339000384326E+22</c:v>
                </c:pt>
                <c:pt idx="104">
                  <c:v>1.2486663517479778E+22</c:v>
                </c:pt>
                <c:pt idx="105">
                  <c:v>1.2451089672185485E+22</c:v>
                </c:pt>
                <c:pt idx="106">
                  <c:v>1.2415617174940391E+22</c:v>
                </c:pt>
                <c:pt idx="107">
                  <c:v>1.238024573700811E+22</c:v>
                </c:pt>
                <c:pt idx="108">
                  <c:v>1.2344975070474501E+22</c:v>
                </c:pt>
                <c:pt idx="109">
                  <c:v>1.2309804888262852E+22</c:v>
                </c:pt>
                <c:pt idx="110">
                  <c:v>1.2274734904086874E+22</c:v>
                </c:pt>
                <c:pt idx="111">
                  <c:v>1.2239764832487486E+22</c:v>
                </c:pt>
                <c:pt idx="112">
                  <c:v>1.2204894388818859E+22</c:v>
                </c:pt>
                <c:pt idx="113">
                  <c:v>1.2170123289246074E+22</c:v>
                </c:pt>
              </c:numCache>
            </c:numRef>
          </c:yVal>
          <c:smooth val="0"/>
        </c:ser>
        <c:ser>
          <c:idx val="0"/>
          <c:order val="4"/>
          <c:tx>
            <c:strRef>
              <c:f>'U238'!$O$2</c:f>
              <c:strCache>
                <c:ptCount val="1"/>
                <c:pt idx="0">
                  <c:v> Exact Simpl. - N(U238)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09890688"/>
        <c:axId val="209892864"/>
      </c:scatterChart>
      <c:valAx>
        <c:axId val="209890688"/>
        <c:scaling>
          <c:orientation val="minMax"/>
          <c:max val="10"/>
          <c:min val="0"/>
        </c:scaling>
        <c:delete val="0"/>
        <c:axPos val="b"/>
        <c:majorGridlines/>
        <c:title>
          <c:tx>
            <c:strRef>
              <c:f>'U238'!$B$11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09892864"/>
        <c:crosses val="autoZero"/>
        <c:crossBetween val="midCat"/>
      </c:valAx>
      <c:valAx>
        <c:axId val="209892864"/>
        <c:scaling>
          <c:orientation val="minMax"/>
          <c:min val="1E+22"/>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20989068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2.1782E+21</c:v>
                </c:pt>
                <c:pt idx="1">
                  <c:v>2.1686844320889595E+21</c:v>
                </c:pt>
                <c:pt idx="2">
                  <c:v>2.1574387609213665E+21</c:v>
                </c:pt>
                <c:pt idx="3">
                  <c:v>2.1323522637013506E+21</c:v>
                </c:pt>
                <c:pt idx="4">
                  <c:v>2.0882346306592535E+21</c:v>
                </c:pt>
                <c:pt idx="5">
                  <c:v>1.9446360603653696E+21</c:v>
                </c:pt>
                <c:pt idx="6">
                  <c:v>1.705016759332804E+21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2.1782E+21</c:v>
                </c:pt>
                <c:pt idx="1">
                  <c:v>2.1667000000000004E+21</c:v>
                </c:pt>
                <c:pt idx="2">
                  <c:v>2.1588000000000003E+21</c:v>
                </c:pt>
                <c:pt idx="3">
                  <c:v>2.1508E+21</c:v>
                </c:pt>
                <c:pt idx="4">
                  <c:v>2.1424999999999999E+21</c:v>
                </c:pt>
                <c:pt idx="5">
                  <c:v>2.134E+21</c:v>
                </c:pt>
                <c:pt idx="6">
                  <c:v>2.1253000000000004E+21</c:v>
                </c:pt>
                <c:pt idx="7">
                  <c:v>2.1164000000000003E+21</c:v>
                </c:pt>
                <c:pt idx="8">
                  <c:v>2.1073000000000001E+21</c:v>
                </c:pt>
                <c:pt idx="9">
                  <c:v>2.0981000000000001E+21</c:v>
                </c:pt>
                <c:pt idx="10">
                  <c:v>2.0887000000000004E+21</c:v>
                </c:pt>
                <c:pt idx="11">
                  <c:v>2.0790999999999999E+21</c:v>
                </c:pt>
                <c:pt idx="12">
                  <c:v>2.0694E+21</c:v>
                </c:pt>
                <c:pt idx="13">
                  <c:v>2.0595000000000001E+21</c:v>
                </c:pt>
                <c:pt idx="14">
                  <c:v>2.0495000000000001E+21</c:v>
                </c:pt>
                <c:pt idx="15">
                  <c:v>2.0394E+21</c:v>
                </c:pt>
                <c:pt idx="16">
                  <c:v>2.0290999999999999E+21</c:v>
                </c:pt>
                <c:pt idx="17">
                  <c:v>2.0188E+21</c:v>
                </c:pt>
                <c:pt idx="18">
                  <c:v>2.0083000000000004E+21</c:v>
                </c:pt>
                <c:pt idx="19">
                  <c:v>1.9976999999999999E+21</c:v>
                </c:pt>
                <c:pt idx="20">
                  <c:v>1.987E+21</c:v>
                </c:pt>
                <c:pt idx="21">
                  <c:v>1.9762E+21</c:v>
                </c:pt>
                <c:pt idx="22">
                  <c:v>1.9653000000000001E+21</c:v>
                </c:pt>
                <c:pt idx="23">
                  <c:v>1.9542999999999999E+21</c:v>
                </c:pt>
                <c:pt idx="24">
                  <c:v>1.9432E+21</c:v>
                </c:pt>
                <c:pt idx="25">
                  <c:v>1.9320999999999999E+21</c:v>
                </c:pt>
                <c:pt idx="26">
                  <c:v>1.9208999999999999E+21</c:v>
                </c:pt>
                <c:pt idx="27">
                  <c:v>1.9096000000000003E+21</c:v>
                </c:pt>
                <c:pt idx="28">
                  <c:v>1.8982000000000003E+21</c:v>
                </c:pt>
                <c:pt idx="29">
                  <c:v>1.8867999999999997E+21</c:v>
                </c:pt>
                <c:pt idx="30">
                  <c:v>1.8753000000000001E+21</c:v>
                </c:pt>
                <c:pt idx="31">
                  <c:v>1.8638000000000003E+21</c:v>
                </c:pt>
                <c:pt idx="32">
                  <c:v>1.8522E+21</c:v>
                </c:pt>
                <c:pt idx="33">
                  <c:v>1.8404999999999999E+21</c:v>
                </c:pt>
                <c:pt idx="34">
                  <c:v>1.8288E+21</c:v>
                </c:pt>
                <c:pt idx="35">
                  <c:v>1.8171000000000001E+21</c:v>
                </c:pt>
                <c:pt idx="36">
                  <c:v>1.8052999999999999E+21</c:v>
                </c:pt>
                <c:pt idx="37">
                  <c:v>1.7934999999999999E+21</c:v>
                </c:pt>
                <c:pt idx="38">
                  <c:v>1.7816999999999999E+21</c:v>
                </c:pt>
                <c:pt idx="39">
                  <c:v>1.7698E+21</c:v>
                </c:pt>
                <c:pt idx="40">
                  <c:v>1.7579000000000001E+21</c:v>
                </c:pt>
                <c:pt idx="41">
                  <c:v>1.7459000000000001E+21</c:v>
                </c:pt>
                <c:pt idx="42">
                  <c:v>1.7339000000000001E+21</c:v>
                </c:pt>
                <c:pt idx="43">
                  <c:v>1.7218999999999999E+21</c:v>
                </c:pt>
                <c:pt idx="44">
                  <c:v>1.7099000000000001E+21</c:v>
                </c:pt>
                <c:pt idx="45">
                  <c:v>1.6979000000000001E+21</c:v>
                </c:pt>
                <c:pt idx="46">
                  <c:v>1.6858000000000003E+21</c:v>
                </c:pt>
                <c:pt idx="47">
                  <c:v>1.6736999999999999E+21</c:v>
                </c:pt>
                <c:pt idx="48">
                  <c:v>1.6616000000000003E+21</c:v>
                </c:pt>
                <c:pt idx="49">
                  <c:v>1.6494999999999999E+21</c:v>
                </c:pt>
              </c:numCache>
            </c:numRef>
          </c:yVal>
          <c:smooth val="0"/>
        </c:ser>
        <c:ser>
          <c:idx val="4"/>
          <c:order val="2"/>
          <c:tx>
            <c:strRef>
              <c:f>'Pu239 '!$K$2</c:f>
              <c:strCache>
                <c:ptCount val="1"/>
                <c:pt idx="0">
                  <c:v>RK1 - N(Pu239)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pt idx="131">
                  <c:v>1.5974039111808259E+21</c:v>
                </c:pt>
                <c:pt idx="132">
                  <c:v>1.5930459335266997E+21</c:v>
                </c:pt>
                <c:pt idx="133">
                  <c:v>1.5886964206415713E+21</c:v>
                </c:pt>
                <c:pt idx="134">
                  <c:v>1.5843554288639022E+21</c:v>
                </c:pt>
              </c:numCache>
            </c:numRef>
          </c:yVal>
          <c:smooth val="0"/>
        </c:ser>
        <c:ser>
          <c:idx val="1"/>
          <c:order val="3"/>
          <c:tx>
            <c:strRef>
              <c:f>'Pu239 '!$M$2</c:f>
              <c:strCache>
                <c:ptCount val="1"/>
                <c:pt idx="0">
                  <c:v>O5 - N(Pu239)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2.1782E+21</c:v>
                </c:pt>
                <c:pt idx="1">
                  <c:v>2.1746598337089951E+21</c:v>
                </c:pt>
                <c:pt idx="2">
                  <c:v>2.1710791878641288E+21</c:v>
                </c:pt>
                <c:pt idx="3">
                  <c:v>2.1674591149753316E+21</c:v>
                </c:pt>
                <c:pt idx="4">
                  <c:v>2.1638006474764777E+21</c:v>
                </c:pt>
                <c:pt idx="5">
                  <c:v>2.160104798116242E+21</c:v>
                </c:pt>
                <c:pt idx="6">
                  <c:v>2.1563725603489603E+21</c:v>
                </c:pt>
                <c:pt idx="7">
                  <c:v>2.1526049087254873E+21</c:v>
                </c:pt>
                <c:pt idx="8">
                  <c:v>2.1488027992840575E+21</c:v>
                </c:pt>
                <c:pt idx="9">
                  <c:v>2.1449671699411454E+21</c:v>
                </c:pt>
                <c:pt idx="10">
                  <c:v>2.1410989408823232E+21</c:v>
                </c:pt>
                <c:pt idx="11">
                  <c:v>2.1371990149531194E+21</c:v>
                </c:pt>
                <c:pt idx="12">
                  <c:v>2.1332682780498812E+21</c:v>
                </c:pt>
                <c:pt idx="13">
                  <c:v>2.129307580049966E+21</c:v>
                </c:pt>
                <c:pt idx="14">
                  <c:v>2.1253177848968239E+21</c:v>
                </c:pt>
                <c:pt idx="15">
                  <c:v>2.1212997270427148E+21</c:v>
                </c:pt>
                <c:pt idx="16">
                  <c:v>2.117254224883242E+21</c:v>
                </c:pt>
                <c:pt idx="17">
                  <c:v>2.113182081066967E+21</c:v>
                </c:pt>
                <c:pt idx="18">
                  <c:v>2.1090840828050284E+21</c:v>
                </c:pt>
                <c:pt idx="19">
                  <c:v>2.1049610021807587E+21</c:v>
                </c:pt>
                <c:pt idx="20">
                  <c:v>2.1008135964593003E+21</c:v>
                </c:pt>
                <c:pt idx="21">
                  <c:v>2.0966426083972235E+21</c:v>
                </c:pt>
                <c:pt idx="22">
                  <c:v>2.0924487665521428E+21</c:v>
                </c:pt>
                <c:pt idx="23">
                  <c:v>2.0882327855923336E+21</c:v>
                </c:pt>
                <c:pt idx="24">
                  <c:v>2.0839953666063511E+21</c:v>
                </c:pt>
                <c:pt idx="25">
                  <c:v>2.0797371823802873E+21</c:v>
                </c:pt>
                <c:pt idx="26">
                  <c:v>2.0754589160807643E+21</c:v>
                </c:pt>
                <c:pt idx="27">
                  <c:v>2.0711612276372283E+21</c:v>
                </c:pt>
                <c:pt idx="28">
                  <c:v>2.0668447641179343E+21</c:v>
                </c:pt>
                <c:pt idx="29">
                  <c:v>2.0625101599765268E+21</c:v>
                </c:pt>
                <c:pt idx="30">
                  <c:v>2.0581580372986212E+21</c:v>
                </c:pt>
                <c:pt idx="31">
                  <c:v>2.053789006048385E+21</c:v>
                </c:pt>
                <c:pt idx="32">
                  <c:v>2.049403664315118E+21</c:v>
                </c:pt>
                <c:pt idx="33">
                  <c:v>2.0450025985598313E+21</c:v>
                </c:pt>
                <c:pt idx="34">
                  <c:v>2.0405863838618322E+21</c:v>
                </c:pt>
                <c:pt idx="35">
                  <c:v>2.0361555841653004E+21</c:v>
                </c:pt>
                <c:pt idx="36">
                  <c:v>2.0317107525258715E+21</c:v>
                </c:pt>
                <c:pt idx="37">
                  <c:v>2.0272524196295853E+21</c:v>
                </c:pt>
                <c:pt idx="38">
                  <c:v>2.0227811239678734E+21</c:v>
                </c:pt>
                <c:pt idx="39">
                  <c:v>2.0182973856295879E+21</c:v>
                </c:pt>
                <c:pt idx="40">
                  <c:v>2.0138017143945513E+21</c:v>
                </c:pt>
                <c:pt idx="41">
                  <c:v>2.0092946099307639E+21</c:v>
                </c:pt>
                <c:pt idx="42">
                  <c:v>2.0047765619916118E+21</c:v>
                </c:pt>
                <c:pt idx="43">
                  <c:v>2.0002480506130745E+21</c:v>
                </c:pt>
                <c:pt idx="44">
                  <c:v>1.9957095463109334E+21</c:v>
                </c:pt>
                <c:pt idx="45">
                  <c:v>1.9911615102779783E+21</c:v>
                </c:pt>
                <c:pt idx="46">
                  <c:v>1.9866043945812149E+21</c:v>
                </c:pt>
                <c:pt idx="47">
                  <c:v>1.9820386423590751E+21</c:v>
                </c:pt>
                <c:pt idx="48">
                  <c:v>1.9774646880186233E+21</c:v>
                </c:pt>
                <c:pt idx="49">
                  <c:v>1.9728829482031815E+21</c:v>
                </c:pt>
                <c:pt idx="50">
                  <c:v>1.9682938455369599E+21</c:v>
                </c:pt>
                <c:pt idx="51">
                  <c:v>1.9636977880123058E+21</c:v>
                </c:pt>
                <c:pt idx="52">
                  <c:v>1.9590951753580806E+21</c:v>
                </c:pt>
                <c:pt idx="53">
                  <c:v>1.9544863991978779E+21</c:v>
                </c:pt>
                <c:pt idx="54">
                  <c:v>1.9498718432082445E+21</c:v>
                </c:pt>
                <c:pt idx="55">
                  <c:v>1.9452518832768984E+21</c:v>
                </c:pt>
                <c:pt idx="56">
                  <c:v>1.94062688766095E+21</c:v>
                </c:pt>
                <c:pt idx="57">
                  <c:v>1.9359972171451227E+21</c:v>
                </c:pt>
                <c:pt idx="58">
                  <c:v>1.9313632251999717E+21</c:v>
                </c:pt>
                <c:pt idx="59">
                  <c:v>1.9267252581401022E+21</c:v>
                </c:pt>
                <c:pt idx="60">
                  <c:v>1.9220836552823928E+21</c:v>
                </c:pt>
                <c:pt idx="61">
                  <c:v>1.9174387417865084E+21</c:v>
                </c:pt>
                <c:pt idx="62">
                  <c:v>1.9127908474787529E+21</c:v>
                </c:pt>
                <c:pt idx="63">
                  <c:v>1.9081402905174257E+21</c:v>
                </c:pt>
                <c:pt idx="64">
                  <c:v>1.9034873824409876E+21</c:v>
                </c:pt>
                <c:pt idx="65">
                  <c:v>1.8988324282952791E+21</c:v>
                </c:pt>
                <c:pt idx="66">
                  <c:v>1.8941757267607455E+21</c:v>
                </c:pt>
                <c:pt idx="67">
                  <c:v>1.8895175702796535E+21</c:v>
                </c:pt>
                <c:pt idx="68">
                  <c:v>1.8848582451833162E+21</c:v>
                </c:pt>
                <c:pt idx="69">
                  <c:v>1.8801980318193138E+21</c:v>
                </c:pt>
                <c:pt idx="70">
                  <c:v>1.8755372046787137E+21</c:v>
                </c:pt>
                <c:pt idx="71">
                  <c:v>1.8708760325232929E+21</c:v>
                </c:pt>
                <c:pt idx="72">
                  <c:v>1.8662147785127588E+21</c:v>
                </c:pt>
                <c:pt idx="73">
                  <c:v>1.8615536944946078E+21</c:v>
                </c:pt>
                <c:pt idx="74">
                  <c:v>1.8568930360184115E+21</c:v>
                </c:pt>
                <c:pt idx="75">
                  <c:v>1.8522330493107257E+21</c:v>
                </c:pt>
                <c:pt idx="76">
                  <c:v>1.8475739753011814E+21</c:v>
                </c:pt>
                <c:pt idx="77">
                  <c:v>1.8429160497249182E+21</c:v>
                </c:pt>
                <c:pt idx="78">
                  <c:v>1.8382595032250277E+21</c:v>
                </c:pt>
                <c:pt idx="79">
                  <c:v>1.8336045614549875E+21</c:v>
                </c:pt>
                <c:pt idx="80">
                  <c:v>1.828951445181102E+21</c:v>
                </c:pt>
                <c:pt idx="81">
                  <c:v>1.8243003703849407E+21</c:v>
                </c:pt>
                <c:pt idx="82">
                  <c:v>1.8196515483657754E+21</c:v>
                </c:pt>
                <c:pt idx="83">
                  <c:v>1.815005185843017E+21</c:v>
                </c:pt>
                <c:pt idx="84">
                  <c:v>1.8103614850586591E+21</c:v>
                </c:pt>
                <c:pt idx="85">
                  <c:v>1.8057206392006391E+21</c:v>
                </c:pt>
                <c:pt idx="86">
                  <c:v>1.8010828444367357E+21</c:v>
                </c:pt>
                <c:pt idx="87">
                  <c:v>1.7964482894770356E+21</c:v>
                </c:pt>
                <c:pt idx="88">
                  <c:v>1.7918171588004356E+21</c:v>
                </c:pt>
                <c:pt idx="89">
                  <c:v>1.7871896327371817E+21</c:v>
                </c:pt>
                <c:pt idx="90">
                  <c:v>1.7825658875514066E+21</c:v>
                </c:pt>
                <c:pt idx="91">
                  <c:v>1.7779460955236705E+21</c:v>
                </c:pt>
                <c:pt idx="92">
                  <c:v>1.773330425033498E+21</c:v>
                </c:pt>
                <c:pt idx="93">
                  <c:v>1.7687190406419175E+21</c:v>
                </c:pt>
                <c:pt idx="94">
                  <c:v>1.7641121031739998E+21</c:v>
                </c:pt>
                <c:pt idx="95">
                  <c:v>1.7595097698013972E+21</c:v>
                </c:pt>
                <c:pt idx="96">
                  <c:v>1.7549121941248811E+21</c:v>
                </c:pt>
                <c:pt idx="97">
                  <c:v>1.7503195224924543E+21</c:v>
                </c:pt>
                <c:pt idx="98">
                  <c:v>1.7457319036800826E+21</c:v>
                </c:pt>
                <c:pt idx="99">
                  <c:v>1.7411494804960929E+21</c:v>
                </c:pt>
                <c:pt idx="100">
                  <c:v>1.7365723923764079E+21</c:v>
                </c:pt>
                <c:pt idx="101">
                  <c:v>1.7320007754510544E+21</c:v>
                </c:pt>
                <c:pt idx="102">
                  <c:v>1.7274347626106729E+21</c:v>
                </c:pt>
                <c:pt idx="103">
                  <c:v>1.7228744835730251E+21</c:v>
                </c:pt>
                <c:pt idx="104">
                  <c:v>1.718320064949505E+21</c:v>
                </c:pt>
                <c:pt idx="105">
                  <c:v>1.7137716303116449E+21</c:v>
                </c:pt>
                <c:pt idx="106">
                  <c:v>1.7092293002576281E+21</c:v>
                </c:pt>
                <c:pt idx="107">
                  <c:v>1.7046931924787939E+21</c:v>
                </c:pt>
                <c:pt idx="108">
                  <c:v>1.7001634218261514E+21</c:v>
                </c:pt>
                <c:pt idx="109">
                  <c:v>1.6956400973403041E+21</c:v>
                </c:pt>
                <c:pt idx="110">
                  <c:v>1.691123330059823E+21</c:v>
                </c:pt>
                <c:pt idx="111">
                  <c:v>1.6866132262497058E+21</c:v>
                </c:pt>
                <c:pt idx="112">
                  <c:v>1.6821098894943686E+21</c:v>
                </c:pt>
                <c:pt idx="113">
                  <c:v>1.677613420751212E+21</c:v>
                </c:pt>
              </c:numCache>
            </c:numRef>
          </c:yVal>
          <c:smooth val="0"/>
        </c:ser>
        <c:ser>
          <c:idx val="0"/>
          <c:order val="4"/>
          <c:tx>
            <c:strRef>
              <c:f>'Pu239 '!$O$2</c:f>
              <c:strCache>
                <c:ptCount val="1"/>
                <c:pt idx="0">
                  <c:v>Exact Simpl. - N(Pu239)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1768448"/>
        <c:axId val="211770368"/>
      </c:scatterChart>
      <c:valAx>
        <c:axId val="211768448"/>
        <c:scaling>
          <c:orientation val="minMax"/>
          <c:max val="10"/>
          <c:min val="0"/>
        </c:scaling>
        <c:delete val="0"/>
        <c:axPos val="b"/>
        <c:majorGridlines/>
        <c:title>
          <c:tx>
            <c:strRef>
              <c:f>'Pu239 '!$B$11</c:f>
              <c:strCache>
                <c:ptCount val="1"/>
                <c:pt idx="0">
                  <c:v>Temps (années)</c:v>
                </c:pt>
              </c:strCache>
            </c:strRef>
          </c:tx>
          <c:overlay val="0"/>
        </c:title>
        <c:numFmt formatCode="General" sourceLinked="0"/>
        <c:majorTickMark val="out"/>
        <c:minorTickMark val="none"/>
        <c:tickLblPos val="nextTo"/>
        <c:crossAx val="211770368"/>
        <c:crosses val="autoZero"/>
        <c:crossBetween val="midCat"/>
      </c:valAx>
      <c:valAx>
        <c:axId val="211770368"/>
        <c:scaling>
          <c:orientation val="minMax"/>
          <c:min val="1.4E+21"/>
        </c:scaling>
        <c:delete val="0"/>
        <c:axPos val="l"/>
        <c:majorGridlines/>
        <c:title>
          <c:tx>
            <c:strRef>
              <c:f>'Pu239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176844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7.2346005790387942E+20</c:v>
                </c:pt>
                <c:pt idx="1">
                  <c:v>7.3064015892098122E+20</c:v>
                </c:pt>
                <c:pt idx="2">
                  <c:v>7.4439481026699539E+20</c:v>
                </c:pt>
                <c:pt idx="3">
                  <c:v>7.7207712744136363E+20</c:v>
                </c:pt>
                <c:pt idx="4">
                  <c:v>8.1351409596174592E+20</c:v>
                </c:pt>
                <c:pt idx="5">
                  <c:v>9.0573081504886017E+20</c:v>
                </c:pt>
                <c:pt idx="6">
                  <c:v>9.7320646316138273E+20</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7.2346005790387942E+20</c:v>
                </c:pt>
                <c:pt idx="1">
                  <c:v>7.3075116707940899E+20</c:v>
                </c:pt>
                <c:pt idx="2">
                  <c:v>7.3788225191089393E+20</c:v>
                </c:pt>
                <c:pt idx="3">
                  <c:v>7.4485331239833449E+20</c:v>
                </c:pt>
                <c:pt idx="4">
                  <c:v>7.5166434854173016E+20</c:v>
                </c:pt>
                <c:pt idx="5">
                  <c:v>7.5831536034108159E+20</c:v>
                </c:pt>
                <c:pt idx="6">
                  <c:v>7.6480634779638851E+20</c:v>
                </c:pt>
                <c:pt idx="7">
                  <c:v>7.7113731090765054E+20</c:v>
                </c:pt>
                <c:pt idx="8">
                  <c:v>7.7729824815336561E+20</c:v>
                </c:pt>
                <c:pt idx="9">
                  <c:v>7.8329916105503592E+20</c:v>
                </c:pt>
                <c:pt idx="10">
                  <c:v>7.8914004961266185E+20</c:v>
                </c:pt>
                <c:pt idx="11">
                  <c:v>7.9481091230474043E+20</c:v>
                </c:pt>
                <c:pt idx="12">
                  <c:v>8.0031174913127154E+20</c:v>
                </c:pt>
                <c:pt idx="13">
                  <c:v>8.0565256161375814E+20</c:v>
                </c:pt>
                <c:pt idx="14">
                  <c:v>8.1083334975220023E+20</c:v>
                </c:pt>
                <c:pt idx="15">
                  <c:v>8.1584411202509511E+20</c:v>
                </c:pt>
                <c:pt idx="16">
                  <c:v>8.2069484995394522E+20</c:v>
                </c:pt>
                <c:pt idx="17">
                  <c:v>8.2538556353875083E+20</c:v>
                </c:pt>
                <c:pt idx="18">
                  <c:v>8.2990625125800949E+20</c:v>
                </c:pt>
                <c:pt idx="19">
                  <c:v>8.3426691463322324E+20</c:v>
                </c:pt>
                <c:pt idx="20">
                  <c:v>8.3845755214288965E+20</c:v>
                </c:pt>
                <c:pt idx="21">
                  <c:v>8.424981668300144E+20</c:v>
                </c:pt>
                <c:pt idx="22">
                  <c:v>8.463687556515918E+20</c:v>
                </c:pt>
                <c:pt idx="23">
                  <c:v>8.500793201291247E+20</c:v>
                </c:pt>
                <c:pt idx="24">
                  <c:v>8.5362986026261296E+20</c:v>
                </c:pt>
                <c:pt idx="25">
                  <c:v>8.5702037605205672E+20</c:v>
                </c:pt>
                <c:pt idx="26">
                  <c:v>8.6025086749745598E+20</c:v>
                </c:pt>
                <c:pt idx="27">
                  <c:v>8.6333133612031332E+20</c:v>
                </c:pt>
                <c:pt idx="28">
                  <c:v>8.6624177887762357E+20</c:v>
                </c:pt>
                <c:pt idx="29">
                  <c:v>8.690021988123919E+20</c:v>
                </c:pt>
                <c:pt idx="30">
                  <c:v>8.7161259592461858E+20</c:v>
                </c:pt>
                <c:pt idx="31">
                  <c:v>8.7406296869280075E+20</c:v>
                </c:pt>
                <c:pt idx="32">
                  <c:v>8.7636331863844101E+20</c:v>
                </c:pt>
                <c:pt idx="33">
                  <c:v>8.7850364424003663E+20</c:v>
                </c:pt>
                <c:pt idx="34">
                  <c:v>8.8049394701909059E+20</c:v>
                </c:pt>
                <c:pt idx="35">
                  <c:v>8.8234422849710575E+20</c:v>
                </c:pt>
                <c:pt idx="36">
                  <c:v>8.8403448563107627E+20</c:v>
                </c:pt>
                <c:pt idx="37">
                  <c:v>8.8557471994250501E+20</c:v>
                </c:pt>
                <c:pt idx="38">
                  <c:v>8.8697493295289467E+20</c:v>
                </c:pt>
                <c:pt idx="39">
                  <c:v>8.8822512314074281E+20</c:v>
                </c:pt>
                <c:pt idx="40">
                  <c:v>8.8933529202755174E+20</c:v>
                </c:pt>
                <c:pt idx="41">
                  <c:v>8.9029543809181902E+20</c:v>
                </c:pt>
                <c:pt idx="42">
                  <c:v>8.9111556285504723E+20</c:v>
                </c:pt>
                <c:pt idx="43">
                  <c:v>8.9179566631723663E+20</c:v>
                </c:pt>
                <c:pt idx="44">
                  <c:v>8.9233574847838696E+20</c:v>
                </c:pt>
                <c:pt idx="45">
                  <c:v>8.9273580933849835E+20</c:v>
                </c:pt>
                <c:pt idx="46">
                  <c:v>8.9299584889757067E+20</c:v>
                </c:pt>
                <c:pt idx="47">
                  <c:v>8.9311586715560418E+20</c:v>
                </c:pt>
                <c:pt idx="48">
                  <c:v>8.9310586563410133E+20</c:v>
                </c:pt>
                <c:pt idx="49">
                  <c:v>8.9295584281155967E+20</c:v>
                </c:pt>
              </c:numCache>
            </c:numRef>
          </c:yVal>
          <c:smooth val="0"/>
        </c:ser>
        <c:ser>
          <c:idx val="4"/>
          <c:order val="2"/>
          <c:tx>
            <c:strRef>
              <c:f>'Pu2340 '!$K$2</c:f>
              <c:strCache>
                <c:ptCount val="1"/>
                <c:pt idx="0">
                  <c:v>RK1 - N(Pu240)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pt idx="131">
                  <c:v>8.8691592701140599E+20</c:v>
                </c:pt>
                <c:pt idx="132">
                  <c:v>8.8658289683998153E+20</c:v>
                </c:pt>
                <c:pt idx="133">
                  <c:v>8.8623427357142378E+20</c:v>
                </c:pt>
                <c:pt idx="134">
                  <c:v>8.8587021592393312E+20</c:v>
                </c:pt>
              </c:numCache>
            </c:numRef>
          </c:yVal>
          <c:smooth val="0"/>
        </c:ser>
        <c:ser>
          <c:idx val="1"/>
          <c:order val="3"/>
          <c:tx>
            <c:strRef>
              <c:f>'Pu2340 '!$M$2</c:f>
              <c:strCache>
                <c:ptCount val="1"/>
                <c:pt idx="0">
                  <c:v>O5 - N(Pu240)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7.2346005790387942E+20</c:v>
                </c:pt>
                <c:pt idx="1">
                  <c:v>7.2682807612617982E+20</c:v>
                </c:pt>
                <c:pt idx="2">
                  <c:v>7.3015473124125757E+20</c:v>
                </c:pt>
                <c:pt idx="3">
                  <c:v>7.3344018263798107E+20</c:v>
                </c:pt>
                <c:pt idx="4">
                  <c:v>7.3668459278687352E+20</c:v>
                </c:pt>
                <c:pt idx="5">
                  <c:v>7.3988812712671406E+20</c:v>
                </c:pt>
                <c:pt idx="6">
                  <c:v>7.4305095395113737E+20</c:v>
                </c:pt>
                <c:pt idx="7">
                  <c:v>7.4617324429523367E+20</c:v>
                </c:pt>
                <c:pt idx="8">
                  <c:v>7.492551718221493E+20</c:v>
                </c:pt>
                <c:pt idx="9">
                  <c:v>7.5229691270968653E+20</c:v>
                </c:pt>
                <c:pt idx="10">
                  <c:v>7.5529864553690431E+20</c:v>
                </c:pt>
                <c:pt idx="11">
                  <c:v>7.582605511707166E+20</c:v>
                </c:pt>
                <c:pt idx="12">
                  <c:v>7.6118281265249518E+20</c:v>
                </c:pt>
                <c:pt idx="13">
                  <c:v>7.640656214951896E+20</c:v>
                </c:pt>
                <c:pt idx="14">
                  <c:v>7.6690916120853873E+20</c:v>
                </c:pt>
                <c:pt idx="15">
                  <c:v>7.6971362164908543E+20</c:v>
                </c:pt>
                <c:pt idx="16">
                  <c:v>7.7247919461622691E+20</c:v>
                </c:pt>
                <c:pt idx="17">
                  <c:v>7.7520607376573871E+20</c:v>
                </c:pt>
                <c:pt idx="18">
                  <c:v>7.7789445452329412E+20</c:v>
                </c:pt>
                <c:pt idx="19">
                  <c:v>7.8054453399798966E+20</c:v>
                </c:pt>
                <c:pt idx="20">
                  <c:v>7.8315651089586507E+20</c:v>
                </c:pt>
                <c:pt idx="21">
                  <c:v>7.8573058543342636E+20</c:v>
                </c:pt>
                <c:pt idx="22">
                  <c:v>7.882669592511679E+20</c:v>
                </c:pt>
                <c:pt idx="23">
                  <c:v>7.9076583532709544E+20</c:v>
                </c:pt>
                <c:pt idx="24">
                  <c:v>7.9322741789024675E+20</c:v>
                </c:pt>
                <c:pt idx="25">
                  <c:v>7.9565191734551446E+20</c:v>
                </c:pt>
                <c:pt idx="26">
                  <c:v>7.9803953739769446E+20</c:v>
                </c:pt>
                <c:pt idx="27">
                  <c:v>8.0039048627031874E+20</c:v>
                </c:pt>
                <c:pt idx="28">
                  <c:v>8.0270497326566631E+20</c:v>
                </c:pt>
                <c:pt idx="29">
                  <c:v>8.0498320869934144E+20</c:v>
                </c:pt>
                <c:pt idx="30">
                  <c:v>8.0722540383485729E+20</c:v>
                </c:pt>
                <c:pt idx="31">
                  <c:v>8.0943177081821633E+20</c:v>
                </c:pt>
                <c:pt idx="32">
                  <c:v>8.1160252261248899E+20</c:v>
                </c:pt>
                <c:pt idx="33">
                  <c:v>8.1373787293239843E+20</c:v>
                </c:pt>
                <c:pt idx="34">
                  <c:v>8.1583803617889826E+20</c:v>
                </c:pt>
                <c:pt idx="35">
                  <c:v>8.179032273737557E+20</c:v>
                </c:pt>
                <c:pt idx="36">
                  <c:v>8.1993366209413133E+20</c:v>
                </c:pt>
                <c:pt idx="37">
                  <c:v>8.2192956032911986E+20</c:v>
                </c:pt>
                <c:pt idx="38">
                  <c:v>8.2389113640512612E+20</c:v>
                </c:pt>
                <c:pt idx="39">
                  <c:v>8.2581860776799909E+20</c:v>
                </c:pt>
                <c:pt idx="40">
                  <c:v>8.2771219229319365E+20</c:v>
                </c:pt>
                <c:pt idx="41">
                  <c:v>8.2957210823683159E+20</c:v>
                </c:pt>
                <c:pt idx="42">
                  <c:v>8.3139857418676575E+20</c:v>
                </c:pt>
                <c:pt idx="43">
                  <c:v>8.3319180901364086E+20</c:v>
                </c:pt>
                <c:pt idx="44">
                  <c:v>8.3495203182195717E+20</c:v>
                </c:pt>
                <c:pt idx="45">
                  <c:v>8.3667946190113263E+20</c:v>
                </c:pt>
                <c:pt idx="46">
                  <c:v>8.3837431867656477E+20</c:v>
                </c:pt>
                <c:pt idx="47">
                  <c:v>8.4003682166069304E+20</c:v>
                </c:pt>
                <c:pt idx="48">
                  <c:v>8.4166719040406251E+20</c:v>
                </c:pt>
                <c:pt idx="49">
                  <c:v>8.4326564751520236E+20</c:v>
                </c:pt>
                <c:pt idx="50">
                  <c:v>8.448324107795493E+20</c:v>
                </c:pt>
                <c:pt idx="51">
                  <c:v>8.463677000337971E+20</c:v>
                </c:pt>
                <c:pt idx="52">
                  <c:v>8.4787173506328114E+20</c:v>
                </c:pt>
                <c:pt idx="53">
                  <c:v>8.4934473556592833E+20</c:v>
                </c:pt>
                <c:pt idx="54">
                  <c:v>8.5078692111621004E+20</c:v>
                </c:pt>
                <c:pt idx="55">
                  <c:v>8.5219851112909216E+20</c:v>
                </c:pt>
                <c:pt idx="56">
                  <c:v>8.5357972482398736E+20</c:v>
                </c:pt>
                <c:pt idx="57">
                  <c:v>8.5493078118870483E+20</c:v>
                </c:pt>
                <c:pt idx="58">
                  <c:v>8.5625189894340438E+20</c:v>
                </c:pt>
                <c:pt idx="59">
                  <c:v>8.5754329650454449E+20</c:v>
                </c:pt>
                <c:pt idx="60">
                  <c:v>8.5880519194883575E+20</c:v>
                </c:pt>
                <c:pt idx="61">
                  <c:v>8.600378053747325E+20</c:v>
                </c:pt>
                <c:pt idx="62">
                  <c:v>8.6124135274700394E+20</c:v>
                </c:pt>
                <c:pt idx="63">
                  <c:v>8.6241605127025407E+20</c:v>
                </c:pt>
                <c:pt idx="64">
                  <c:v>8.6356211774811144E+20</c:v>
                </c:pt>
                <c:pt idx="65">
                  <c:v>8.6467976855723875E+20</c:v>
                </c:pt>
                <c:pt idx="66">
                  <c:v>8.6576921962134084E+20</c:v>
                </c:pt>
                <c:pt idx="67">
                  <c:v>8.66830686385175E+20</c:v>
                </c:pt>
                <c:pt idx="68">
                  <c:v>8.6786438378855858E+20</c:v>
                </c:pt>
                <c:pt idx="69">
                  <c:v>8.6887052624037911E+20</c:v>
                </c:pt>
                <c:pt idx="70">
                  <c:v>8.6984932759260208E+20</c:v>
                </c:pt>
                <c:pt idx="71">
                  <c:v>8.7080100111428026E+20</c:v>
                </c:pt>
                <c:pt idx="72">
                  <c:v>8.7172575946556414E+20</c:v>
                </c:pt>
                <c:pt idx="73">
                  <c:v>8.726238165392809E+20</c:v>
                </c:pt>
                <c:pt idx="74">
                  <c:v>8.7349538266765958E+20</c:v>
                </c:pt>
                <c:pt idx="75">
                  <c:v>8.7434066881102637E+20</c:v>
                </c:pt>
                <c:pt idx="76">
                  <c:v>8.7515988528138342E+20</c:v>
                </c:pt>
                <c:pt idx="77">
                  <c:v>8.7595324172423804E+20</c:v>
                </c:pt>
                <c:pt idx="78">
                  <c:v>8.7672094710043155E+20</c:v>
                </c:pt>
                <c:pt idx="79">
                  <c:v>8.7746320966796863E+20</c:v>
                </c:pt>
                <c:pt idx="80">
                  <c:v>8.7818023696384616E+20</c:v>
                </c:pt>
                <c:pt idx="81">
                  <c:v>8.7887223578588191E+20</c:v>
                </c:pt>
                <c:pt idx="82">
                  <c:v>8.7953941217454431E+20</c:v>
                </c:pt>
                <c:pt idx="83">
                  <c:v>8.8018197139478059E+20</c:v>
                </c:pt>
                <c:pt idx="84">
                  <c:v>8.8080011791784647E+20</c:v>
                </c:pt>
                <c:pt idx="85">
                  <c:v>8.8139405685140305E+20</c:v>
                </c:pt>
                <c:pt idx="86">
                  <c:v>8.8196399022376957E+20</c:v>
                </c:pt>
                <c:pt idx="87">
                  <c:v>8.8251012023514694E+20</c:v>
                </c:pt>
                <c:pt idx="88">
                  <c:v>8.8303264826932134E+20</c:v>
                </c:pt>
                <c:pt idx="89">
                  <c:v>8.8353177488154244E+20</c:v>
                </c:pt>
                <c:pt idx="90">
                  <c:v>8.840076997864004E+20</c:v>
                </c:pt>
                <c:pt idx="91">
                  <c:v>8.8446062184570461E+20</c:v>
                </c:pt>
                <c:pt idx="92">
                  <c:v>8.8489073905636042E+20</c:v>
                </c:pt>
                <c:pt idx="93">
                  <c:v>8.8529824853824753E+20</c:v>
                </c:pt>
                <c:pt idx="94">
                  <c:v>8.8568334652209837E+20</c:v>
                </c:pt>
                <c:pt idx="95">
                  <c:v>8.8604622833737413E+20</c:v>
                </c:pt>
                <c:pt idx="96">
                  <c:v>8.8638708840014453E+20</c:v>
                </c:pt>
                <c:pt idx="97">
                  <c:v>8.8670612131716216E+20</c:v>
                </c:pt>
                <c:pt idx="98">
                  <c:v>8.8700351902331686E+20</c:v>
                </c:pt>
                <c:pt idx="99">
                  <c:v>8.8727947329029656E+20</c:v>
                </c:pt>
                <c:pt idx="100">
                  <c:v>8.8753417496631955E+20</c:v>
                </c:pt>
                <c:pt idx="101">
                  <c:v>8.8776781396865883E+20</c:v>
                </c:pt>
                <c:pt idx="102">
                  <c:v>8.8798057927616496E+20</c:v>
                </c:pt>
                <c:pt idx="103">
                  <c:v>8.881726589217909E+20</c:v>
                </c:pt>
                <c:pt idx="104">
                  <c:v>8.8834423998511487E+20</c:v>
                </c:pt>
                <c:pt idx="105">
                  <c:v>8.8849550858486442E+20</c:v>
                </c:pt>
                <c:pt idx="106">
                  <c:v>8.8862664987144002E+20</c:v>
                </c:pt>
                <c:pt idx="107">
                  <c:v>8.8873784801943958E+20</c:v>
                </c:pt>
                <c:pt idx="108">
                  <c:v>8.8882928622018088E+20</c:v>
                </c:pt>
                <c:pt idx="109">
                  <c:v>8.8890114752747681E+20</c:v>
                </c:pt>
                <c:pt idx="110">
                  <c:v>8.8895361267056181E+20</c:v>
                </c:pt>
                <c:pt idx="111">
                  <c:v>8.8898686197459386E+20</c:v>
                </c:pt>
                <c:pt idx="112">
                  <c:v>8.8900107478081575E+20</c:v>
                </c:pt>
                <c:pt idx="113">
                  <c:v>8.8899642944261469E+20</c:v>
                </c:pt>
              </c:numCache>
            </c:numRef>
          </c:yVal>
          <c:smooth val="0"/>
        </c:ser>
        <c:ser>
          <c:idx val="0"/>
          <c:order val="4"/>
          <c:tx>
            <c:strRef>
              <c:f>'Pu2340 '!$O$2</c:f>
              <c:strCache>
                <c:ptCount val="1"/>
                <c:pt idx="0">
                  <c:v>Exact Simpl. - N(Pu240)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1794560"/>
        <c:axId val="213390080"/>
      </c:scatterChart>
      <c:valAx>
        <c:axId val="211794560"/>
        <c:scaling>
          <c:orientation val="minMax"/>
          <c:max val="10"/>
          <c:min val="0"/>
        </c:scaling>
        <c:delete val="0"/>
        <c:axPos val="b"/>
        <c:majorGridlines/>
        <c:title>
          <c:tx>
            <c:strRef>
              <c:f>'Pu2340 '!$B$11</c:f>
              <c:strCache>
                <c:ptCount val="1"/>
                <c:pt idx="0">
                  <c:v>Temps (années)</c:v>
                </c:pt>
              </c:strCache>
            </c:strRef>
          </c:tx>
          <c:overlay val="0"/>
        </c:title>
        <c:numFmt formatCode="General" sourceLinked="0"/>
        <c:majorTickMark val="out"/>
        <c:minorTickMark val="none"/>
        <c:tickLblPos val="nextTo"/>
        <c:crossAx val="213390080"/>
        <c:crosses val="autoZero"/>
        <c:crossBetween val="midCat"/>
      </c:valAx>
      <c:valAx>
        <c:axId val="213390080"/>
        <c:scaling>
          <c:orientation val="minMax"/>
          <c:min val="6E+20"/>
        </c:scaling>
        <c:delete val="0"/>
        <c:axPos val="l"/>
        <c:majorGridlines/>
        <c:title>
          <c:tx>
            <c:strRef>
              <c:f>'Pu2340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179456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1.5072084539664158E+20</c:v>
                </c:pt>
                <c:pt idx="1">
                  <c:v>1.4846998842920177E+20</c:v>
                </c:pt>
                <c:pt idx="2">
                  <c:v>1.4440113160344522E+20</c:v>
                </c:pt>
                <c:pt idx="3">
                  <c:v>1.3738884643565204E+20</c:v>
                </c:pt>
                <c:pt idx="4">
                  <c:v>1.2994370415873578E+20</c:v>
                </c:pt>
                <c:pt idx="5">
                  <c:v>1.2596141875480386E+20</c:v>
                </c:pt>
                <c:pt idx="6">
                  <c:v>1.3280056107894782E+20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1.5072084539664158E+20</c:v>
                </c:pt>
                <c:pt idx="1">
                  <c:v>1.4735814924436591E+20</c:v>
                </c:pt>
                <c:pt idx="2">
                  <c:v>1.4426566974718383E+20</c:v>
                </c:pt>
                <c:pt idx="3">
                  <c:v>1.4142339085656985E+20</c:v>
                </c:pt>
                <c:pt idx="4">
                  <c:v>1.3882130454826131E+20</c:v>
                </c:pt>
                <c:pt idx="5">
                  <c:v>1.364393947737327E+20</c:v>
                </c:pt>
                <c:pt idx="6">
                  <c:v>1.3426765350872134E+20</c:v>
                </c:pt>
                <c:pt idx="7">
                  <c:v>1.3229607272896446E+20</c:v>
                </c:pt>
                <c:pt idx="8">
                  <c:v>1.3049462836167395E+20</c:v>
                </c:pt>
                <c:pt idx="9">
                  <c:v>1.2887332843111247E+20</c:v>
                </c:pt>
                <c:pt idx="10">
                  <c:v>1.2741215688875457E+20</c:v>
                </c:pt>
                <c:pt idx="11">
                  <c:v>1.2609109768607487E+20</c:v>
                </c:pt>
                <c:pt idx="12">
                  <c:v>1.2491015082307328E+20</c:v>
                </c:pt>
                <c:pt idx="13">
                  <c:v>1.2386931629974985E+20</c:v>
                </c:pt>
                <c:pt idx="14">
                  <c:v>1.2293857004331642E+20</c:v>
                </c:pt>
                <c:pt idx="15">
                  <c:v>1.2211791205377294E+20</c:v>
                </c:pt>
                <c:pt idx="16">
                  <c:v>1.2139733430685673E+20</c:v>
                </c:pt>
                <c:pt idx="17">
                  <c:v>1.2077683680256777E+20</c:v>
                </c:pt>
                <c:pt idx="18">
                  <c:v>1.2024641151664334E+20</c:v>
                </c:pt>
                <c:pt idx="19">
                  <c:v>1.1978604240055797E+20</c:v>
                </c:pt>
                <c:pt idx="20">
                  <c:v>1.1941574550283713E+20</c:v>
                </c:pt>
                <c:pt idx="21">
                  <c:v>1.1910549675069266E+20</c:v>
                </c:pt>
                <c:pt idx="22">
                  <c:v>1.1885529614412451E+20</c:v>
                </c:pt>
                <c:pt idx="23">
                  <c:v>1.1866514368313275E+20</c:v>
                </c:pt>
                <c:pt idx="24">
                  <c:v>1.185250313434546E+20</c:v>
                </c:pt>
                <c:pt idx="25">
                  <c:v>1.1843495912509007E+20</c:v>
                </c:pt>
                <c:pt idx="26">
                  <c:v>1.1839492702803916E+20</c:v>
                </c:pt>
                <c:pt idx="27">
                  <c:v>1.1838491900377643E+20</c:v>
                </c:pt>
                <c:pt idx="28">
                  <c:v>1.1841494307656462E+20</c:v>
                </c:pt>
                <c:pt idx="29">
                  <c:v>1.1846498319787824E+20</c:v>
                </c:pt>
                <c:pt idx="30">
                  <c:v>1.1855505541624278E+20</c:v>
                </c:pt>
                <c:pt idx="31">
                  <c:v>1.1866514368313275E+20</c:v>
                </c:pt>
                <c:pt idx="32">
                  <c:v>1.1879524799854816E+20</c:v>
                </c:pt>
                <c:pt idx="33">
                  <c:v>1.1894536836248905E+20</c:v>
                </c:pt>
                <c:pt idx="34">
                  <c:v>1.1911550477495538E+20</c:v>
                </c:pt>
                <c:pt idx="35">
                  <c:v>1.1929564921168444E+20</c:v>
                </c:pt>
                <c:pt idx="36">
                  <c:v>1.194858016726762E+20</c:v>
                </c:pt>
                <c:pt idx="37">
                  <c:v>1.1968596215793073E+20</c:v>
                </c:pt>
                <c:pt idx="38">
                  <c:v>1.1989613066744794E+20</c:v>
                </c:pt>
                <c:pt idx="39">
                  <c:v>1.2010629917696518E+20</c:v>
                </c:pt>
                <c:pt idx="40">
                  <c:v>1.2032647571074513E+20</c:v>
                </c:pt>
                <c:pt idx="41">
                  <c:v>1.2053664422026237E+20</c:v>
                </c:pt>
                <c:pt idx="42">
                  <c:v>1.2075682075404232E+20</c:v>
                </c:pt>
                <c:pt idx="43">
                  <c:v>1.2097699728782226E+20</c:v>
                </c:pt>
                <c:pt idx="44">
                  <c:v>1.211871657973395E+20</c:v>
                </c:pt>
                <c:pt idx="45">
                  <c:v>1.2139733430685673E+20</c:v>
                </c:pt>
                <c:pt idx="46">
                  <c:v>1.2159749479211123E+20</c:v>
                </c:pt>
                <c:pt idx="47">
                  <c:v>1.2179765527736574E+20</c:v>
                </c:pt>
                <c:pt idx="48">
                  <c:v>1.2197779971409479E+20</c:v>
                </c:pt>
                <c:pt idx="49">
                  <c:v>1.2216795217508657E+20</c:v>
                </c:pt>
              </c:numCache>
            </c:numRef>
          </c:yVal>
          <c:smooth val="0"/>
        </c:ser>
        <c:ser>
          <c:idx val="4"/>
          <c:order val="2"/>
          <c:tx>
            <c:strRef>
              <c:f>'Pu241'!$K$2</c:f>
              <c:strCache>
                <c:ptCount val="1"/>
                <c:pt idx="0">
                  <c:v>RK1 - N(Pu241 -)</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pt idx="131">
                  <c:v>1.2113699684387055E+20</c:v>
                </c:pt>
                <c:pt idx="132">
                  <c:v>1.2114965183946369E+20</c:v>
                </c:pt>
                <c:pt idx="133">
                  <c:v>1.2116054139490617E+20</c:v>
                </c:pt>
                <c:pt idx="134">
                  <c:v>1.2116965425556862E+20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N(Pu241)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3410176"/>
        <c:axId val="213412096"/>
      </c:scatterChart>
      <c:valAx>
        <c:axId val="213410176"/>
        <c:scaling>
          <c:orientation val="minMax"/>
          <c:max val="10"/>
          <c:min val="0"/>
        </c:scaling>
        <c:delete val="0"/>
        <c:axPos val="b"/>
        <c:majorGridlines/>
        <c:title>
          <c:tx>
            <c:strRef>
              <c:f>'Pu241'!$B$11</c:f>
              <c:strCache>
                <c:ptCount val="1"/>
                <c:pt idx="0">
                  <c:v>Temps (années)</c:v>
                </c:pt>
              </c:strCache>
            </c:strRef>
          </c:tx>
          <c:overlay val="0"/>
        </c:title>
        <c:numFmt formatCode="General" sourceLinked="0"/>
        <c:majorTickMark val="out"/>
        <c:minorTickMark val="none"/>
        <c:tickLblPos val="nextTo"/>
        <c:crossAx val="213412096"/>
        <c:crosses val="autoZero"/>
        <c:crossBetween val="midCat"/>
      </c:valAx>
      <c:valAx>
        <c:axId val="213412096"/>
        <c:scaling>
          <c:orientation val="minMax"/>
          <c:min val="1E+20"/>
        </c:scaling>
        <c:delete val="0"/>
        <c:axPos val="l"/>
        <c:majorGridlines/>
        <c:title>
          <c:tx>
            <c:strRef>
              <c:f>'Pu241'!$B$12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341017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3.2520680334545068E+19</c:v>
                </c:pt>
                <c:pt idx="1">
                  <c:v>3.2520680334545068E+19</c:v>
                </c:pt>
                <c:pt idx="2">
                  <c:v>3.2494808671589978E+19</c:v>
                </c:pt>
                <c:pt idx="3">
                  <c:v>3.2305083143252664E+19</c:v>
                </c:pt>
                <c:pt idx="4">
                  <c:v>3.1761778221195825E+19</c:v>
                </c:pt>
                <c:pt idx="5">
                  <c:v>2.9916266263732916E+19</c:v>
                </c:pt>
                <c:pt idx="6">
                  <c:v>2.9269474689855726E+19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3.2520680334545068E+19</c:v>
                </c:pt>
                <c:pt idx="1">
                  <c:v>3.267224541122535E+19</c:v>
                </c:pt>
                <c:pt idx="2">
                  <c:v>3.27849220800732E+19</c:v>
                </c:pt>
                <c:pt idx="3">
                  <c:v>3.2859707479750967E+19</c:v>
                </c:pt>
                <c:pt idx="4">
                  <c:v>3.2900590164908151E+19</c:v>
                </c:pt>
                <c:pt idx="5">
                  <c:v>3.290956441286948E+19</c:v>
                </c:pt>
                <c:pt idx="6">
                  <c:v>3.2891615916946821E+19</c:v>
                </c:pt>
                <c:pt idx="7">
                  <c:v>3.284774181580252E+19</c:v>
                </c:pt>
                <c:pt idx="8">
                  <c:v>3.2782927802748453E+19</c:v>
                </c:pt>
                <c:pt idx="9">
                  <c:v>3.2697173877784605E+19</c:v>
                </c:pt>
                <c:pt idx="10">
                  <c:v>3.2595465734222836E+19</c:v>
                </c:pt>
                <c:pt idx="11">
                  <c:v>3.2478800510725509E+19</c:v>
                </c:pt>
                <c:pt idx="12">
                  <c:v>3.2348175345955004E+19</c:v>
                </c:pt>
                <c:pt idx="13">
                  <c:v>3.2207578794560786E+19</c:v>
                </c:pt>
                <c:pt idx="14">
                  <c:v>3.2057010856542876E+19</c:v>
                </c:pt>
                <c:pt idx="15">
                  <c:v>3.1897468670563627E+19</c:v>
                </c:pt>
                <c:pt idx="16">
                  <c:v>3.173194365261015E+19</c:v>
                </c:pt>
                <c:pt idx="17">
                  <c:v>3.1561432941344834E+19</c:v>
                </c:pt>
                <c:pt idx="18">
                  <c:v>3.1385936536767664E+19</c:v>
                </c:pt>
                <c:pt idx="19">
                  <c:v>3.1207448716203377E+19</c:v>
                </c:pt>
                <c:pt idx="20">
                  <c:v>3.1026966618314351E+19</c:v>
                </c:pt>
                <c:pt idx="21">
                  <c:v>3.0844490243100582E+19</c:v>
                </c:pt>
                <c:pt idx="22">
                  <c:v>3.066101672922445E+19</c:v>
                </c:pt>
                <c:pt idx="23">
                  <c:v>3.0477543215348318E+19</c:v>
                </c:pt>
                <c:pt idx="24">
                  <c:v>3.0294069701472178E+19</c:v>
                </c:pt>
                <c:pt idx="25">
                  <c:v>3.0111593326258414E+19</c:v>
                </c:pt>
                <c:pt idx="26">
                  <c:v>2.9930114089707016E+19</c:v>
                </c:pt>
                <c:pt idx="27">
                  <c:v>2.9749631991817994E+19</c:v>
                </c:pt>
                <c:pt idx="28">
                  <c:v>2.9572141309916082E+19</c:v>
                </c:pt>
                <c:pt idx="29">
                  <c:v>2.9395647766676533E+19</c:v>
                </c:pt>
                <c:pt idx="30">
                  <c:v>2.9222145639424102E+19</c:v>
                </c:pt>
                <c:pt idx="31">
                  <c:v>2.905063778949641E+19</c:v>
                </c:pt>
                <c:pt idx="32">
                  <c:v>2.888112421689346E+19</c:v>
                </c:pt>
                <c:pt idx="33">
                  <c:v>2.8714602060277617E+19</c:v>
                </c:pt>
                <c:pt idx="34">
                  <c:v>2.8551071319648887E+19</c:v>
                </c:pt>
                <c:pt idx="35">
                  <c:v>2.83895348563449E+19</c:v>
                </c:pt>
                <c:pt idx="36">
                  <c:v>2.8231986947690394E+19</c:v>
                </c:pt>
                <c:pt idx="37">
                  <c:v>2.8075436177698251E+19</c:v>
                </c:pt>
                <c:pt idx="38">
                  <c:v>2.7922873962355597E+19</c:v>
                </c:pt>
                <c:pt idx="39">
                  <c:v>2.7772306024337682E+19</c:v>
                </c:pt>
                <c:pt idx="40">
                  <c:v>2.7623732363644506E+19</c:v>
                </c:pt>
                <c:pt idx="41">
                  <c:v>2.7477152980276072E+19</c:v>
                </c:pt>
                <c:pt idx="42">
                  <c:v>2.7333565012894749E+19</c:v>
                </c:pt>
                <c:pt idx="43">
                  <c:v>2.7191971322838168E+19</c:v>
                </c:pt>
                <c:pt idx="44">
                  <c:v>2.7052371910106321E+19</c:v>
                </c:pt>
                <c:pt idx="45">
                  <c:v>2.691376963603685E+19</c:v>
                </c:pt>
                <c:pt idx="46">
                  <c:v>2.6777161639292121E+19</c:v>
                </c:pt>
                <c:pt idx="47">
                  <c:v>2.6642547919872127E+19</c:v>
                </c:pt>
                <c:pt idx="48">
                  <c:v>2.6508931339114508E+19</c:v>
                </c:pt>
                <c:pt idx="49">
                  <c:v>2.6376311897019257E+19</c:v>
                </c:pt>
              </c:numCache>
            </c:numRef>
          </c:yVal>
          <c:smooth val="0"/>
        </c:ser>
        <c:ser>
          <c:idx val="4"/>
          <c:order val="2"/>
          <c:tx>
            <c:strRef>
              <c:f>'Am241)'!$K$2</c:f>
              <c:strCache>
                <c:ptCount val="1"/>
                <c:pt idx="0">
                  <c:v>RK1 - N(Am241 -)</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pt idx="131">
                  <c:v>2.724827243671482E+19</c:v>
                </c:pt>
                <c:pt idx="132">
                  <c:v>2.7239221071770796E+19</c:v>
                </c:pt>
                <c:pt idx="133">
                  <c:v>2.7230385998147777E+19</c:v>
                </c:pt>
                <c:pt idx="134">
                  <c:v>2.7221756147992691E+19</c:v>
                </c:pt>
              </c:numCache>
            </c:numRef>
          </c:yVal>
          <c:smooth val="0"/>
        </c:ser>
        <c:ser>
          <c:idx val="1"/>
          <c:order val="3"/>
          <c:tx>
            <c:strRef>
              <c:f>'Am241)'!$M$2</c:f>
              <c:strCache>
                <c:ptCount val="1"/>
                <c:pt idx="0">
                  <c:v>O5 - N(Am241)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3.2520680334545068E+19</c:v>
                </c:pt>
                <c:pt idx="1">
                  <c:v>3.2531438086500602E+19</c:v>
                </c:pt>
                <c:pt idx="2">
                  <c:v>3.2536002229100179E+19</c:v>
                </c:pt>
                <c:pt idx="3">
                  <c:v>3.2534718116800365E+19</c:v>
                </c:pt>
                <c:pt idx="4">
                  <c:v>3.2527917260325671E+19</c:v>
                </c:pt>
                <c:pt idx="5">
                  <c:v>3.2515917849021063E+19</c:v>
                </c:pt>
                <c:pt idx="6">
                  <c:v>3.2499025273204437E+19</c:v>
                </c:pt>
                <c:pt idx="7">
                  <c:v>3.2477532646519136E+19</c:v>
                </c:pt>
                <c:pt idx="8">
                  <c:v>3.2451721328286433E+19</c:v>
                </c:pt>
                <c:pt idx="9">
                  <c:v>3.2421861445858046E+19</c:v>
                </c:pt>
                <c:pt idx="10">
                  <c:v>3.238821241696861E+19</c:v>
                </c:pt>
                <c:pt idx="11">
                  <c:v>3.2351023472088191E+19</c:v>
                </c:pt>
                <c:pt idx="12">
                  <c:v>3.2310534176774779E+19</c:v>
                </c:pt>
                <c:pt idx="13">
                  <c:v>3.2266931951070454E+19</c:v>
                </c:pt>
                <c:pt idx="14">
                  <c:v>3.2220462806552199E+19</c:v>
                </c:pt>
                <c:pt idx="15">
                  <c:v>3.2171334118576828E+19</c:v>
                </c:pt>
                <c:pt idx="16">
                  <c:v>3.2119744258704642E+19</c:v>
                </c:pt>
                <c:pt idx="17">
                  <c:v>3.206588294657373E+19</c:v>
                </c:pt>
                <c:pt idx="18">
                  <c:v>3.2009931601774174E+19</c:v>
                </c:pt>
                <c:pt idx="19">
                  <c:v>3.195206369572234E+19</c:v>
                </c:pt>
                <c:pt idx="20">
                  <c:v>3.189244510353517E+19</c:v>
                </c:pt>
                <c:pt idx="21">
                  <c:v>3.1831234455904383E+19</c:v>
                </c:pt>
                <c:pt idx="22">
                  <c:v>3.176858349097078E+19</c:v>
                </c:pt>
                <c:pt idx="23">
                  <c:v>3.1704637406198501E+19</c:v>
                </c:pt>
                <c:pt idx="24">
                  <c:v>3.1639535210249282E+19</c:v>
                </c:pt>
                <c:pt idx="25">
                  <c:v>3.1573380656958255E+19</c:v>
                </c:pt>
                <c:pt idx="26">
                  <c:v>3.150631800119543E+19</c:v>
                </c:pt>
                <c:pt idx="27">
                  <c:v>3.1438465469479817E+19</c:v>
                </c:pt>
                <c:pt idx="28">
                  <c:v>3.1369935530901938E+19</c:v>
                </c:pt>
                <c:pt idx="29">
                  <c:v>3.1300835132535149E+19</c:v>
                </c:pt>
                <c:pt idx="30">
                  <c:v>3.1231265934846951E+19</c:v>
                </c:pt>
                <c:pt idx="31">
                  <c:v>3.1161324547110334E+19</c:v>
                </c:pt>
                <c:pt idx="32">
                  <c:v>3.1091102762815099E+19</c:v>
                </c:pt>
                <c:pt idx="33">
                  <c:v>3.1020687795079184E+19</c:v>
                </c:pt>
                <c:pt idx="34">
                  <c:v>3.0950162512059998E+19</c:v>
                </c:pt>
                <c:pt idx="35">
                  <c:v>3.0879605672365724E+19</c:v>
                </c:pt>
                <c:pt idx="36">
                  <c:v>3.0809092160466678E+19</c:v>
                </c:pt>
                <c:pt idx="37">
                  <c:v>3.0738673164120076E+19</c:v>
                </c:pt>
                <c:pt idx="38">
                  <c:v>3.0668427828409905E+19</c:v>
                </c:pt>
                <c:pt idx="39">
                  <c:v>3.0598417880107106E+19</c:v>
                </c:pt>
                <c:pt idx="40">
                  <c:v>3.0528701448736838E+19</c:v>
                </c:pt>
                <c:pt idx="41">
                  <c:v>3.0459333222714343E+19</c:v>
                </c:pt>
                <c:pt idx="42">
                  <c:v>3.0390364605480862E+19</c:v>
                </c:pt>
                <c:pt idx="43">
                  <c:v>3.0321843871639638E+19</c:v>
                </c:pt>
                <c:pt idx="44">
                  <c:v>3.0253816323091755E+19</c:v>
                </c:pt>
                <c:pt idx="45">
                  <c:v>3.0186324445172134E+19</c:v>
                </c:pt>
                <c:pt idx="46">
                  <c:v>3.0119408062785434E+19</c:v>
                </c:pt>
                <c:pt idx="47">
                  <c:v>3.0053104496541983E+19</c:v>
                </c:pt>
                <c:pt idx="48">
                  <c:v>2.9987448718893703E+19</c:v>
                </c:pt>
                <c:pt idx="49">
                  <c:v>2.9922459889353515E+19</c:v>
                </c:pt>
                <c:pt idx="50">
                  <c:v>2.9858176432813711E+19</c:v>
                </c:pt>
                <c:pt idx="51">
                  <c:v>2.9794625214403756E+19</c:v>
                </c:pt>
                <c:pt idx="52">
                  <c:v>2.9731830924882604E+19</c:v>
                </c:pt>
                <c:pt idx="53">
                  <c:v>2.9669816183050772E+19</c:v>
                </c:pt>
                <c:pt idx="54">
                  <c:v>2.9608601638162412E+19</c:v>
                </c:pt>
                <c:pt idx="55">
                  <c:v>2.9548206072337441E+19</c:v>
                </c:pt>
                <c:pt idx="56">
                  <c:v>2.9488646502973608E+19</c:v>
                </c:pt>
                <c:pt idx="57">
                  <c:v>2.9429938285158572E+19</c:v>
                </c:pt>
                <c:pt idx="58">
                  <c:v>2.9372095214082015E+19</c:v>
                </c:pt>
                <c:pt idx="59">
                  <c:v>2.9315129627447718E+19</c:v>
                </c:pt>
                <c:pt idx="60">
                  <c:v>2.9259052507885666E+19</c:v>
                </c:pt>
                <c:pt idx="61">
                  <c:v>2.9203864381665047E+19</c:v>
                </c:pt>
                <c:pt idx="62">
                  <c:v>2.9149579022299845E+19</c:v>
                </c:pt>
                <c:pt idx="63">
                  <c:v>2.9096202612237042E+19</c:v>
                </c:pt>
                <c:pt idx="64">
                  <c:v>2.9043740084474556E+19</c:v>
                </c:pt>
                <c:pt idx="65">
                  <c:v>2.8992195188764041E+19</c:v>
                </c:pt>
                <c:pt idx="66">
                  <c:v>2.8941570557813686E+19</c:v>
                </c:pt>
                <c:pt idx="67">
                  <c:v>2.8891867773491024E+19</c:v>
                </c:pt>
                <c:pt idx="68">
                  <c:v>2.8843087433025741E+19</c:v>
                </c:pt>
                <c:pt idx="69">
                  <c:v>2.8795229215212483E+19</c:v>
                </c:pt>
                <c:pt idx="70">
                  <c:v>2.8748291946613641E+19</c:v>
                </c:pt>
                <c:pt idx="71">
                  <c:v>2.8702273667762192E+19</c:v>
                </c:pt>
                <c:pt idx="72">
                  <c:v>2.8657171699364463E+19</c:v>
                </c:pt>
                <c:pt idx="73">
                  <c:v>2.8612976527908012E+19</c:v>
                </c:pt>
                <c:pt idx="74">
                  <c:v>2.8569687724351353E+19</c:v>
                </c:pt>
                <c:pt idx="75">
                  <c:v>2.8527299942410707E+19</c:v>
                </c:pt>
                <c:pt idx="76">
                  <c:v>2.8485807177089118E+19</c:v>
                </c:pt>
                <c:pt idx="77">
                  <c:v>2.8445202806640751E+19</c:v>
                </c:pt>
                <c:pt idx="78">
                  <c:v>2.8405479634535158E+19</c:v>
                </c:pt>
                <c:pt idx="79">
                  <c:v>2.8366629931421598E+19</c:v>
                </c:pt>
                <c:pt idx="80">
                  <c:v>2.8328645477093319E+19</c:v>
                </c:pt>
                <c:pt idx="81">
                  <c:v>2.8291517602451825E+19</c:v>
                </c:pt>
                <c:pt idx="82">
                  <c:v>2.8255237231471215E+19</c:v>
                </c:pt>
                <c:pt idx="83">
                  <c:v>2.8219794923162419E+19</c:v>
                </c:pt>
                <c:pt idx="84">
                  <c:v>2.8185180913537544E+19</c:v>
                </c:pt>
                <c:pt idx="85">
                  <c:v>2.8151381039278285E+19</c:v>
                </c:pt>
                <c:pt idx="86">
                  <c:v>2.8118387345578435E+19</c:v>
                </c:pt>
                <c:pt idx="87">
                  <c:v>2.8086188749629649E+19</c:v>
                </c:pt>
                <c:pt idx="88">
                  <c:v>2.8054773878144205E+19</c:v>
                </c:pt>
                <c:pt idx="89">
                  <c:v>2.8024131093233676E+19</c:v>
                </c:pt>
                <c:pt idx="90">
                  <c:v>2.7994248518287573E+19</c:v>
                </c:pt>
                <c:pt idx="91">
                  <c:v>2.7965114063851999E+19</c:v>
                </c:pt>
                <c:pt idx="92">
                  <c:v>2.7936715453508301E+19</c:v>
                </c:pt>
                <c:pt idx="93">
                  <c:v>2.7909040249751736E+19</c:v>
                </c:pt>
                <c:pt idx="94">
                  <c:v>2.788207587987012E+19</c:v>
                </c:pt>
                <c:pt idx="95">
                  <c:v>2.7855809661822476E+19</c:v>
                </c:pt>
                <c:pt idx="96">
                  <c:v>2.7830228830117704E+19</c:v>
                </c:pt>
                <c:pt idx="97">
                  <c:v>2.780531784469479E+19</c:v>
                </c:pt>
                <c:pt idx="98">
                  <c:v>2.7781065390016774E+19</c:v>
                </c:pt>
                <c:pt idx="99">
                  <c:v>2.7757458209656992E+19</c:v>
                </c:pt>
                <c:pt idx="100">
                  <c:v>2.7734482978298253E+19</c:v>
                </c:pt>
                <c:pt idx="101">
                  <c:v>2.7712126317054501E+19</c:v>
                </c:pt>
                <c:pt idx="102">
                  <c:v>2.7690374808792449E+19</c:v>
                </c:pt>
                <c:pt idx="103">
                  <c:v>2.7669215013453222E+19</c:v>
                </c:pt>
                <c:pt idx="104">
                  <c:v>2.7648633483373974E+19</c:v>
                </c:pt>
                <c:pt idx="105">
                  <c:v>2.7628616778609574E+19</c:v>
                </c:pt>
                <c:pt idx="106">
                  <c:v>2.7609151482254205E+19</c:v>
                </c:pt>
                <c:pt idx="107">
                  <c:v>2.759022421576301E+19</c:v>
                </c:pt>
                <c:pt idx="108">
                  <c:v>2.7571821654273769E+19</c:v>
                </c:pt>
                <c:pt idx="109">
                  <c:v>2.755392877245064E+19</c:v>
                </c:pt>
                <c:pt idx="110">
                  <c:v>2.7536533403336753E+19</c:v>
                </c:pt>
                <c:pt idx="111">
                  <c:v>2.7519622218138608E+19</c:v>
                </c:pt>
                <c:pt idx="112">
                  <c:v>2.7503181945383694E+19</c:v>
                </c:pt>
                <c:pt idx="113">
                  <c:v>2.748719937941409E+19</c:v>
                </c:pt>
              </c:numCache>
            </c:numRef>
          </c:yVal>
          <c:smooth val="0"/>
        </c:ser>
        <c:ser>
          <c:idx val="0"/>
          <c:order val="4"/>
          <c:tx>
            <c:strRef>
              <c:f>'Am241)'!$O$2</c:f>
              <c:strCache>
                <c:ptCount val="1"/>
                <c:pt idx="0">
                  <c:v> Exact Simpl. - N(Am241)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2215680"/>
        <c:axId val="212221952"/>
      </c:scatterChart>
      <c:valAx>
        <c:axId val="212215680"/>
        <c:scaling>
          <c:orientation val="minMax"/>
          <c:max val="10"/>
          <c:min val="0"/>
        </c:scaling>
        <c:delete val="0"/>
        <c:axPos val="b"/>
        <c:majorGridlines/>
        <c:title>
          <c:tx>
            <c:strRef>
              <c:f>'Am241)'!$B$11</c:f>
              <c:strCache>
                <c:ptCount val="1"/>
                <c:pt idx="0">
                  <c:v>Temps (années)</c:v>
                </c:pt>
              </c:strCache>
            </c:strRef>
          </c:tx>
          <c:overlay val="0"/>
        </c:title>
        <c:numFmt formatCode="General" sourceLinked="0"/>
        <c:majorTickMark val="out"/>
        <c:minorTickMark val="none"/>
        <c:tickLblPos val="nextTo"/>
        <c:crossAx val="212221952"/>
        <c:crosses val="autoZero"/>
        <c:crossBetween val="midCat"/>
      </c:valAx>
      <c:valAx>
        <c:axId val="212221952"/>
        <c:scaling>
          <c:orientation val="minMax"/>
          <c:min val="2.5E+19"/>
        </c:scaling>
        <c:delete val="0"/>
        <c:axPos val="l"/>
        <c:majorGridlines/>
        <c:title>
          <c:tx>
            <c:strRef>
              <c:f>'Am241)'!$B$12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221568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5.1070699679853748E+19</c:v>
                </c:pt>
                <c:pt idx="1">
                  <c:v>5.1691620040703025E+19</c:v>
                </c:pt>
                <c:pt idx="2">
                  <c:v>5.2873093505096802E+19</c:v>
                </c:pt>
                <c:pt idx="3">
                  <c:v>5.5149801494877528E+19</c:v>
                </c:pt>
                <c:pt idx="4">
                  <c:v>5.837513781373354E+19</c:v>
                </c:pt>
                <c:pt idx="5">
                  <c:v>6.5765814886620176E+19</c:v>
                </c:pt>
                <c:pt idx="6">
                  <c:v>7.5148611450564936E+19</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5.1070699679853748E+19</c:v>
                </c:pt>
                <c:pt idx="1">
                  <c:v>5.1783643376817611E+19</c:v>
                </c:pt>
                <c:pt idx="2">
                  <c:v>5.2460690607920366E+19</c:v>
                </c:pt>
                <c:pt idx="3">
                  <c:v>5.3105829869368795E+19</c:v>
                </c:pt>
                <c:pt idx="4">
                  <c:v>5.3721055409266278E+19</c:v>
                </c:pt>
                <c:pt idx="5">
                  <c:v>5.4307364351664538E+19</c:v>
                </c:pt>
                <c:pt idx="6">
                  <c:v>5.4868745192770347E+19</c:v>
                </c:pt>
                <c:pt idx="7">
                  <c:v>5.5404200808532034E+19</c:v>
                </c:pt>
                <c:pt idx="8">
                  <c:v>5.5917719695156363E+19</c:v>
                </c:pt>
                <c:pt idx="9">
                  <c:v>5.6410298976695026E+19</c:v>
                </c:pt>
                <c:pt idx="10">
                  <c:v>5.6882935777199751E+19</c:v>
                </c:pt>
                <c:pt idx="11">
                  <c:v>5.7337624344773911E+19</c:v>
                </c:pt>
                <c:pt idx="12">
                  <c:v>5.777536180346921E+19</c:v>
                </c:pt>
                <c:pt idx="13">
                  <c:v>5.8197145277337346E+19</c:v>
                </c:pt>
                <c:pt idx="14">
                  <c:v>5.8604969014481699E+19</c:v>
                </c:pt>
                <c:pt idx="15">
                  <c:v>5.8998833014902301E+19</c:v>
                </c:pt>
                <c:pt idx="16">
                  <c:v>5.9380731526702531E+19</c:v>
                </c:pt>
                <c:pt idx="17">
                  <c:v>5.9751661673934078E+19</c:v>
                </c:pt>
                <c:pt idx="18">
                  <c:v>6.0111623456596967E+19</c:v>
                </c:pt>
                <c:pt idx="19">
                  <c:v>6.0462611122794562E+19</c:v>
                </c:pt>
                <c:pt idx="20">
                  <c:v>6.0803627548475171E+19</c:v>
                </c:pt>
                <c:pt idx="21">
                  <c:v>6.1137664105793913E+19</c:v>
                </c:pt>
                <c:pt idx="22">
                  <c:v>6.1463723670699065E+19</c:v>
                </c:pt>
                <c:pt idx="23">
                  <c:v>6.1782803367242342E+19</c:v>
                </c:pt>
                <c:pt idx="24">
                  <c:v>6.2095900319475417E+19</c:v>
                </c:pt>
                <c:pt idx="25">
                  <c:v>6.2403014527398314E+19</c:v>
                </c:pt>
                <c:pt idx="26">
                  <c:v>6.2705143115062723E+19</c:v>
                </c:pt>
                <c:pt idx="27">
                  <c:v>6.3002286082468643E+19</c:v>
                </c:pt>
                <c:pt idx="28">
                  <c:v>6.3295440553667772E+19</c:v>
                </c:pt>
                <c:pt idx="29">
                  <c:v>6.358460652866012E+19</c:v>
                </c:pt>
                <c:pt idx="30">
                  <c:v>6.3869784007445651E+19</c:v>
                </c:pt>
                <c:pt idx="31">
                  <c:v>6.4151970114076115E+19</c:v>
                </c:pt>
                <c:pt idx="32">
                  <c:v>6.4430167724499788E+19</c:v>
                </c:pt>
                <c:pt idx="33">
                  <c:v>6.4706371086820041E+19</c:v>
                </c:pt>
                <c:pt idx="34">
                  <c:v>6.4979583076985209E+19</c:v>
                </c:pt>
                <c:pt idx="35">
                  <c:v>6.525080081904699E+19</c:v>
                </c:pt>
                <c:pt idx="36">
                  <c:v>6.5519027188953686E+19</c:v>
                </c:pt>
                <c:pt idx="37">
                  <c:v>6.5785259310756979E+19</c:v>
                </c:pt>
                <c:pt idx="38">
                  <c:v>6.6050494308508574E+19</c:v>
                </c:pt>
                <c:pt idx="39">
                  <c:v>6.6312737934105068E+19</c:v>
                </c:pt>
                <c:pt idx="40">
                  <c:v>6.6572987311598182E+19</c:v>
                </c:pt>
                <c:pt idx="41">
                  <c:v>6.6831242440987886E+19</c:v>
                </c:pt>
                <c:pt idx="42">
                  <c:v>6.7088500446325899E+19</c:v>
                </c:pt>
                <c:pt idx="43">
                  <c:v>6.7343764203560509E+19</c:v>
                </c:pt>
                <c:pt idx="44">
                  <c:v>6.7597033712691741E+19</c:v>
                </c:pt>
                <c:pt idx="45">
                  <c:v>6.7848308973719552E+19</c:v>
                </c:pt>
                <c:pt idx="46">
                  <c:v>6.8098587110695674E+19</c:v>
                </c:pt>
                <c:pt idx="47">
                  <c:v>6.8345873875516719E+19</c:v>
                </c:pt>
                <c:pt idx="48">
                  <c:v>6.8592163516286042E+19</c:v>
                </c:pt>
                <c:pt idx="49">
                  <c:v>6.8836458908951994E+19</c:v>
                </c:pt>
              </c:numCache>
            </c:numRef>
          </c:yVal>
          <c:smooth val="0"/>
        </c:ser>
        <c:ser>
          <c:idx val="4"/>
          <c:order val="2"/>
          <c:tx>
            <c:strRef>
              <c:f>'Pu242'!$K$2</c:f>
              <c:strCache>
                <c:ptCount val="1"/>
                <c:pt idx="0">
                  <c:v>RK1 - N(Pu242)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pt idx="131">
                  <c:v>6.9550851371765514E+19</c:v>
                </c:pt>
                <c:pt idx="132">
                  <c:v>6.9629880299605123E+19</c:v>
                </c:pt>
                <c:pt idx="133">
                  <c:v>6.9708404618558611E+19</c:v>
                </c:pt>
                <c:pt idx="134">
                  <c:v>6.9786420997666144E+19</c:v>
                </c:pt>
              </c:numCache>
            </c:numRef>
          </c:yVal>
          <c:smooth val="0"/>
        </c:ser>
        <c:ser>
          <c:idx val="1"/>
          <c:order val="3"/>
          <c:tx>
            <c:strRef>
              <c:f>'Pu242'!$M$2</c:f>
              <c:strCache>
                <c:ptCount val="1"/>
                <c:pt idx="0">
                  <c:v>O5 - N(Pu242)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5.1070699679853748E+19</c:v>
                </c:pt>
                <c:pt idx="1">
                  <c:v>5.1403038210650227E+19</c:v>
                </c:pt>
                <c:pt idx="2">
                  <c:v>5.1727025642489274E+19</c:v>
                </c:pt>
                <c:pt idx="3">
                  <c:v>5.2042943820107784E+19</c:v>
                </c:pt>
                <c:pt idx="4">
                  <c:v>5.2351065622197903E+19</c:v>
                </c:pt>
                <c:pt idx="5">
                  <c:v>5.2651655249050952E+19</c:v>
                </c:pt>
                <c:pt idx="6">
                  <c:v>5.2944968510201225E+19</c:v>
                </c:pt>
                <c:pt idx="7">
                  <c:v>5.3231253112069841E+19</c:v>
                </c:pt>
                <c:pt idx="8">
                  <c:v>5.3510748945608696E+19</c:v>
                </c:pt>
                <c:pt idx="9">
                  <c:v>5.3783688373944222E+19</c:v>
                </c:pt>
                <c:pt idx="10">
                  <c:v>5.4050296520021344E+19</c:v>
                </c:pt>
                <c:pt idx="11">
                  <c:v>5.431079155424727E+19</c:v>
                </c:pt>
                <c:pt idx="12">
                  <c:v>5.4565384982135439E+19</c:v>
                </c:pt>
                <c:pt idx="13">
                  <c:v>5.4814260506297049E+19</c:v>
                </c:pt>
                <c:pt idx="14">
                  <c:v>5.5057629186330255E+19</c:v>
                </c:pt>
                <c:pt idx="15">
                  <c:v>5.5295681088236462E+19</c:v>
                </c:pt>
                <c:pt idx="16">
                  <c:v>5.5528600046657716E+19</c:v>
                </c:pt>
                <c:pt idx="17">
                  <c:v>5.5756563866682458E+19</c:v>
                </c:pt>
                <c:pt idx="18">
                  <c:v>5.5979744525651198E+19</c:v>
                </c:pt>
                <c:pt idx="19">
                  <c:v>5.6198308374962225E+19</c:v>
                </c:pt>
                <c:pt idx="20">
                  <c:v>5.6412416341877375E+19</c:v>
                </c:pt>
                <c:pt idx="21">
                  <c:v>5.6622224131327672E+19</c:v>
                </c:pt>
                <c:pt idx="22">
                  <c:v>5.6827882427719123E+19</c:v>
                </c:pt>
                <c:pt idx="23">
                  <c:v>5.7029537096738398E+19</c:v>
                </c:pt>
                <c:pt idx="24">
                  <c:v>5.7227329387158503E+19</c:v>
                </c:pt>
                <c:pt idx="25">
                  <c:v>5.7421381101686874E+19</c:v>
                </c:pt>
                <c:pt idx="26">
                  <c:v>5.7611833292816613E+19</c:v>
                </c:pt>
                <c:pt idx="27">
                  <c:v>5.7798812344617558E+19</c:v>
                </c:pt>
                <c:pt idx="28">
                  <c:v>5.7982440328300675E+19</c:v>
                </c:pt>
                <c:pt idx="29">
                  <c:v>5.8162835143782515E+19</c:v>
                </c:pt>
                <c:pt idx="30">
                  <c:v>5.8340110661249786E+19</c:v>
                </c:pt>
                <c:pt idx="31">
                  <c:v>5.8514376862723817E+19</c:v>
                </c:pt>
                <c:pt idx="32">
                  <c:v>5.868573998362511E+19</c:v>
                </c:pt>
                <c:pt idx="33">
                  <c:v>5.885430265433781E+19</c:v>
                </c:pt>
                <c:pt idx="34">
                  <c:v>5.9020164041774268E+19</c:v>
                </c:pt>
                <c:pt idx="35">
                  <c:v>5.9183419990939501E+19</c:v>
                </c:pt>
                <c:pt idx="36">
                  <c:v>5.9344163166495744E+19</c:v>
                </c:pt>
                <c:pt idx="37">
                  <c:v>5.9502472640465789E+19</c:v>
                </c:pt>
                <c:pt idx="38">
                  <c:v>5.9658441061338784E+19</c:v>
                </c:pt>
                <c:pt idx="39">
                  <c:v>5.9812150839716348E+19</c:v>
                </c:pt>
                <c:pt idx="40">
                  <c:v>5.9963681418726294E+19</c:v>
                </c:pt>
                <c:pt idx="41">
                  <c:v>6.0113109373273948E+19</c:v>
                </c:pt>
                <c:pt idx="42">
                  <c:v>6.026050850929324E+19</c:v>
                </c:pt>
                <c:pt idx="43">
                  <c:v>6.0405949962998071E+19</c:v>
                </c:pt>
                <c:pt idx="44">
                  <c:v>6.0549502300133417E+19</c:v>
                </c:pt>
                <c:pt idx="45">
                  <c:v>6.0691231615226561E+19</c:v>
                </c:pt>
                <c:pt idx="46">
                  <c:v>6.0831201630838391E+19</c:v>
                </c:pt>
                <c:pt idx="47">
                  <c:v>6.0969473796814529E+19</c:v>
                </c:pt>
                <c:pt idx="48">
                  <c:v>6.1106107389536633E+19</c:v>
                </c:pt>
                <c:pt idx="49">
                  <c:v>6.1241152194658583E+19</c:v>
                </c:pt>
                <c:pt idx="50">
                  <c:v>6.1374667598933328E+19</c:v>
                </c:pt>
                <c:pt idx="51">
                  <c:v>6.1506705855702352E+19</c:v>
                </c:pt>
                <c:pt idx="52">
                  <c:v>6.1637317193449054E+19</c:v>
                </c:pt>
                <c:pt idx="53">
                  <c:v>6.1766549885304979E+19</c:v>
                </c:pt>
                <c:pt idx="54">
                  <c:v>6.1894450318556054E+19</c:v>
                </c:pt>
                <c:pt idx="55">
                  <c:v>6.2021063064148836E+19</c:v>
                </c:pt>
                <c:pt idx="56">
                  <c:v>6.2146430946196824E+19</c:v>
                </c:pt>
                <c:pt idx="57">
                  <c:v>6.2270595111486513E+19</c:v>
                </c:pt>
                <c:pt idx="58">
                  <c:v>6.2393595098983842E+19</c:v>
                </c:pt>
                <c:pt idx="59">
                  <c:v>6.2515468909340328E+19</c:v>
                </c:pt>
                <c:pt idx="60">
                  <c:v>6.2636253074399281E+19</c:v>
                </c:pt>
                <c:pt idx="61">
                  <c:v>6.275597751085985E+19</c:v>
                </c:pt>
                <c:pt idx="62">
                  <c:v>6.2874678946464039E+19</c:v>
                </c:pt>
                <c:pt idx="63">
                  <c:v>6.2992389151244018E+19</c:v>
                </c:pt>
                <c:pt idx="64">
                  <c:v>6.3109138529718493E+19</c:v>
                </c:pt>
                <c:pt idx="65">
                  <c:v>6.3224956169474064E+19</c:v>
                </c:pt>
                <c:pt idx="66">
                  <c:v>6.3339869889746371E+19</c:v>
                </c:pt>
                <c:pt idx="67">
                  <c:v>6.3453906290001322E+19</c:v>
                </c:pt>
                <c:pt idx="68">
                  <c:v>6.3567090798516355E+19</c:v>
                </c:pt>
                <c:pt idx="69">
                  <c:v>6.3679447720961647E+19</c:v>
                </c:pt>
                <c:pt idx="70">
                  <c:v>6.3791000288981393E+19</c:v>
                </c:pt>
                <c:pt idx="71">
                  <c:v>6.3901770708774896E+19</c:v>
                </c:pt>
                <c:pt idx="72">
                  <c:v>6.4011780209677976E+19</c:v>
                </c:pt>
                <c:pt idx="73">
                  <c:v>6.4121045422194622E+19</c:v>
                </c:pt>
                <c:pt idx="74">
                  <c:v>6.42295878259224E+19</c:v>
                </c:pt>
                <c:pt idx="75">
                  <c:v>6.4337425467452604E+19</c:v>
                </c:pt>
                <c:pt idx="76">
                  <c:v>6.4444575487855272E+19</c:v>
                </c:pt>
                <c:pt idx="77">
                  <c:v>6.4551054156531876E+19</c:v>
                </c:pt>
                <c:pt idx="78">
                  <c:v>6.4656876905067708E+19</c:v>
                </c:pt>
                <c:pt idx="79">
                  <c:v>6.4762058361084551E+19</c:v>
                </c:pt>
                <c:pt idx="80">
                  <c:v>6.4866612382093066E+19</c:v>
                </c:pt>
                <c:pt idx="81">
                  <c:v>6.4970552089345352E+19</c:v>
                </c:pt>
                <c:pt idx="82">
                  <c:v>6.5073889901687562E+19</c:v>
                </c:pt>
                <c:pt idx="83">
                  <c:v>6.517663756941226E+19</c:v>
                </c:pt>
                <c:pt idx="84">
                  <c:v>6.5278806208111084E+19</c:v>
                </c:pt>
                <c:pt idx="85">
                  <c:v>6.5380403748300882E+19</c:v>
                </c:pt>
                <c:pt idx="86">
                  <c:v>6.5481441586761097E+19</c:v>
                </c:pt>
                <c:pt idx="87">
                  <c:v>6.5581928755328508E+19</c:v>
                </c:pt>
                <c:pt idx="88">
                  <c:v>6.5681873699958014E+19</c:v>
                </c:pt>
                <c:pt idx="89">
                  <c:v>6.578128430420453E+19</c:v>
                </c:pt>
                <c:pt idx="90">
                  <c:v>6.5880167912704991E+19</c:v>
                </c:pt>
                <c:pt idx="91">
                  <c:v>6.5978531354660282E+19</c:v>
                </c:pt>
                <c:pt idx="92">
                  <c:v>6.6076380967317217E+19</c:v>
                </c:pt>
                <c:pt idx="93">
                  <c:v>6.617372261945054E+19</c:v>
                </c:pt>
                <c:pt idx="94">
                  <c:v>6.6270561734844867E+19</c:v>
                </c:pt>
                <c:pt idx="95">
                  <c:v>6.6366903315776627E+19</c:v>
                </c:pt>
                <c:pt idx="96">
                  <c:v>6.6462751966496096E+19</c:v>
                </c:pt>
                <c:pt idx="97">
                  <c:v>6.6558110097062633E+19</c:v>
                </c:pt>
                <c:pt idx="98">
                  <c:v>6.6652982606448599E+19</c:v>
                </c:pt>
                <c:pt idx="99">
                  <c:v>6.6747372776208253E+19</c:v>
                </c:pt>
                <c:pt idx="100">
                  <c:v>6.6841283522829304E+19</c:v>
                </c:pt>
                <c:pt idx="101">
                  <c:v>6.6934717413913403E+19</c:v>
                </c:pt>
                <c:pt idx="102">
                  <c:v>6.702767668435642E+19</c:v>
                </c:pt>
                <c:pt idx="103">
                  <c:v>6.7120163252528923E+19</c:v>
                </c:pt>
                <c:pt idx="104">
                  <c:v>6.7212178736456516E+19</c:v>
                </c:pt>
                <c:pt idx="105">
                  <c:v>6.7303724470000222E+19</c:v>
                </c:pt>
                <c:pt idx="106">
                  <c:v>6.7394801519036891E+19</c:v>
                </c:pt>
                <c:pt idx="107">
                  <c:v>6.7485410697639608E+19</c:v>
                </c:pt>
                <c:pt idx="108">
                  <c:v>6.7575552584257995E+19</c:v>
                </c:pt>
                <c:pt idx="109">
                  <c:v>6.7665226257032962E+19</c:v>
                </c:pt>
                <c:pt idx="110">
                  <c:v>6.7754432589992894E+19</c:v>
                </c:pt>
                <c:pt idx="111">
                  <c:v>6.7843171362121875E+19</c:v>
                </c:pt>
                <c:pt idx="112">
                  <c:v>6.7931442138596557E+19</c:v>
                </c:pt>
                <c:pt idx="113">
                  <c:v>6.801924428182877E+19</c:v>
                </c:pt>
              </c:numCache>
            </c:numRef>
          </c:yVal>
          <c:smooth val="0"/>
        </c:ser>
        <c:ser>
          <c:idx val="0"/>
          <c:order val="4"/>
          <c:tx>
            <c:strRef>
              <c:f>'Pu242'!$O$2</c:f>
              <c:strCache>
                <c:ptCount val="1"/>
                <c:pt idx="0">
                  <c:v> Exact Simpl. - N(Pu242)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2258176"/>
        <c:axId val="213517824"/>
      </c:scatterChart>
      <c:valAx>
        <c:axId val="212258176"/>
        <c:scaling>
          <c:orientation val="minMax"/>
          <c:max val="10"/>
          <c:min val="0"/>
        </c:scaling>
        <c:delete val="0"/>
        <c:axPos val="b"/>
        <c:majorGridlines/>
        <c:title>
          <c:tx>
            <c:strRef>
              <c:f>'Pu242'!$B$11</c:f>
              <c:strCache>
                <c:ptCount val="1"/>
                <c:pt idx="0">
                  <c:v>Temps (années)</c:v>
                </c:pt>
              </c:strCache>
            </c:strRef>
          </c:tx>
          <c:overlay val="0"/>
        </c:title>
        <c:numFmt formatCode="General" sourceLinked="0"/>
        <c:majorTickMark val="out"/>
        <c:minorTickMark val="none"/>
        <c:tickLblPos val="nextTo"/>
        <c:crossAx val="213517824"/>
        <c:crosses val="autoZero"/>
        <c:crossBetween val="midCat"/>
      </c:valAx>
      <c:valAx>
        <c:axId val="213517824"/>
        <c:scaling>
          <c:orientation val="minMax"/>
          <c:min val="4E+19"/>
        </c:scaling>
        <c:delete val="0"/>
        <c:axPos val="l"/>
        <c:majorGridlines/>
        <c:title>
          <c:tx>
            <c:strRef>
              <c:f>'Pu242'!$B$12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225817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'Pu238'!$B$10</c:f>
          <c:strCache>
            <c:ptCount val="1"/>
            <c:pt idx="0">
              <c:v>Comparaison des modèles pour le Pu238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'Pu238'!$S$2</c:f>
              <c:strCache>
                <c:ptCount val="1"/>
                <c:pt idx="0">
                  <c:v>VESTA - Pu238 </c:v>
                </c:pt>
              </c:strCache>
            </c:strRef>
          </c:tx>
          <c:spPr>
            <a:ln w="28575">
              <a:noFill/>
            </a:ln>
          </c:spPr>
          <c:marker>
            <c:symbol val="square"/>
            <c:size val="7"/>
            <c:spPr>
              <a:solidFill>
                <a:srgbClr val="FF0000"/>
              </a:solidFill>
            </c:spPr>
          </c:marker>
          <c:xVal>
            <c:numRef>
              <c:f>'Pu238'!$R$3:$R$10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'Pu238'!$S$3:$S$9</c:f>
              <c:numCache>
                <c:formatCode>0.0000E+00</c:formatCode>
                <c:ptCount val="7"/>
                <c:pt idx="0">
                  <c:v>1.2032336397210882E+19</c:v>
                </c:pt>
                <c:pt idx="1">
                  <c:v>1.1798109228699929E+19</c:v>
                </c:pt>
                <c:pt idx="2">
                  <c:v>1.1676658104286841E+19</c:v>
                </c:pt>
                <c:pt idx="3">
                  <c:v>1.2301263886982719E+19</c:v>
                </c:pt>
                <c:pt idx="4">
                  <c:v>1.4400633323266089E+19</c:v>
                </c:pt>
                <c:pt idx="5">
                  <c:v>2.0776817354953179E+19</c:v>
                </c:pt>
                <c:pt idx="6">
                  <c:v>2.7387228555151225E+19</c:v>
                </c:pt>
              </c:numCache>
            </c:numRef>
          </c:yVal>
          <c:smooth val="0"/>
        </c:ser>
        <c:ser>
          <c:idx val="2"/>
          <c:order val="1"/>
          <c:tx>
            <c:strRef>
              <c:f>'Pu238'!$Q$2</c:f>
              <c:strCache>
                <c:ptCount val="1"/>
                <c:pt idx="0">
                  <c:v>DRAGON - Pu238</c:v>
                </c:pt>
              </c:strCache>
            </c:strRef>
          </c:tx>
          <c:marker>
            <c:symbol val="none"/>
          </c:marker>
          <c:xVal>
            <c:numRef>
              <c:f>'Pu238'!$P$3:$P$511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'Pu238'!$Q$3:$Q$52</c:f>
              <c:numCache>
                <c:formatCode>0.0000E+00</c:formatCode>
                <c:ptCount val="50"/>
                <c:pt idx="0">
                  <c:v>1.2032336397210882E+19</c:v>
                </c:pt>
                <c:pt idx="1">
                  <c:v>1.1745422256006754E+19</c:v>
                </c:pt>
                <c:pt idx="2">
                  <c:v>1.1663160159577598E+19</c:v>
                </c:pt>
                <c:pt idx="3">
                  <c:v>1.1728367918942173E+19</c:v>
                </c:pt>
                <c:pt idx="4">
                  <c:v>1.1899914485885899E+19</c:v>
                </c:pt>
                <c:pt idx="5">
                  <c:v>1.2148707167769199E+19</c:v>
                </c:pt>
                <c:pt idx="6">
                  <c:v>1.2452675646037907E+19</c:v>
                </c:pt>
                <c:pt idx="7">
                  <c:v>1.2795768779925363E+19</c:v>
                </c:pt>
                <c:pt idx="8">
                  <c:v>1.316695141015448E+19</c:v>
                </c:pt>
                <c:pt idx="9">
                  <c:v>1.3557194770044008E+19</c:v>
                </c:pt>
                <c:pt idx="10">
                  <c:v>1.3960479681806457E+19</c:v>
                </c:pt>
                <c:pt idx="11">
                  <c:v>1.4371790163952232E+19</c:v>
                </c:pt>
                <c:pt idx="12">
                  <c:v>1.4788116627587594E+19</c:v>
                </c:pt>
                <c:pt idx="13">
                  <c:v>1.5205446287520872E+19</c:v>
                </c:pt>
                <c:pt idx="14">
                  <c:v>1.5621772751156232E+19</c:v>
                </c:pt>
                <c:pt idx="15">
                  <c:v>1.6036092822195759E+19</c:v>
                </c:pt>
                <c:pt idx="16">
                  <c:v>1.6447403304341539E+19</c:v>
                </c:pt>
                <c:pt idx="17">
                  <c:v>1.6853697804997732E+19</c:v>
                </c:pt>
                <c:pt idx="18">
                  <c:v>1.7253973127866427E+19</c:v>
                </c:pt>
                <c:pt idx="19">
                  <c:v>1.7648229272947626E+19</c:v>
                </c:pt>
                <c:pt idx="20">
                  <c:v>1.8036466240241322E+19</c:v>
                </c:pt>
                <c:pt idx="21">
                  <c:v>1.8416677637151689E+19</c:v>
                </c:pt>
                <c:pt idx="22">
                  <c:v>1.8789866659976638E+19</c:v>
                </c:pt>
                <c:pt idx="23">
                  <c:v>1.9155030112418255E+19</c:v>
                </c:pt>
                <c:pt idx="24">
                  <c:v>1.951216799447654E+19</c:v>
                </c:pt>
                <c:pt idx="25">
                  <c:v>1.9861280306151494E+19</c:v>
                </c:pt>
                <c:pt idx="26">
                  <c:v>2.02013638511452E+19</c:v>
                </c:pt>
                <c:pt idx="27">
                  <c:v>2.0533421825755574E+19</c:v>
                </c:pt>
                <c:pt idx="28">
                  <c:v>2.0856451033684693E+19</c:v>
                </c:pt>
                <c:pt idx="29">
                  <c:v>2.1170451474932572E+19</c:v>
                </c:pt>
                <c:pt idx="30">
                  <c:v>2.1475423149499195E+19</c:v>
                </c:pt>
                <c:pt idx="31">
                  <c:v>2.1771366057384571E+19</c:v>
                </c:pt>
                <c:pt idx="32">
                  <c:v>2.2059283394886615E+19</c:v>
                </c:pt>
                <c:pt idx="33">
                  <c:v>2.2337168769409495E+19</c:v>
                </c:pt>
                <c:pt idx="34">
                  <c:v>2.2607028573549044E+19</c:v>
                </c:pt>
                <c:pt idx="35">
                  <c:v>2.2867859611007345E+19</c:v>
                </c:pt>
                <c:pt idx="36">
                  <c:v>2.3118658685486473E+19</c:v>
                </c:pt>
                <c:pt idx="37">
                  <c:v>2.3361432189582275E+19</c:v>
                </c:pt>
                <c:pt idx="38">
                  <c:v>2.359618012329474E+19</c:v>
                </c:pt>
                <c:pt idx="39">
                  <c:v>2.3820896094028046E+19</c:v>
                </c:pt>
                <c:pt idx="40">
                  <c:v>2.4037586494378017E+19</c:v>
                </c:pt>
                <c:pt idx="41">
                  <c:v>2.4245248128046739E+19</c:v>
                </c:pt>
                <c:pt idx="42">
                  <c:v>2.4444884191332127E+19</c:v>
                </c:pt>
                <c:pt idx="43">
                  <c:v>2.4635491487936266E+19</c:v>
                </c:pt>
                <c:pt idx="44">
                  <c:v>2.4818073214157083E+19</c:v>
                </c:pt>
                <c:pt idx="45">
                  <c:v>2.4991626173696639E+19</c:v>
                </c:pt>
                <c:pt idx="46">
                  <c:v>2.5158156759150785E+19</c:v>
                </c:pt>
                <c:pt idx="47">
                  <c:v>2.5315658577923682E+19</c:v>
                </c:pt>
                <c:pt idx="48">
                  <c:v>2.5465134826313241E+19</c:v>
                </c:pt>
                <c:pt idx="49">
                  <c:v>2.5605582308021555E+19</c:v>
                </c:pt>
              </c:numCache>
            </c:numRef>
          </c:yVal>
          <c:smooth val="0"/>
        </c:ser>
        <c:ser>
          <c:idx val="4"/>
          <c:order val="2"/>
          <c:tx>
            <c:strRef>
              <c:f>'Pu238'!$K$2</c:f>
              <c:strCache>
                <c:ptCount val="1"/>
                <c:pt idx="0">
                  <c:v>RK1 - N(Pu238)</c:v>
                </c:pt>
              </c:strCache>
            </c:strRef>
          </c:tx>
          <c:spPr>
            <a:ln>
              <a:solidFill>
                <a:schemeClr val="accent1"/>
              </a:solidFill>
            </a:ln>
          </c:spPr>
          <c:marker>
            <c:symbol val="none"/>
          </c:marker>
          <c:xVal>
            <c:numRef>
              <c:f>'Pu238'!$J$3:$J$137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'Pu238'!$K$3:$K$137</c:f>
              <c:numCache>
                <c:formatCode>0.0000E+00</c:formatCode>
                <c:ptCount val="135"/>
                <c:pt idx="0">
                  <c:v>1.2032336397210882E+19</c:v>
                </c:pt>
                <c:pt idx="1">
                  <c:v>1.2605633712629205E+19</c:v>
                </c:pt>
                <c:pt idx="2">
                  <c:v>1.3160610560125557E+19</c:v>
                </c:pt>
                <c:pt idx="3">
                  <c:v>1.3697691479775232E+19</c:v>
                </c:pt>
                <c:pt idx="4">
                  <c:v>1.4217293858890809E+19</c:v>
                </c:pt>
                <c:pt idx="5">
                  <c:v>1.4719827976246669E+19</c:v>
                </c:pt>
                <c:pt idx="6">
                  <c:v>1.5205697049389722E+19</c:v>
                </c:pt>
                <c:pt idx="7">
                  <c:v>1.5675297284838984E+19</c:v>
                </c:pt>
                <c:pt idx="8">
                  <c:v>1.6129017930984909E+19</c:v>
                </c:pt>
                <c:pt idx="9">
                  <c:v>1.6567241333507404E+19</c:v>
                </c:pt>
                <c:pt idx="10">
                  <c:v>1.6990342993139104E+19</c:v>
                </c:pt>
                <c:pt idx="11">
                  <c:v>1.7398691625607973E+19</c:v>
                </c:pt>
                <c:pt idx="12">
                  <c:v>1.7792649223600368E+19</c:v>
                </c:pt>
                <c:pt idx="13">
                  <c:v>1.817257112059264E+19</c:v>
                </c:pt>
                <c:pt idx="14">
                  <c:v>1.8538806056405967E+19</c:v>
                </c:pt>
                <c:pt idx="15">
                  <c:v>1.8891696244345467E+19</c:v>
                </c:pt>
                <c:pt idx="16">
                  <c:v>1.9231577439790854E+19</c:v>
                </c:pt>
                <c:pt idx="17">
                  <c:v>1.9558779010111738E+19</c:v>
                </c:pt>
                <c:pt idx="18">
                  <c:v>1.9873624005786468E+19</c:v>
                </c:pt>
                <c:pt idx="19">
                  <c:v>2.0176429232608805E+19</c:v>
                </c:pt>
                <c:pt idx="20">
                  <c:v>2.0467505324872086E+19</c:v>
                </c:pt>
                <c:pt idx="21">
                  <c:v>2.0747156819425559E+19</c:v>
                </c:pt>
                <c:pt idx="22">
                  <c:v>2.1015682230502478E+19</c:v>
                </c:pt>
                <c:pt idx="23">
                  <c:v>2.1273374125224309E+19</c:v>
                </c:pt>
                <c:pt idx="24">
                  <c:v>2.152051919968981E+19</c:v>
                </c:pt>
                <c:pt idx="25">
                  <c:v>2.1757398355562242E+19</c:v>
                </c:pt>
                <c:pt idx="26">
                  <c:v>2.1984286777072038E+19</c:v>
                </c:pt>
                <c:pt idx="27">
                  <c:v>2.2201454008356368E+19</c:v>
                </c:pt>
                <c:pt idx="28">
                  <c:v>2.240916403106089E+19</c:v>
                </c:pt>
                <c:pt idx="29">
                  <c:v>2.2607675342132642E+19</c:v>
                </c:pt>
                <c:pt idx="30">
                  <c:v>2.2797241031736721E+19</c:v>
                </c:pt>
                <c:pt idx="31">
                  <c:v>2.2978108861232746E+19</c:v>
                </c:pt>
                <c:pt idx="32">
                  <c:v>2.3150521341150417E+19</c:v>
                </c:pt>
                <c:pt idx="33">
                  <c:v>2.3314715809106706E+19</c:v>
                </c:pt>
                <c:pt idx="34">
                  <c:v>2.3470924507610239E+19</c:v>
                </c:pt>
                <c:pt idx="35">
                  <c:v>2.3619374661701296E+19</c:v>
                </c:pt>
                <c:pt idx="36">
                  <c:v>2.3760288556378804E+19</c:v>
                </c:pt>
                <c:pt idx="37">
                  <c:v>2.3893883613768274E+19</c:v>
                </c:pt>
                <c:pt idx="38">
                  <c:v>2.4020372469987258E+19</c:v>
                </c:pt>
                <c:pt idx="39">
                  <c:v>2.413996305166744E+19</c:v>
                </c:pt>
                <c:pt idx="40">
                  <c:v>2.4252858652094788E+19</c:v>
                </c:pt>
                <c:pt idx="41">
                  <c:v>2.4359258006931526E+19</c:v>
                </c:pt>
                <c:pt idx="42">
                  <c:v>2.4459355369485873E+19</c:v>
                </c:pt>
                <c:pt idx="43">
                  <c:v>2.45533405854976E+19</c:v>
                </c:pt>
                <c:pt idx="44">
                  <c:v>2.4641399167409426E+19</c:v>
                </c:pt>
                <c:pt idx="45">
                  <c:v>2.4723712368096322E+19</c:v>
                </c:pt>
                <c:pt idx="46">
                  <c:v>2.4800457254026486E+19</c:v>
                </c:pt>
                <c:pt idx="47">
                  <c:v>2.4871806777829687E+19</c:v>
                </c:pt>
                <c:pt idx="48">
                  <c:v>2.4937929850250248E+19</c:v>
                </c:pt>
                <c:pt idx="49">
                  <c:v>2.4998991411463606E+19</c:v>
                </c:pt>
                <c:pt idx="50">
                  <c:v>2.5055152501736993E+19</c:v>
                </c:pt>
                <c:pt idx="51">
                  <c:v>2.5106570331416183E+19</c:v>
                </c:pt>
                <c:pt idx="52">
                  <c:v>2.5153398350221738E+19</c:v>
                </c:pt>
                <c:pt idx="53">
                  <c:v>2.5195786315839513E+19</c:v>
                </c:pt>
                <c:pt idx="54">
                  <c:v>2.5233880361791492E+19</c:v>
                </c:pt>
                <c:pt idx="55">
                  <c:v>2.5267823064574296E+19</c:v>
                </c:pt>
                <c:pt idx="56">
                  <c:v>2.5297753510053831E+19</c:v>
                </c:pt>
                <c:pt idx="57">
                  <c:v>2.532380735910572E+19</c:v>
                </c:pt>
                <c:pt idx="58">
                  <c:v>2.5346116912492249E+19</c:v>
                </c:pt>
                <c:pt idx="59">
                  <c:v>2.5364811174967579E+19</c:v>
                </c:pt>
                <c:pt idx="60">
                  <c:v>2.5380015918603923E+19</c:v>
                </c:pt>
                <c:pt idx="61">
                  <c:v>2.5391853745332408E+19</c:v>
                </c:pt>
                <c:pt idx="62">
                  <c:v>2.5400444148693131E+19</c:v>
                </c:pt>
                <c:pt idx="63">
                  <c:v>2.5405903574789882E+19</c:v>
                </c:pt>
                <c:pt idx="64">
                  <c:v>2.5408345482445705E+19</c:v>
                </c:pt>
                <c:pt idx="65">
                  <c:v>2.5407880402556346E+19</c:v>
                </c:pt>
                <c:pt idx="66">
                  <c:v>2.5404615996639252E+19</c:v>
                </c:pt>
                <c:pt idx="67">
                  <c:v>2.5398657114576597E+19</c:v>
                </c:pt>
                <c:pt idx="68">
                  <c:v>2.5390105851551404E+19</c:v>
                </c:pt>
                <c:pt idx="69">
                  <c:v>2.5379061604176458E+19</c:v>
                </c:pt>
                <c:pt idx="70">
                  <c:v>2.5365621125816345E+19</c:v>
                </c:pt>
                <c:pt idx="71">
                  <c:v>2.5349878581103456E+19</c:v>
                </c:pt>
                <c:pt idx="72">
                  <c:v>2.5331925599649374E+19</c:v>
                </c:pt>
                <c:pt idx="73">
                  <c:v>2.5311851328953573E+19</c:v>
                </c:pt>
                <c:pt idx="74">
                  <c:v>2.5289742486511772E+19</c:v>
                </c:pt>
                <c:pt idx="75">
                  <c:v>2.5265683411126804E+19</c:v>
                </c:pt>
                <c:pt idx="76">
                  <c:v>2.5239756113425281E+19</c:v>
                </c:pt>
                <c:pt idx="77">
                  <c:v>2.5212040325583688E+19</c:v>
                </c:pt>
                <c:pt idx="78">
                  <c:v>2.5182613550267953E+19</c:v>
                </c:pt>
                <c:pt idx="79">
                  <c:v>2.5151551108790915E+19</c:v>
                </c:pt>
                <c:pt idx="80">
                  <c:v>2.5118926188492378E+19</c:v>
                </c:pt>
                <c:pt idx="81">
                  <c:v>2.5084809889346843E+19</c:v>
                </c:pt>
                <c:pt idx="82">
                  <c:v>2.504927126980422E+19</c:v>
                </c:pt>
                <c:pt idx="83">
                  <c:v>2.5012377391869145E+19</c:v>
                </c:pt>
                <c:pt idx="84">
                  <c:v>2.4974193365424767E+19</c:v>
                </c:pt>
                <c:pt idx="85">
                  <c:v>2.4934782391807123E+19</c:v>
                </c:pt>
                <c:pt idx="86">
                  <c:v>2.4894205806636413E+19</c:v>
                </c:pt>
                <c:pt idx="87">
                  <c:v>2.4852523121911722E+19</c:v>
                </c:pt>
                <c:pt idx="88">
                  <c:v>2.4809792067375911E+19</c:v>
                </c:pt>
                <c:pt idx="89">
                  <c:v>2.4766068631157588E+19</c:v>
                </c:pt>
                <c:pt idx="90">
                  <c:v>2.4721407099697209E+19</c:v>
                </c:pt>
                <c:pt idx="91">
                  <c:v>2.4675860096964538E+19</c:v>
                </c:pt>
                <c:pt idx="92">
                  <c:v>2.4629478622974808E+19</c:v>
                </c:pt>
                <c:pt idx="93">
                  <c:v>2.4582312091611066E+19</c:v>
                </c:pt>
                <c:pt idx="94">
                  <c:v>2.4534408367760273E+19</c:v>
                </c:pt>
                <c:pt idx="95">
                  <c:v>2.4485813803770864E+19</c:v>
                </c:pt>
                <c:pt idx="96">
                  <c:v>2.4436573275239539E+19</c:v>
                </c:pt>
                <c:pt idx="97">
                  <c:v>2.4386730216135143E+19</c:v>
                </c:pt>
                <c:pt idx="98">
                  <c:v>2.4336326653267583E+19</c:v>
                </c:pt>
                <c:pt idx="99">
                  <c:v>2.428540324010972E+19</c:v>
                </c:pt>
                <c:pt idx="100">
                  <c:v>2.4233999289980363E+19</c:v>
                </c:pt>
                <c:pt idx="101">
                  <c:v>2.4182152808596365E+19</c:v>
                </c:pt>
                <c:pt idx="102">
                  <c:v>2.4129900526002029E+19</c:v>
                </c:pt>
                <c:pt idx="103">
                  <c:v>2.4077277927883907E+19</c:v>
                </c:pt>
                <c:pt idx="104">
                  <c:v>2.4024319286279217E+19</c:v>
                </c:pt>
                <c:pt idx="105">
                  <c:v>2.3971057689686036E+19</c:v>
                </c:pt>
                <c:pt idx="106">
                  <c:v>2.3917525072583487E+19</c:v>
                </c:pt>
                <c:pt idx="107">
                  <c:v>2.3863752244370117E+19</c:v>
                </c:pt>
                <c:pt idx="108">
                  <c:v>2.3809768917728653E+19</c:v>
                </c:pt>
                <c:pt idx="109">
                  <c:v>2.3755603736425333E+19</c:v>
                </c:pt>
                <c:pt idx="110">
                  <c:v>2.3701284302551982E+19</c:v>
                </c:pt>
                <c:pt idx="111">
                  <c:v>2.3646837203218985E+19</c:v>
                </c:pt>
                <c:pt idx="112">
                  <c:v>2.3592288036707279E+19</c:v>
                </c:pt>
                <c:pt idx="113">
                  <c:v>2.3537661438087483E+19</c:v>
                </c:pt>
                <c:pt idx="114">
                  <c:v>2.3482981104314225E+19</c:v>
                </c:pt>
                <c:pt idx="115">
                  <c:v>2.3428269818803659E+19</c:v>
                </c:pt>
                <c:pt idx="116">
                  <c:v>2.337354947550224E+19</c:v>
                </c:pt>
                <c:pt idx="117">
                  <c:v>2.3318841102454632E+19</c:v>
                </c:pt>
                <c:pt idx="118">
                  <c:v>2.3264164884878664E+19</c:v>
                </c:pt>
                <c:pt idx="119">
                  <c:v>2.3209540187755209E+19</c:v>
                </c:pt>
                <c:pt idx="120">
                  <c:v>2.315498557794075E+19</c:v>
                </c:pt>
                <c:pt idx="121">
                  <c:v>2.3100518845810385E+19</c:v>
                </c:pt>
                <c:pt idx="122">
                  <c:v>2.3046157026438935E+19</c:v>
                </c:pt>
                <c:pt idx="123">
                  <c:v>2.2991916420327793E+19</c:v>
                </c:pt>
                <c:pt idx="124">
                  <c:v>2.2937812613685064E+19</c:v>
                </c:pt>
                <c:pt idx="125">
                  <c:v>2.2883860498266456E+19</c:v>
                </c:pt>
                <c:pt idx="126">
                  <c:v>2.2830074290784399E+19</c:v>
                </c:pt>
                <c:pt idx="127">
                  <c:v>2.2776467551892693E+19</c:v>
                </c:pt>
                <c:pt idx="128">
                  <c:v>2.2723053204753994E+19</c:v>
                </c:pt>
                <c:pt idx="129">
                  <c:v>2.2669843553197351E+19</c:v>
                </c:pt>
                <c:pt idx="130">
                  <c:v>2.2616850299472904E+19</c:v>
                </c:pt>
                <c:pt idx="131">
                  <c:v>2.256408456161085E+19</c:v>
                </c:pt>
                <c:pt idx="132">
                  <c:v>2.2511556890391618E+19</c:v>
                </c:pt>
                <c:pt idx="133">
                  <c:v>2.2459277285934182E+19</c:v>
                </c:pt>
                <c:pt idx="134">
                  <c:v>2.2407255213909369E+19</c:v>
                </c:pt>
              </c:numCache>
            </c:numRef>
          </c:yVal>
          <c:smooth val="0"/>
        </c:ser>
        <c:ser>
          <c:idx val="1"/>
          <c:order val="3"/>
          <c:tx>
            <c:strRef>
              <c:f>'Pu238'!$M$2</c:f>
              <c:strCache>
                <c:ptCount val="1"/>
                <c:pt idx="0">
                  <c:v>O5 - N(Pu238)</c:v>
                </c:pt>
              </c:strCache>
            </c:strRef>
          </c:tx>
          <c:marker>
            <c:symbol val="none"/>
          </c:marker>
          <c:xVal>
            <c:numRef>
              <c:f>'Pu238'!$L$3:$L$123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'Pu238'!$M$3:$M$116</c:f>
              <c:numCache>
                <c:formatCode>0.0000E+00</c:formatCode>
                <c:ptCount val="114"/>
                <c:pt idx="0">
                  <c:v>1.2032336397210882E+19</c:v>
                </c:pt>
                <c:pt idx="1">
                  <c:v>1.2596543937684191E+19</c:v>
                </c:pt>
                <c:pt idx="2">
                  <c:v>1.314285138892204E+19</c:v>
                </c:pt>
                <c:pt idx="3">
                  <c:v>1.3671672617136284E+19</c:v>
                </c:pt>
                <c:pt idx="4">
                  <c:v>1.418341442422512E+19</c:v>
                </c:pt>
                <c:pt idx="5">
                  <c:v>1.4678476591997563E+19</c:v>
                </c:pt>
                <c:pt idx="6">
                  <c:v>1.5157251926397983E+19</c:v>
                </c:pt>
                <c:pt idx="7">
                  <c:v>1.5620126301730623E+19</c:v>
                </c:pt>
                <c:pt idx="8">
                  <c:v>1.6067478704884113E+19</c:v>
                </c:pt>
                <c:pt idx="9">
                  <c:v>1.6499681279555987E+19</c:v>
                </c:pt>
                <c:pt idx="10">
                  <c:v>1.6917099370477197E+19</c:v>
                </c:pt>
                <c:pt idx="11">
                  <c:v>1.732009156763664E+19</c:v>
                </c:pt>
                <c:pt idx="12">
                  <c:v>1.7709009750505669E+19</c:v>
                </c:pt>
                <c:pt idx="13">
                  <c:v>1.8084206790398081E+19</c:v>
                </c:pt>
                <c:pt idx="14">
                  <c:v>1.8446016719520647E+19</c:v>
                </c:pt>
                <c:pt idx="15">
                  <c:v>1.8794772575702479E+19</c:v>
                </c:pt>
                <c:pt idx="16">
                  <c:v>1.9130801085002007E+19</c:v>
                </c:pt>
                <c:pt idx="17">
                  <c:v>1.9454422730904166E+19</c:v>
                </c:pt>
                <c:pt idx="18">
                  <c:v>1.9765951823517495E+19</c:v>
                </c:pt>
                <c:pt idx="19">
                  <c:v>2.0065696568771265E+19</c:v>
                </c:pt>
                <c:pt idx="20">
                  <c:v>2.0353959137612653E+19</c:v>
                </c:pt>
                <c:pt idx="21">
                  <c:v>2.0631035735203795E+19</c:v>
                </c:pt>
                <c:pt idx="22">
                  <c:v>2.0897216670119018E+19</c:v>
                </c:pt>
                <c:pt idx="23">
                  <c:v>2.1152786423541907E+19</c:v>
                </c:pt>
                <c:pt idx="24">
                  <c:v>2.1398023718462448E+19</c:v>
                </c:pt>
                <c:pt idx="25">
                  <c:v>2.1633204611790545E+19</c:v>
                </c:pt>
                <c:pt idx="26">
                  <c:v>2.1858594623160435E+19</c:v>
                </c:pt>
                <c:pt idx="27">
                  <c:v>2.2074455981244969E+19</c:v>
                </c:pt>
                <c:pt idx="28">
                  <c:v>2.2281045508420997E+19</c:v>
                </c:pt>
                <c:pt idx="29">
                  <c:v>2.2478614697759318E+19</c:v>
                </c:pt>
                <c:pt idx="30">
                  <c:v>2.2667409790014497E+19</c:v>
                </c:pt>
                <c:pt idx="31">
                  <c:v>2.2847671850614768E+19</c:v>
                </c:pt>
                <c:pt idx="32">
                  <c:v>2.3019636846651912E+19</c:v>
                </c:pt>
                <c:pt idx="33">
                  <c:v>2.3183535723871146E+19</c:v>
                </c:pt>
                <c:pt idx="34">
                  <c:v>2.333959448366098E+19</c:v>
                </c:pt>
                <c:pt idx="35">
                  <c:v>2.3488034260043112E+19</c:v>
                </c:pt>
                <c:pt idx="36">
                  <c:v>2.3629071396662321E+19</c:v>
                </c:pt>
                <c:pt idx="37">
                  <c:v>2.3762917868079403E+19</c:v>
                </c:pt>
                <c:pt idx="38">
                  <c:v>2.3889780324963009E+19</c:v>
                </c:pt>
                <c:pt idx="39">
                  <c:v>2.4009861190591513E+19</c:v>
                </c:pt>
                <c:pt idx="40">
                  <c:v>2.4123358397672296E+19</c:v>
                </c:pt>
                <c:pt idx="41">
                  <c:v>2.423046546345096E+19</c:v>
                </c:pt>
                <c:pt idx="42">
                  <c:v>2.4331371564820513E+19</c:v>
                </c:pt>
                <c:pt idx="43">
                  <c:v>2.4426261613430649E+19</c:v>
                </c:pt>
                <c:pt idx="44">
                  <c:v>2.4515316330796904E+19</c:v>
                </c:pt>
                <c:pt idx="45">
                  <c:v>2.4598712323409953E+19</c:v>
                </c:pt>
                <c:pt idx="46">
                  <c:v>2.4676622157844754E+19</c:v>
                </c:pt>
                <c:pt idx="47">
                  <c:v>2.4749214435869831E+19</c:v>
                </c:pt>
                <c:pt idx="48">
                  <c:v>2.481665386955647E+19</c:v>
                </c:pt>
                <c:pt idx="49">
                  <c:v>2.4879100257572585E+19</c:v>
                </c:pt>
                <c:pt idx="50">
                  <c:v>2.4936711261319193E+19</c:v>
                </c:pt>
                <c:pt idx="51">
                  <c:v>2.4989640165015855E+19</c:v>
                </c:pt>
                <c:pt idx="52">
                  <c:v>2.5038036612025692E+19</c:v>
                </c:pt>
                <c:pt idx="53">
                  <c:v>2.5082046673107005E+19</c:v>
                </c:pt>
                <c:pt idx="54">
                  <c:v>2.5121812914664894E+19</c:v>
                </c:pt>
                <c:pt idx="55">
                  <c:v>2.5157474467002839E+19</c:v>
                </c:pt>
                <c:pt idx="56">
                  <c:v>2.5189167092574368E+19</c:v>
                </c:pt>
                <c:pt idx="57">
                  <c:v>2.5217023254234624E+19</c:v>
                </c:pt>
                <c:pt idx="58">
                  <c:v>2.5241172183492002E+19</c:v>
                </c:pt>
                <c:pt idx="59">
                  <c:v>2.5261739948759761E+19</c:v>
                </c:pt>
                <c:pt idx="60">
                  <c:v>2.5278849523607638E+19</c:v>
                </c:pt>
                <c:pt idx="61">
                  <c:v>2.5292619075303313E+19</c:v>
                </c:pt>
                <c:pt idx="62">
                  <c:v>2.5303166505971208E+19</c:v>
                </c:pt>
                <c:pt idx="63">
                  <c:v>2.5310605615625998E+19</c:v>
                </c:pt>
                <c:pt idx="64">
                  <c:v>2.5315047311750672E+19</c:v>
                </c:pt>
                <c:pt idx="65">
                  <c:v>2.5316599668574077E+19</c:v>
                </c:pt>
                <c:pt idx="66">
                  <c:v>2.5315367986348536E+19</c:v>
                </c:pt>
                <c:pt idx="67">
                  <c:v>2.5311454850627351E+19</c:v>
                </c:pt>
                <c:pt idx="68">
                  <c:v>2.5304960191542432E+19</c:v>
                </c:pt>
                <c:pt idx="69">
                  <c:v>2.5295981343081812E+19</c:v>
                </c:pt>
                <c:pt idx="70">
                  <c:v>2.5284613102367257E+19</c:v>
                </c:pt>
                <c:pt idx="71">
                  <c:v>2.5270947788931817E+19</c:v>
                </c:pt>
                <c:pt idx="72">
                  <c:v>2.5255075303997342E+19</c:v>
                </c:pt>
                <c:pt idx="73">
                  <c:v>2.5237081184178864E+19</c:v>
                </c:pt>
                <c:pt idx="74">
                  <c:v>2.5217051733436129E+19</c:v>
                </c:pt>
                <c:pt idx="75">
                  <c:v>2.5195069630603432E+19</c:v>
                </c:pt>
                <c:pt idx="76">
                  <c:v>2.5171215297860641E+19</c:v>
                </c:pt>
                <c:pt idx="77">
                  <c:v>2.5145566950595908E+19</c:v>
                </c:pt>
                <c:pt idx="78">
                  <c:v>2.5118200647268413E+19</c:v>
                </c:pt>
                <c:pt idx="79">
                  <c:v>2.5089190339271029E+19</c:v>
                </c:pt>
                <c:pt idx="80">
                  <c:v>2.5058607920793072E+19</c:v>
                </c:pt>
                <c:pt idx="81">
                  <c:v>2.5026523278682993E+19</c:v>
                </c:pt>
                <c:pt idx="82">
                  <c:v>2.4993004342311072E+19</c:v>
                </c:pt>
                <c:pt idx="83">
                  <c:v>2.4958117133432164E+19</c:v>
                </c:pt>
                <c:pt idx="84">
                  <c:v>2.4921925816048378E+19</c:v>
                </c:pt>
                <c:pt idx="85">
                  <c:v>2.4884490773279646E+19</c:v>
                </c:pt>
                <c:pt idx="86">
                  <c:v>2.4845873662625366E+19</c:v>
                </c:pt>
                <c:pt idx="87">
                  <c:v>2.4806133062407373E+19</c:v>
                </c:pt>
                <c:pt idx="88">
                  <c:v>2.4765325820404527E+19</c:v>
                </c:pt>
                <c:pt idx="89">
                  <c:v>2.4723507094782747E+19</c:v>
                </c:pt>
                <c:pt idx="90">
                  <c:v>2.468073039502506E+19</c:v>
                </c:pt>
                <c:pt idx="91">
                  <c:v>2.4637047622861672E+19</c:v>
                </c:pt>
                <c:pt idx="92">
                  <c:v>2.4592509113199976E+19</c:v>
                </c:pt>
                <c:pt idx="93">
                  <c:v>2.4547163675054653E+19</c:v>
                </c:pt>
                <c:pt idx="94">
                  <c:v>2.4501058632477688E+19</c:v>
                </c:pt>
                <c:pt idx="95">
                  <c:v>2.4454239865488421E+19</c:v>
                </c:pt>
                <c:pt idx="96">
                  <c:v>2.4406751851003613E+19</c:v>
                </c:pt>
                <c:pt idx="97">
                  <c:v>2.4358635898320036E+19</c:v>
                </c:pt>
                <c:pt idx="98">
                  <c:v>2.4309934778589184E+19</c:v>
                </c:pt>
                <c:pt idx="99">
                  <c:v>2.4260688723264397E+19</c:v>
                </c:pt>
                <c:pt idx="100">
                  <c:v>2.421093665938781E+19</c:v>
                </c:pt>
                <c:pt idx="101">
                  <c:v>2.4160716242524951E+19</c:v>
                </c:pt>
                <c:pt idx="102">
                  <c:v>2.4110063889699303E+19</c:v>
                </c:pt>
                <c:pt idx="103">
                  <c:v>2.4059014812326941E+19</c:v>
                </c:pt>
                <c:pt idx="104">
                  <c:v>2.4007603049151082E+19</c:v>
                </c:pt>
                <c:pt idx="105">
                  <c:v>2.3955861499176653E+19</c:v>
                </c:pt>
                <c:pt idx="106">
                  <c:v>2.3903821954604958E+19</c:v>
                </c:pt>
                <c:pt idx="107">
                  <c:v>2.3851515133768159E+19</c:v>
                </c:pt>
                <c:pt idx="108">
                  <c:v>2.379897071406395E+19</c:v>
                </c:pt>
                <c:pt idx="109">
                  <c:v>2.3746215786343199E+19</c:v>
                </c:pt>
                <c:pt idx="110">
                  <c:v>2.3693278904525246E+19</c:v>
                </c:pt>
                <c:pt idx="111">
                  <c:v>2.3640186576478614E+19</c:v>
                </c:pt>
                <c:pt idx="112">
                  <c:v>2.3586964344651661E+19</c:v>
                </c:pt>
                <c:pt idx="113">
                  <c:v>2.3533636812121375E+19</c:v>
                </c:pt>
              </c:numCache>
            </c:numRef>
          </c:yVal>
          <c:smooth val="0"/>
        </c:ser>
        <c:ser>
          <c:idx val="0"/>
          <c:order val="4"/>
          <c:tx>
            <c:strRef>
              <c:f>'Pu238'!$O$2</c:f>
              <c:strCache>
                <c:ptCount val="1"/>
                <c:pt idx="0">
                  <c:v>Exact Simpl. - N(Pu238)</c:v>
                </c:pt>
              </c:strCache>
            </c:strRef>
          </c:tx>
          <c:spPr>
            <a:ln>
              <a:solidFill>
                <a:schemeClr val="tx1"/>
              </a:solidFill>
            </a:ln>
          </c:spPr>
          <c:marker>
            <c:symbol val="none"/>
          </c:marker>
          <c:xVal>
            <c:numRef>
              <c:f>'Pu238'!$N$3:$N$137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3558400"/>
        <c:axId val="213560320"/>
      </c:scatterChart>
      <c:valAx>
        <c:axId val="213558400"/>
        <c:scaling>
          <c:orientation val="minMax"/>
          <c:max val="10"/>
          <c:min val="0"/>
        </c:scaling>
        <c:delete val="0"/>
        <c:axPos val="b"/>
        <c:majorGridlines/>
        <c:title>
          <c:tx>
            <c:strRef>
              <c:f>'Pu238'!$B$11</c:f>
              <c:strCache>
                <c:ptCount val="1"/>
                <c:pt idx="0">
                  <c:v>Temps (années)</c:v>
                </c:pt>
              </c:strCache>
            </c:strRef>
          </c:tx>
          <c:overlay val="0"/>
        </c:title>
        <c:numFmt formatCode="General" sourceLinked="0"/>
        <c:majorTickMark val="out"/>
        <c:minorTickMark val="none"/>
        <c:tickLblPos val="nextTo"/>
        <c:crossAx val="213560320"/>
        <c:crosses val="autoZero"/>
        <c:crossBetween val="midCat"/>
      </c:valAx>
      <c:valAx>
        <c:axId val="213560320"/>
        <c:scaling>
          <c:orientation val="minMax"/>
        </c:scaling>
        <c:delete val="0"/>
        <c:axPos val="l"/>
        <c:majorGridlines/>
        <c:title>
          <c:tx>
            <c:strRef>
              <c:f>'Pu238'!$B$12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1355840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213741952"/>
        <c:axId val="213743872"/>
      </c:scatterChart>
      <c:valAx>
        <c:axId val="213741952"/>
        <c:scaling>
          <c:orientation val="minMax"/>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crossAx val="213743872"/>
        <c:crosses val="autoZero"/>
        <c:crossBetween val="midCat"/>
      </c:valAx>
      <c:valAx>
        <c:axId val="213743872"/>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crossAx val="213741952"/>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E0AB8F47-303F-4301-99B6-B2DBAAABF772}" type="presOf" srcId="{D05EBF9D-56A6-48A5-A0E8-9AF89E4D0C00}" destId="{13B37C21-B073-41F3-894D-318C4FF5A67F}" srcOrd="0" destOrd="0" presId="urn:microsoft.com/office/officeart/2005/8/layout/hierarchy1"/>
    <dgm:cxn modelId="{CFCEDD6F-A648-4C09-8B77-7EF036F7D52B}" srcId="{0DA718BE-737C-4FA7-A036-1038B2D6F44F}" destId="{5E2D1C09-23CC-43B8-9527-BF717A6C1D02}" srcOrd="0" destOrd="0" parTransId="{4BBB3874-791C-4418-8929-55239C4E107B}" sibTransId="{14BD01DC-FD89-4733-AC5D-06A998621D9C}"/>
    <dgm:cxn modelId="{D8C7325C-BA1C-43C7-B962-57C7DD814D79}" type="presOf" srcId="{F996A5B9-29FD-41A6-9F0A-9483774BAA8C}" destId="{10E6D7FA-A765-4906-8E72-46362E5E3BC0}" srcOrd="0" destOrd="0" presId="urn:microsoft.com/office/officeart/2005/8/layout/hierarchy1"/>
    <dgm:cxn modelId="{E99A80E7-1025-41A8-A6D4-2C7296187CB4}" type="presOf" srcId="{0DA718BE-737C-4FA7-A036-1038B2D6F44F}" destId="{8DA09B9A-2FEA-4636-AB49-64450EEEA9CE}" srcOrd="0" destOrd="0" presId="urn:microsoft.com/office/officeart/2005/8/layout/hierarchy1"/>
    <dgm:cxn modelId="{4F71B75E-54EE-4197-BECE-63426AB5B409}" type="presOf" srcId="{211488C1-401B-41ED-924A-6073929A1C49}" destId="{97339E4D-59D9-469F-8D62-22F4F0CACABA}" srcOrd="0" destOrd="0" presId="urn:microsoft.com/office/officeart/2005/8/layout/hierarchy1"/>
    <dgm:cxn modelId="{01D2F74D-AC7A-4DD9-9AC4-4CF9411C9E30}" type="presOf" srcId="{22D63DBD-B174-4236-BF74-2F4268C15D6B}" destId="{3485A86E-9700-4123-AB89-294C4E312D89}" srcOrd="0" destOrd="0" presId="urn:microsoft.com/office/officeart/2005/8/layout/hierarchy1"/>
    <dgm:cxn modelId="{B3769122-4A28-4756-A928-7FCDBBAB087B}" type="presOf" srcId="{15F56F9E-2EEC-4AB9-A6FF-15088D9C09F8}" destId="{4C5C347A-3E3D-415F-9F9D-5EF0DB3E377A}" srcOrd="0" destOrd="0" presId="urn:microsoft.com/office/officeart/2005/8/layout/hierarchy1"/>
    <dgm:cxn modelId="{82873451-85A9-47E5-B473-420C8129BEB0}" type="presOf" srcId="{8BFBBC16-3137-461B-A3C1-C553F7AB51A3}" destId="{766DC704-63A9-4FD5-B88E-34B7663D4570}" srcOrd="0" destOrd="0" presId="urn:microsoft.com/office/officeart/2005/8/layout/hierarchy1"/>
    <dgm:cxn modelId="{C02B77B5-DE0B-4AB2-BB09-16563545A2D8}" type="presOf" srcId="{5E2D1C09-23CC-43B8-9527-BF717A6C1D02}" destId="{E3C131A5-52CC-4461-A9ED-A34F52D1B929}" srcOrd="0" destOrd="0" presId="urn:microsoft.com/office/officeart/2005/8/layout/hierarchy1"/>
    <dgm:cxn modelId="{6065E7DA-BEAE-45A5-99D8-29D127948469}" type="presOf" srcId="{F0199AC8-942C-45CB-AC73-DF2CC4069742}" destId="{2EA22142-ADF6-423F-A528-E58C2BCA6CE9}"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41C051AB-0711-4319-8688-8F1396E871D8}" type="presOf" srcId="{C550C75F-2078-411A-92A1-F42814E9006D}" destId="{48F92A63-DC45-47C0-89E6-E7AF08DCD9E5}"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AC19EABC-1A88-4F60-88E3-17E5C02816FE}" type="presOf" srcId="{4BBB3874-791C-4418-8929-55239C4E107B}" destId="{C4E32681-D7AA-4272-8947-86192053A114}" srcOrd="0" destOrd="0" presId="urn:microsoft.com/office/officeart/2005/8/layout/hierarchy1"/>
    <dgm:cxn modelId="{D49706AA-6604-4744-BB09-C1E981F08AB5}" type="presOf" srcId="{D63C0960-5ECD-4B4E-AC03-FE8135C9934B}" destId="{26DFA48E-610B-4D6F-A321-1ADBC60E2DE3}" srcOrd="0" destOrd="0" presId="urn:microsoft.com/office/officeart/2005/8/layout/hierarchy1"/>
    <dgm:cxn modelId="{E9F9CA2D-F1A2-4D7E-9667-E91E6C8D06C4}" type="presOf" srcId="{AA2D56F1-A70C-4059-A7E5-74A579B485E9}" destId="{68A4309E-492B-47AF-A9A4-D42F5A0CE972}" srcOrd="0" destOrd="0" presId="urn:microsoft.com/office/officeart/2005/8/layout/hierarchy1"/>
    <dgm:cxn modelId="{B440BF33-BAE9-4F0F-8E10-F2F1A9811600}" type="presOf" srcId="{6CE037A7-6BE2-4BAF-B1BA-A44685D88506}" destId="{DB2E4D31-B940-4021-8E45-7A0098506A6E}" srcOrd="0" destOrd="0" presId="urn:microsoft.com/office/officeart/2005/8/layout/hierarchy1"/>
    <dgm:cxn modelId="{66A446A1-045C-4F83-B46C-E91E45E84072}" type="presOf" srcId="{D3AB37C3-11AF-4461-A1AD-20C749544357}" destId="{DB2EA477-0C20-492F-B919-86E21431C06B}"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24E825BA-FCAE-4E54-AD63-CBB92554D649}" type="presOf" srcId="{361E3193-469F-4E8E-A062-4251B73D59AA}" destId="{75270CA1-F322-4CC7-8E35-39F984168233}"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472818CB-844C-4C4D-B1A0-B89009119CFB}" type="presParOf" srcId="{766DC704-63A9-4FD5-B88E-34B7663D4570}" destId="{3C23DC19-A7D8-46CB-A310-F36E45907767}" srcOrd="0" destOrd="0" presId="urn:microsoft.com/office/officeart/2005/8/layout/hierarchy1"/>
    <dgm:cxn modelId="{25B04C25-D62E-42D1-802F-DCA36F252379}" type="presParOf" srcId="{3C23DC19-A7D8-46CB-A310-F36E45907767}" destId="{FD40E41E-503B-424B-9D11-7C2542CCF211}" srcOrd="0" destOrd="0" presId="urn:microsoft.com/office/officeart/2005/8/layout/hierarchy1"/>
    <dgm:cxn modelId="{502EE462-0CFF-4970-9FE4-1B39E644F5E5}" type="presParOf" srcId="{FD40E41E-503B-424B-9D11-7C2542CCF211}" destId="{3751E366-8ECB-40B2-BB90-A9CF1A150BE0}" srcOrd="0" destOrd="0" presId="urn:microsoft.com/office/officeart/2005/8/layout/hierarchy1"/>
    <dgm:cxn modelId="{333C9FFC-C0D8-4C25-9076-B01D8E9BAA3A}" type="presParOf" srcId="{FD40E41E-503B-424B-9D11-7C2542CCF211}" destId="{8DA09B9A-2FEA-4636-AB49-64450EEEA9CE}" srcOrd="1" destOrd="0" presId="urn:microsoft.com/office/officeart/2005/8/layout/hierarchy1"/>
    <dgm:cxn modelId="{E3314C08-6B50-4D01-9FF0-C9D71E6A351A}" type="presParOf" srcId="{3C23DC19-A7D8-46CB-A310-F36E45907767}" destId="{CC3FCFB9-C7A8-4923-B6C4-1B8FCEDCFF2E}" srcOrd="1" destOrd="0" presId="urn:microsoft.com/office/officeart/2005/8/layout/hierarchy1"/>
    <dgm:cxn modelId="{5197129F-7D15-403E-89CC-C014A8636A73}" type="presParOf" srcId="{CC3FCFB9-C7A8-4923-B6C4-1B8FCEDCFF2E}" destId="{C4E32681-D7AA-4272-8947-86192053A114}" srcOrd="0" destOrd="0" presId="urn:microsoft.com/office/officeart/2005/8/layout/hierarchy1"/>
    <dgm:cxn modelId="{0DCE74FA-0383-43CD-95EC-5803603E06F5}" type="presParOf" srcId="{CC3FCFB9-C7A8-4923-B6C4-1B8FCEDCFF2E}" destId="{CE0FD7F5-41B9-4039-8F6C-DCCF9DDD8081}" srcOrd="1" destOrd="0" presId="urn:microsoft.com/office/officeart/2005/8/layout/hierarchy1"/>
    <dgm:cxn modelId="{7455BC0C-331C-4456-9D85-9D86BC74C91B}" type="presParOf" srcId="{CE0FD7F5-41B9-4039-8F6C-DCCF9DDD8081}" destId="{08E126BB-5124-4E0F-9FD3-C0EAFC5305C3}" srcOrd="0" destOrd="0" presId="urn:microsoft.com/office/officeart/2005/8/layout/hierarchy1"/>
    <dgm:cxn modelId="{208F02F4-C7A1-4980-B4FB-E35C098BD342}" type="presParOf" srcId="{08E126BB-5124-4E0F-9FD3-C0EAFC5305C3}" destId="{996D8BAF-B941-4975-891C-C3E299720606}" srcOrd="0" destOrd="0" presId="urn:microsoft.com/office/officeart/2005/8/layout/hierarchy1"/>
    <dgm:cxn modelId="{4A189E24-AC59-4853-B292-89C5534643D7}" type="presParOf" srcId="{08E126BB-5124-4E0F-9FD3-C0EAFC5305C3}" destId="{E3C131A5-52CC-4461-A9ED-A34F52D1B929}" srcOrd="1" destOrd="0" presId="urn:microsoft.com/office/officeart/2005/8/layout/hierarchy1"/>
    <dgm:cxn modelId="{1D4F3405-6BBC-4335-9EAC-399EF05493EE}" type="presParOf" srcId="{CE0FD7F5-41B9-4039-8F6C-DCCF9DDD8081}" destId="{A3E692FA-D05A-43ED-8172-B7B62108713A}" srcOrd="1" destOrd="0" presId="urn:microsoft.com/office/officeart/2005/8/layout/hierarchy1"/>
    <dgm:cxn modelId="{081B179D-2A12-476B-85DD-47E72483A974}" type="presParOf" srcId="{A3E692FA-D05A-43ED-8172-B7B62108713A}" destId="{48F92A63-DC45-47C0-89E6-E7AF08DCD9E5}" srcOrd="0" destOrd="0" presId="urn:microsoft.com/office/officeart/2005/8/layout/hierarchy1"/>
    <dgm:cxn modelId="{2FE188F5-FD8A-4A86-9273-9FA41A4FB530}" type="presParOf" srcId="{A3E692FA-D05A-43ED-8172-B7B62108713A}" destId="{CF708C30-1572-43BE-833A-E2B611B6F750}" srcOrd="1" destOrd="0" presId="urn:microsoft.com/office/officeart/2005/8/layout/hierarchy1"/>
    <dgm:cxn modelId="{A5C58F0E-9BED-4C5D-B6F7-01E915BACDC5}" type="presParOf" srcId="{CF708C30-1572-43BE-833A-E2B611B6F750}" destId="{870C8752-D919-4A4C-981B-7705D6F534C7}" srcOrd="0" destOrd="0" presId="urn:microsoft.com/office/officeart/2005/8/layout/hierarchy1"/>
    <dgm:cxn modelId="{CF7CB5DE-24C5-4300-A70D-FF72D4671B2E}" type="presParOf" srcId="{870C8752-D919-4A4C-981B-7705D6F534C7}" destId="{5D922412-9D62-4F1C-BB62-A3A0BFD9CB4F}" srcOrd="0" destOrd="0" presId="urn:microsoft.com/office/officeart/2005/8/layout/hierarchy1"/>
    <dgm:cxn modelId="{2EC43240-75A0-4228-B4F7-025C07341EC0}" type="presParOf" srcId="{870C8752-D919-4A4C-981B-7705D6F534C7}" destId="{68A4309E-492B-47AF-A9A4-D42F5A0CE972}" srcOrd="1" destOrd="0" presId="urn:microsoft.com/office/officeart/2005/8/layout/hierarchy1"/>
    <dgm:cxn modelId="{3E38CEF6-F064-467A-867C-3CBF8DB8469D}" type="presParOf" srcId="{CF708C30-1572-43BE-833A-E2B611B6F750}" destId="{B6A9F823-0430-48F7-90CC-5CD13836175C}" srcOrd="1" destOrd="0" presId="urn:microsoft.com/office/officeart/2005/8/layout/hierarchy1"/>
    <dgm:cxn modelId="{5ED8EF93-66DE-46E2-85D7-704803BCBCE5}" type="presParOf" srcId="{A3E692FA-D05A-43ED-8172-B7B62108713A}" destId="{DB2EA477-0C20-492F-B919-86E21431C06B}" srcOrd="2" destOrd="0" presId="urn:microsoft.com/office/officeart/2005/8/layout/hierarchy1"/>
    <dgm:cxn modelId="{B38604C4-7B38-4EE6-954C-F5F8F4731B19}" type="presParOf" srcId="{A3E692FA-D05A-43ED-8172-B7B62108713A}" destId="{4185E2A5-6D3C-43D3-9D90-077328908E58}" srcOrd="3" destOrd="0" presId="urn:microsoft.com/office/officeart/2005/8/layout/hierarchy1"/>
    <dgm:cxn modelId="{99533A6F-914E-4481-900B-5B5C788AE003}" type="presParOf" srcId="{4185E2A5-6D3C-43D3-9D90-077328908E58}" destId="{EC453DC8-5AE0-4D38-96E1-13684E68F2D7}" srcOrd="0" destOrd="0" presId="urn:microsoft.com/office/officeart/2005/8/layout/hierarchy1"/>
    <dgm:cxn modelId="{27D2EDE3-3F7A-4304-AD25-623B50704097}" type="presParOf" srcId="{EC453DC8-5AE0-4D38-96E1-13684E68F2D7}" destId="{D871BE78-EAC1-4EB5-B729-77F14CA3693B}" srcOrd="0" destOrd="0" presId="urn:microsoft.com/office/officeart/2005/8/layout/hierarchy1"/>
    <dgm:cxn modelId="{9AF7DF4A-79F1-43BB-808E-D9B7FF2897BB}" type="presParOf" srcId="{EC453DC8-5AE0-4D38-96E1-13684E68F2D7}" destId="{DB2E4D31-B940-4021-8E45-7A0098506A6E}" srcOrd="1" destOrd="0" presId="urn:microsoft.com/office/officeart/2005/8/layout/hierarchy1"/>
    <dgm:cxn modelId="{A1CB5E00-A4F1-409C-B9FB-B4DB53C6BFED}" type="presParOf" srcId="{4185E2A5-6D3C-43D3-9D90-077328908E58}" destId="{AE2ED649-B5DB-43AA-BB04-FA87CBACF2C0}" srcOrd="1" destOrd="0" presId="urn:microsoft.com/office/officeart/2005/8/layout/hierarchy1"/>
    <dgm:cxn modelId="{D61F2168-2F0C-4D05-B2E8-B8DD5324E119}" type="presParOf" srcId="{A3E692FA-D05A-43ED-8172-B7B62108713A}" destId="{75270CA1-F322-4CC7-8E35-39F984168233}" srcOrd="4" destOrd="0" presId="urn:microsoft.com/office/officeart/2005/8/layout/hierarchy1"/>
    <dgm:cxn modelId="{C65FCB22-FDC0-42B1-9A45-F53EB2CDD144}" type="presParOf" srcId="{A3E692FA-D05A-43ED-8172-B7B62108713A}" destId="{B79672B4-6BCE-4158-AEF4-4D1424943E6E}" srcOrd="5" destOrd="0" presId="urn:microsoft.com/office/officeart/2005/8/layout/hierarchy1"/>
    <dgm:cxn modelId="{0A5B8DD8-6D09-4A23-991B-9E0D4FA02615}" type="presParOf" srcId="{B79672B4-6BCE-4158-AEF4-4D1424943E6E}" destId="{B153DD20-8663-45A8-8642-45819E825FC0}" srcOrd="0" destOrd="0" presId="urn:microsoft.com/office/officeart/2005/8/layout/hierarchy1"/>
    <dgm:cxn modelId="{B0CC21FA-49FF-4152-A742-0D6A2D057041}" type="presParOf" srcId="{B153DD20-8663-45A8-8642-45819E825FC0}" destId="{A5D55C17-CBCF-4017-8583-196FD8DBD617}" srcOrd="0" destOrd="0" presId="urn:microsoft.com/office/officeart/2005/8/layout/hierarchy1"/>
    <dgm:cxn modelId="{C730EAFB-B460-4C57-BC89-77093D278277}" type="presParOf" srcId="{B153DD20-8663-45A8-8642-45819E825FC0}" destId="{97339E4D-59D9-469F-8D62-22F4F0CACABA}" srcOrd="1" destOrd="0" presId="urn:microsoft.com/office/officeart/2005/8/layout/hierarchy1"/>
    <dgm:cxn modelId="{FF0ADC39-4558-4FCE-AEEB-29DDB25279AA}" type="presParOf" srcId="{B79672B4-6BCE-4158-AEF4-4D1424943E6E}" destId="{D2BD5B53-F793-4432-959B-9C449C9A190D}" srcOrd="1" destOrd="0" presId="urn:microsoft.com/office/officeart/2005/8/layout/hierarchy1"/>
    <dgm:cxn modelId="{1538D763-DB00-4713-8A91-A26E8807B058}" type="presParOf" srcId="{CC3FCFB9-C7A8-4923-B6C4-1B8FCEDCFF2E}" destId="{2EA22142-ADF6-423F-A528-E58C2BCA6CE9}" srcOrd="2" destOrd="0" presId="urn:microsoft.com/office/officeart/2005/8/layout/hierarchy1"/>
    <dgm:cxn modelId="{18237BA1-252B-42EA-9B8A-DE2EBADF5837}" type="presParOf" srcId="{CC3FCFB9-C7A8-4923-B6C4-1B8FCEDCFF2E}" destId="{5E829D39-B693-468F-9380-C9F0A772A001}" srcOrd="3" destOrd="0" presId="urn:microsoft.com/office/officeart/2005/8/layout/hierarchy1"/>
    <dgm:cxn modelId="{9C21A691-51B3-447E-91C7-2901B2DBD387}" type="presParOf" srcId="{5E829D39-B693-468F-9380-C9F0A772A001}" destId="{D1C6137A-AC8E-45ED-BB80-179616346781}" srcOrd="0" destOrd="0" presId="urn:microsoft.com/office/officeart/2005/8/layout/hierarchy1"/>
    <dgm:cxn modelId="{45C2C2AE-4246-4034-B99A-9CE494DF3C10}" type="presParOf" srcId="{D1C6137A-AC8E-45ED-BB80-179616346781}" destId="{8F10BE6D-09CC-4547-BD0E-6B393C717615}" srcOrd="0" destOrd="0" presId="urn:microsoft.com/office/officeart/2005/8/layout/hierarchy1"/>
    <dgm:cxn modelId="{2A19BE0E-D7D3-47C7-BA5C-EB1E30DD0A02}" type="presParOf" srcId="{D1C6137A-AC8E-45ED-BB80-179616346781}" destId="{26DFA48E-610B-4D6F-A321-1ADBC60E2DE3}" srcOrd="1" destOrd="0" presId="urn:microsoft.com/office/officeart/2005/8/layout/hierarchy1"/>
    <dgm:cxn modelId="{D4D5868B-F39E-4C14-ABBA-C3D7EE82FFE8}" type="presParOf" srcId="{5E829D39-B693-468F-9380-C9F0A772A001}" destId="{1E4C6BBB-F503-40C5-8CF5-64099DDCDDD7}" srcOrd="1" destOrd="0" presId="urn:microsoft.com/office/officeart/2005/8/layout/hierarchy1"/>
    <dgm:cxn modelId="{1DACF7B9-6F1F-4BDB-A891-310B9D3E0CEE}" type="presParOf" srcId="{1E4C6BBB-F503-40C5-8CF5-64099DDCDDD7}" destId="{10E6D7FA-A765-4906-8E72-46362E5E3BC0}" srcOrd="0" destOrd="0" presId="urn:microsoft.com/office/officeart/2005/8/layout/hierarchy1"/>
    <dgm:cxn modelId="{DB7CCA71-D019-416B-A2B4-D393A1A78E4D}" type="presParOf" srcId="{1E4C6BBB-F503-40C5-8CF5-64099DDCDDD7}" destId="{789A7E36-D5AA-445E-9859-AA0806ECCD04}" srcOrd="1" destOrd="0" presId="urn:microsoft.com/office/officeart/2005/8/layout/hierarchy1"/>
    <dgm:cxn modelId="{68BD2CDB-DBF1-49D0-9D33-4251439F6783}" type="presParOf" srcId="{789A7E36-D5AA-445E-9859-AA0806ECCD04}" destId="{B1CDBE24-3D2E-4DC4-9C8B-593DF393A227}" srcOrd="0" destOrd="0" presId="urn:microsoft.com/office/officeart/2005/8/layout/hierarchy1"/>
    <dgm:cxn modelId="{AF44981D-1E4A-45A9-8FC9-FF5FEBA13EC0}" type="presParOf" srcId="{B1CDBE24-3D2E-4DC4-9C8B-593DF393A227}" destId="{44586397-9251-4DA8-8034-DD6766DACB71}" srcOrd="0" destOrd="0" presId="urn:microsoft.com/office/officeart/2005/8/layout/hierarchy1"/>
    <dgm:cxn modelId="{5AAE4EBB-7A7B-417A-8C33-8497012CA0F2}" type="presParOf" srcId="{B1CDBE24-3D2E-4DC4-9C8B-593DF393A227}" destId="{13B37C21-B073-41F3-894D-318C4FF5A67F}" srcOrd="1" destOrd="0" presId="urn:microsoft.com/office/officeart/2005/8/layout/hierarchy1"/>
    <dgm:cxn modelId="{6543C31E-098D-46C4-A002-273795F75ED4}" type="presParOf" srcId="{789A7E36-D5AA-445E-9859-AA0806ECCD04}" destId="{C7E4FAE9-C2FF-415E-B29E-9ABABD0754C9}" srcOrd="1" destOrd="0" presId="urn:microsoft.com/office/officeart/2005/8/layout/hierarchy1"/>
    <dgm:cxn modelId="{18EF3E47-755C-43CE-B44C-F84C5E20886F}" type="presParOf" srcId="{1E4C6BBB-F503-40C5-8CF5-64099DDCDDD7}" destId="{3485A86E-9700-4123-AB89-294C4E312D89}" srcOrd="2" destOrd="0" presId="urn:microsoft.com/office/officeart/2005/8/layout/hierarchy1"/>
    <dgm:cxn modelId="{EB95C189-6A9D-447F-8BA8-76B1DC7750C4}" type="presParOf" srcId="{1E4C6BBB-F503-40C5-8CF5-64099DDCDDD7}" destId="{BB35FA86-8C6F-411E-B1E7-D9183EABFEEB}" srcOrd="3" destOrd="0" presId="urn:microsoft.com/office/officeart/2005/8/layout/hierarchy1"/>
    <dgm:cxn modelId="{44BF905E-0B8A-41A0-85BF-B67F604CB175}" type="presParOf" srcId="{BB35FA86-8C6F-411E-B1E7-D9183EABFEEB}" destId="{0B315B98-BD32-441B-982D-18512AF2F5E1}" srcOrd="0" destOrd="0" presId="urn:microsoft.com/office/officeart/2005/8/layout/hierarchy1"/>
    <dgm:cxn modelId="{264F0CF2-6A93-4A9B-9018-853990907C8F}" type="presParOf" srcId="{0B315B98-BD32-441B-982D-18512AF2F5E1}" destId="{D2B31748-4114-471D-937E-8601A807DC54}" srcOrd="0" destOrd="0" presId="urn:microsoft.com/office/officeart/2005/8/layout/hierarchy1"/>
    <dgm:cxn modelId="{000417FB-C537-4EEB-B387-80974CEB6327}" type="presParOf" srcId="{0B315B98-BD32-441B-982D-18512AF2F5E1}" destId="{4C5C347A-3E3D-415F-9F9D-5EF0DB3E377A}" srcOrd="1" destOrd="0" presId="urn:microsoft.com/office/officeart/2005/8/layout/hierarchy1"/>
    <dgm:cxn modelId="{5DD17560-40C5-44E4-A434-BF79157C22BE}"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0.85049</cdr:x>
      <cdr:y>0.58759</cdr:y>
    </cdr:from>
    <cdr:to>
      <cdr:x>0.98535</cdr:x>
      <cdr:y>0.85153</cdr:y>
    </cdr:to>
    <cdr:sp macro="" textlink="">
      <cdr:nvSpPr>
        <cdr:cNvPr id="2"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0.85049</cdr:x>
      <cdr:y>0.58759</cdr:y>
    </cdr:from>
    <cdr:to>
      <cdr:x>0.98535</cdr:x>
      <cdr:y>0.85153</cdr:y>
    </cdr:to>
    <cdr:sp macro="" textlink="">
      <cdr:nvSpPr>
        <cdr:cNvPr id="3"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699A2-1BA7-4707-8678-026673102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0</TotalTime>
  <Pages>48</Pages>
  <Words>10515</Words>
  <Characters>57838</Characters>
  <Application>Microsoft Office Word</Application>
  <DocSecurity>0</DocSecurity>
  <Lines>481</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68217</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2014-08-29T15:51:00Z</dcterms:created>
  <dcterms:modified xsi:type="dcterms:W3CDTF">2014-08-29T15:51:00Z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