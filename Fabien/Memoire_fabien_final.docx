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Fabien Boulland</w:t>
      </w:r>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108F" w:rsidRDefault="008D108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108F" w:rsidRPr="004A5FFC" w:rsidRDefault="008D108F" w:rsidP="00FC25CF">
                            <w:pPr>
                              <w:pStyle w:val="CompanyName"/>
                            </w:pPr>
                            <w:r w:rsidRPr="004A5FFC">
                              <w:t>ALTRAN EILIS</w:t>
                            </w:r>
                          </w:p>
                          <w:p w:rsidR="008D108F" w:rsidRPr="009811B4" w:rsidRDefault="008D108F" w:rsidP="00FC25CF">
                            <w:pPr>
                              <w:pStyle w:val="Corpsdetexte"/>
                            </w:pPr>
                          </w:p>
                          <w:p w:rsidR="008D108F" w:rsidRDefault="008D108F" w:rsidP="00104FA7">
                            <w:pPr>
                              <w:pStyle w:val="CompanyName"/>
                            </w:pPr>
                          </w:p>
                          <w:p w:rsidR="008D108F" w:rsidRPr="00742779" w:rsidRDefault="008D108F" w:rsidP="00CF723D">
                            <w:pPr>
                              <w:pStyle w:val="CompanyName"/>
                            </w:pPr>
                            <w:r w:rsidRPr="00742779">
                              <w:br/>
                            </w:r>
                          </w:p>
                          <w:p w:rsidR="008D108F" w:rsidRPr="00742779" w:rsidRDefault="008D108F"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8D108F" w:rsidRDefault="008D108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108F" w:rsidRPr="004A5FFC" w:rsidRDefault="008D108F" w:rsidP="00FC25CF">
                      <w:pPr>
                        <w:pStyle w:val="CompanyName"/>
                      </w:pPr>
                      <w:r w:rsidRPr="004A5FFC">
                        <w:t>ALTRAN EILIS</w:t>
                      </w:r>
                    </w:p>
                    <w:p w:rsidR="008D108F" w:rsidRPr="009811B4" w:rsidRDefault="008D108F" w:rsidP="00FC25CF">
                      <w:pPr>
                        <w:pStyle w:val="Corpsdetexte"/>
                      </w:pPr>
                    </w:p>
                    <w:p w:rsidR="008D108F" w:rsidRDefault="008D108F" w:rsidP="00104FA7">
                      <w:pPr>
                        <w:pStyle w:val="CompanyName"/>
                      </w:pPr>
                    </w:p>
                    <w:p w:rsidR="008D108F" w:rsidRPr="00742779" w:rsidRDefault="008D108F" w:rsidP="00CF723D">
                      <w:pPr>
                        <w:pStyle w:val="CompanyName"/>
                      </w:pPr>
                      <w:r w:rsidRPr="00742779">
                        <w:br/>
                      </w:r>
                    </w:p>
                    <w:p w:rsidR="008D108F" w:rsidRPr="00742779" w:rsidRDefault="008D108F"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8D108F"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Ce mémoire a été réalisé au sein de l’entreprise ALTRAN Technologies dans le département Energy Industry and Life Science (EILiS).</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Je remercie également l’ensemble du plateau ALTRAN et plus particulièrement les ingénieurs Mo</w:t>
      </w:r>
      <w:r>
        <w:t>a</w:t>
      </w:r>
      <w:r w:rsidRPr="00E711BD">
        <w:t>ad Bouzekri, Stéphane Depoisier, Jean-François Delmond, Benjamin Braunn,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Galichet,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r w:rsidRPr="00104FA7">
              <w:t>European Pressurized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r w:rsidRPr="00C3390D">
              <w:t>Generation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Monte Carlo N Particles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mall Modular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r>
              <w:t>SuperPhénix</w:t>
            </w:r>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E457A2">
          <w:rPr>
            <w:noProof/>
            <w:webHidden/>
          </w:rPr>
          <w:t>8</w:t>
        </w:r>
        <w:r w:rsidR="00E457A2">
          <w:rPr>
            <w:noProof/>
            <w:webHidden/>
          </w:rPr>
          <w:fldChar w:fldCharType="end"/>
        </w:r>
      </w:hyperlink>
    </w:p>
    <w:p w:rsidR="00E457A2" w:rsidRDefault="008D108F">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8D108F">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E457A2">
          <w:rPr>
            <w:noProof/>
            <w:webHidden/>
          </w:rPr>
          <w:t>10</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E457A2">
          <w:rPr>
            <w:noProof/>
            <w:webHidden/>
          </w:rPr>
          <w:t>12</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E457A2">
          <w:rPr>
            <w:noProof/>
            <w:webHidden/>
          </w:rPr>
          <w:t>12</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E457A2">
          <w:rPr>
            <w:noProof/>
            <w:webHidden/>
          </w:rPr>
          <w:t>14</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E457A2">
          <w:rPr>
            <w:noProof/>
            <w:webHidden/>
          </w:rPr>
          <w:t>16</w:t>
        </w:r>
        <w:r w:rsidR="00E457A2">
          <w:rPr>
            <w:noProof/>
            <w:webHidden/>
          </w:rPr>
          <w:fldChar w:fldCharType="end"/>
        </w:r>
      </w:hyperlink>
    </w:p>
    <w:p w:rsidR="00E457A2" w:rsidRDefault="008D108F">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E457A2">
          <w:rPr>
            <w:noProof/>
            <w:webHidden/>
          </w:rPr>
          <w:t>17</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E457A2">
          <w:rPr>
            <w:noProof/>
            <w:webHidden/>
          </w:rPr>
          <w:t>18</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E457A2">
          <w:rPr>
            <w:noProof/>
            <w:webHidden/>
          </w:rPr>
          <w:t>20</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E457A2">
          <w:rPr>
            <w:noProof/>
            <w:webHidden/>
          </w:rPr>
          <w:t>22</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simplification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E457A2">
          <w:rPr>
            <w:noProof/>
            <w:webHidden/>
          </w:rPr>
          <w:t>23</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8D108F">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8D108F">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E457A2">
          <w:rPr>
            <w:noProof/>
            <w:webHidden/>
          </w:rPr>
          <w:t>28</w:t>
        </w:r>
        <w:r w:rsidR="00E457A2">
          <w:rPr>
            <w:noProof/>
            <w:webHidden/>
          </w:rPr>
          <w:fldChar w:fldCharType="end"/>
        </w:r>
      </w:hyperlink>
    </w:p>
    <w:p w:rsidR="00E457A2" w:rsidRDefault="008D108F">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E457A2">
          <w:rPr>
            <w:noProof/>
            <w:webHidden/>
          </w:rPr>
          <w:t>28</w:t>
        </w:r>
        <w:r w:rsidR="00E457A2">
          <w:rPr>
            <w:noProof/>
            <w:webHidden/>
          </w:rPr>
          <w:fldChar w:fldCharType="end"/>
        </w:r>
      </w:hyperlink>
    </w:p>
    <w:p w:rsidR="00E457A2" w:rsidRDefault="008D108F">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E457A2">
          <w:rPr>
            <w:noProof/>
            <w:webHidden/>
          </w:rPr>
          <w:t>30</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E457A2">
          <w:rPr>
            <w:noProof/>
            <w:webHidden/>
          </w:rPr>
          <w:t>11</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E457A2">
          <w:rPr>
            <w:noProof/>
            <w:webHidden/>
          </w:rPr>
          <w:t>15</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E457A2">
          <w:rPr>
            <w:noProof/>
            <w:webHidden/>
          </w:rPr>
          <w:t>19</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E457A2">
          <w:rPr>
            <w:noProof/>
            <w:webHidden/>
          </w:rPr>
          <w:t>23</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E457A2">
          <w:rPr>
            <w:noProof/>
            <w:webHidden/>
          </w:rPr>
          <w:t>25</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E457A2">
          <w:rPr>
            <w:noProof/>
            <w:webHidden/>
          </w:rPr>
          <w:t>26</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E457A2">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E457A2">
          <w:rPr>
            <w:noProof/>
            <w:webHidden/>
          </w:rPr>
          <w:t>13</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E457A2">
          <w:rPr>
            <w:noProof/>
            <w:webHidden/>
          </w:rPr>
          <w:t>14</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E457A2">
          <w:rPr>
            <w:noProof/>
            <w:webHidden/>
          </w:rPr>
          <w:t>21</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E457A2">
          <w:rPr>
            <w:noProof/>
            <w:webHidden/>
          </w:rPr>
          <w:t>24</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E457A2">
          <w:rPr>
            <w:noProof/>
            <w:webHidden/>
          </w:rPr>
          <w:t>31</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E457A2">
          <w:rPr>
            <w:noProof/>
            <w:webHidden/>
          </w:rPr>
          <w:t>32</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E457A2">
          <w:rPr>
            <w:noProof/>
            <w:webHidden/>
          </w:rPr>
          <w:t>33</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E457A2">
          <w:rPr>
            <w:noProof/>
            <w:webHidden/>
          </w:rPr>
          <w:t>34</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E457A2">
          <w:rPr>
            <w:noProof/>
            <w:webHidden/>
          </w:rPr>
          <w:t>35</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E457A2">
          <w:rPr>
            <w:noProof/>
            <w:webHidden/>
          </w:rPr>
          <w:t>36</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E457A2">
          <w:rPr>
            <w:noProof/>
            <w:webHidden/>
          </w:rPr>
          <w:t>37</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E457A2">
          <w:rPr>
            <w:noProof/>
            <w:webHidden/>
          </w:rPr>
          <w:t>38</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E457A2">
          <w:rPr>
            <w:noProof/>
            <w:webHidden/>
          </w:rPr>
          <w:t>39</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E457A2">
          <w:rPr>
            <w:noProof/>
            <w:webHidden/>
          </w:rPr>
          <w:t>40</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E457A2">
          <w:rPr>
            <w:noProof/>
            <w:webHidden/>
          </w:rPr>
          <w:t>41</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E457A2">
          <w:rPr>
            <w:noProof/>
            <w:webHidden/>
          </w:rPr>
          <w:t>42</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E457A2">
          <w:rPr>
            <w:noProof/>
            <w:webHidden/>
          </w:rPr>
          <w:t>43</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E457A2">
          <w:rPr>
            <w:noProof/>
            <w:webHidden/>
          </w:rPr>
          <w:t>44</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E457A2">
          <w:rPr>
            <w:noProof/>
            <w:webHidden/>
          </w:rPr>
          <w:t>45</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E457A2">
          <w:rPr>
            <w:noProof/>
            <w:webHidden/>
          </w:rPr>
          <w:t>46</w:t>
        </w:r>
        <w:r w:rsidR="00E457A2">
          <w:rPr>
            <w:noProof/>
            <w:webHidden/>
          </w:rPr>
          <w:fldChar w:fldCharType="end"/>
        </w:r>
      </w:hyperlink>
    </w:p>
    <w:p w:rsidR="00E457A2" w:rsidRDefault="008D108F">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E457A2">
          <w:rPr>
            <w:noProof/>
            <w:webHidden/>
          </w:rPr>
          <w:t>47</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accidents de Three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r w:rsidR="00477205" w:rsidRPr="00477205">
        <w:t>Olkiluoto</w:t>
      </w:r>
      <w:r w:rsidR="00477205" w:rsidRPr="00477205" w:rsidDel="00477205">
        <w:t xml:space="preserve"> </w:t>
      </w:r>
      <w:r w:rsidR="003965AA">
        <w:t>(Finlande), Taishan (Chine) et en projet</w:t>
      </w:r>
      <w:r w:rsidR="00334FBF">
        <w:t xml:space="preserve"> à Hinkley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(Generation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r w:rsidRPr="001E7737">
        <w:t>Molten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r w:rsidRPr="001E7737">
        <w:t>Gas</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Lead-Cooled Fast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r w:rsidRPr="00CF723D">
        <w:t>Supercritical Water Cooled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r w:rsidRPr="00CF723D">
        <w:t>Very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Small Modular Reactor</w:t>
      </w:r>
      <w:r w:rsidRPr="00B77470">
        <w:t xml:space="preserve">) ont une puissance </w:t>
      </w:r>
      <w:r w:rsidR="004D2706">
        <w:t xml:space="preserve">électrique </w:t>
      </w:r>
      <w:r w:rsidRPr="00B77470">
        <w:t>comprise entre 300</w:t>
      </w:r>
      <w:r w:rsidR="004D2706">
        <w:t>MWe</w:t>
      </w:r>
      <w:r w:rsidRPr="00B77470">
        <w:t xml:space="preserve"> et 700 MW</w:t>
      </w:r>
      <w:r w:rsidR="004D2706">
        <w:t>e</w:t>
      </w:r>
      <w:r w:rsidR="00A0569C" w:rsidRPr="00B77470">
        <w:t>. Il y a aujourd’hui intérêt croissant pour développer ce type de réacteur. En effet, on compte actuellement 131 SMR en exploitation dans 26 pays, soit une capacité de 59 GWe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La co-génération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de conseil en ingénierie fondée en 1982 par Alexis Kniazeff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E457A2" w:rsidRPr="00104FA7">
        <w:t xml:space="preserve">Figure </w:t>
      </w:r>
      <w:r w:rsidR="00E457A2">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r w:rsidR="003929F4">
        <w:rPr>
          <w:lang w:val="en-US"/>
        </w:rPr>
        <w:t>EILi</w:t>
      </w:r>
      <w:r w:rsidRPr="002F11B0">
        <w:rPr>
          <w:lang w:val="en-US"/>
        </w:rPr>
        <w:t>S: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fldSimple w:instr=" SEQ Figure \* ARABIC ">
        <w:r w:rsidR="00E457A2">
          <w:rPr>
            <w:noProof/>
          </w:rPr>
          <w:t>1</w:t>
        </w:r>
      </w:fldSimple>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Energy, Industry and Life Science </w:t>
      </w:r>
      <w:r w:rsidR="003929F4">
        <w:t>(EILi</w:t>
      </w:r>
      <w:r w:rsidRPr="00906619">
        <w:t>S).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r w:rsidR="001A5FA6">
        <w:t xml:space="preserve">incidentels,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EIL</w:t>
      </w:r>
      <w:r w:rsidR="003929F4">
        <w:t>i</w:t>
      </w:r>
      <w:r>
        <w:t xml:space="preserve">S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E457A2" w:rsidRPr="000B4797">
        <w:t xml:space="preserve">Tableau </w:t>
      </w:r>
      <w:r w:rsidR="00E457A2">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E457A2">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BWR - 30400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CANDU - 7500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AGR - 18000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- 3000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- 5000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fldSimple w:instr=" SEQ Tableau \* ARABIC ">
        <w:r w:rsidR="00E457A2">
          <w:rPr>
            <w:noProof/>
          </w:rPr>
          <w:t>1</w:t>
        </w:r>
      </w:fldSimple>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E457A2">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E457A2">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E457A2">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E457A2">
        <w:t>[12]</w:t>
      </w:r>
      <w:r w:rsidR="00A63904">
        <w:fldChar w:fldCharType="end"/>
      </w:r>
      <w:r w:rsidR="00A63904">
        <w:t>)</w:t>
      </w:r>
      <w:r w:rsidR="00B9572B">
        <w:t> :</w:t>
      </w:r>
    </w:p>
    <w:p w:rsidR="004032C9" w:rsidRPr="00E107DD" w:rsidRDefault="008D108F"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8D108F"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8D108F"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8D108F"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8D108F"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8D108F"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8D108F"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8D108F"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E457A2">
        <w:t xml:space="preserve">Figure </w:t>
      </w:r>
      <w:r w:rsidR="00E457A2">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E457A2">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E457A2">
        <w:t xml:space="preserve">Figure </w:t>
      </w:r>
      <w:r w:rsidR="00E457A2">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fldSimple w:instr=" SEQ Figure \* ARABIC ">
        <w:r w:rsidR="00E457A2">
          <w:rPr>
            <w:noProof/>
          </w:rPr>
          <w:t>2</w:t>
        </w:r>
      </w:fldSimple>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E457A2">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4560"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1488"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0464"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09440"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07392"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fldSimple w:instr=" SEQ Figure \* ARABIC ">
        <w:r w:rsidR="00E457A2">
          <w:rPr>
            <w:noProof/>
          </w:rPr>
          <w:t>3</w:t>
        </w:r>
      </w:fldSimple>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E457A2">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8D108F"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8D108F"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8D108F"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8D108F"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8D108F"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8D108F"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8D108F"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8D108F"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8D108F"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 elle s</w:t>
      </w:r>
      <w:r>
        <w:t>e traduit par l’équation :</w:t>
      </w:r>
    </w:p>
    <w:p w:rsidR="00E00698" w:rsidRPr="00084194" w:rsidRDefault="008D108F"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radioactivité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8D108F"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8D108F"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8D108F"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8D108F"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8D108F"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8D108F"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8D108F"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8D108F"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8D108F"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E457A2" w:rsidRPr="002C43EB">
        <w:t xml:space="preserve">Tableau </w:t>
      </w:r>
      <w:r w:rsidR="00E457A2">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8D108F"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fldSimple w:instr=" SEQ Tableau \* ARABIC ">
        <w:r w:rsidR="00E457A2">
          <w:rPr>
            <w:noProof/>
          </w:rPr>
          <w:t>2</w:t>
        </w:r>
      </w:fldSimple>
      <w:bookmarkEnd w:id="22"/>
      <w:r w:rsidRPr="002C43EB">
        <w:t> : Période de demi-vie des noyaux lourds</w:t>
      </w:r>
      <w:r w:rsidR="00B03BFF">
        <w:t xml:space="preserve"> – voir selon Nudat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r w:rsidR="007C28F4" w:rsidRPr="002C43EB">
        <w:t>respectivement</w:t>
      </w:r>
      <w:r w:rsidR="007C28F4">
        <w:t xml:space="preserve">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8D108F"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w:t>
      </w:r>
      <w:bookmarkStart w:id="25" w:name="_GoBack"/>
      <w:bookmarkEnd w:id="25"/>
      <w:r w:rsidR="007D670A" w:rsidRPr="00B34E7A">
        <w:t>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 xml:space="preserve">(resp.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(resp.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8D108F"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8D108F"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8D108F"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8D108F"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8D108F"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8D108F"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8D108F"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8D108F"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6" w:name="_Toc397097572"/>
      <w:r>
        <w:t>METHODE</w:t>
      </w:r>
      <w:r w:rsidR="00152022">
        <w:t>S</w:t>
      </w:r>
      <w:r>
        <w:t xml:space="preserve"> DE RESOLUTION</w:t>
      </w:r>
      <w:bookmarkEnd w:id="26"/>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7" w:name="_Ref396819873"/>
      <w:bookmarkStart w:id="28" w:name="_Ref396819876"/>
      <w:bookmarkStart w:id="29" w:name="_Toc397097573"/>
      <w:r>
        <w:t>methode exacte</w:t>
      </w:r>
      <w:bookmarkEnd w:id="27"/>
      <w:bookmarkEnd w:id="28"/>
      <w:bookmarkEnd w:id="29"/>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E457A2">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30" w:name="_Toc397097574"/>
      <w:r w:rsidR="00FB340F">
        <w:t>M</w:t>
      </w:r>
      <w:r w:rsidRPr="00EC3102">
        <w:t xml:space="preserve">ethode </w:t>
      </w:r>
      <w:r w:rsidR="00435F84">
        <w:t>de la « variation de la constante »</w:t>
      </w:r>
      <w:bookmarkEnd w:id="30"/>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8D108F"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1" w:name="_Ref396786519"/>
            <w:r>
              <w:t xml:space="preserve">Eq. </w:t>
            </w:r>
            <w:fldSimple w:instr=" SEQ Eq. \* ARABIC ">
              <w:r w:rsidR="00E457A2">
                <w:rPr>
                  <w:noProof/>
                </w:rPr>
                <w:t>1</w:t>
              </w:r>
            </w:fldSimple>
            <w:bookmarkEnd w:id="31"/>
          </w:p>
        </w:tc>
      </w:tr>
    </w:tbl>
    <w:p w:rsidR="00EC3102" w:rsidRDefault="00FA558B" w:rsidP="00EC3102">
      <w:pPr>
        <w:pStyle w:val="Corpsdetexte"/>
      </w:pPr>
      <w:r>
        <w:t>Où :</w:t>
      </w:r>
    </w:p>
    <w:p w:rsidR="00FA558B" w:rsidRPr="00E107DD" w:rsidRDefault="008D108F"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8D108F"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8D108F"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8D108F"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2" w:name="_Ref396786375"/>
            <w:bookmarkStart w:id="33" w:name="_Ref396786170"/>
            <w:r>
              <w:t xml:space="preserve">Eq. </w:t>
            </w:r>
            <w:fldSimple w:instr=" SEQ Eq. \* ARABIC ">
              <w:r w:rsidR="00E457A2">
                <w:rPr>
                  <w:noProof/>
                </w:rPr>
                <w:t>2</w:t>
              </w:r>
            </w:fldSimple>
            <w:bookmarkEnd w:id="32"/>
          </w:p>
        </w:tc>
        <w:bookmarkEnd w:id="33"/>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8D108F"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8D108F"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8D108F"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r w:rsidR="00E457A2">
        <w:t xml:space="preserve">Eq. </w:t>
      </w:r>
      <w:r w:rsidR="00E457A2">
        <w:rPr>
          <w:noProof/>
        </w:rPr>
        <w:t>2</w:t>
      </w:r>
      <w:r w:rsidR="00090577">
        <w:fldChar w:fldCharType="end"/>
      </w:r>
      <w:r w:rsidR="00090577">
        <w:t>.</w:t>
      </w:r>
    </w:p>
    <w:p w:rsidR="00C23503" w:rsidRPr="002230EA" w:rsidRDefault="00FB340F" w:rsidP="00FB340F">
      <w:pPr>
        <w:pStyle w:val="Titre3"/>
        <w:rPr>
          <w:shd w:val="clear" w:color="auto" w:fill="FFFFFF"/>
        </w:rPr>
      </w:pPr>
      <w:bookmarkStart w:id="34" w:name="_Toc397097575"/>
      <w:r>
        <w:rPr>
          <w:shd w:val="clear" w:color="auto" w:fill="FFFFFF"/>
        </w:rPr>
        <w:t>R</w:t>
      </w:r>
      <w:r w:rsidR="00C23503">
        <w:rPr>
          <w:shd w:val="clear" w:color="auto" w:fill="FFFFFF"/>
        </w:rPr>
        <w:t>esolution d’un probleme a valeur propre</w:t>
      </w:r>
      <w:bookmarkEnd w:id="34"/>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r w:rsidR="00090577">
        <w:fldChar w:fldCharType="begin"/>
      </w:r>
      <w:r w:rsidR="00090577">
        <w:instrText xml:space="preserve"> REF _Ref396786375 \h </w:instrText>
      </w:r>
      <w:r w:rsidR="00090577">
        <w:fldChar w:fldCharType="separate"/>
      </w:r>
      <w:r w:rsidR="00E457A2">
        <w:t xml:space="preserve">Eq. </w:t>
      </w:r>
      <w:r w:rsidR="00E457A2">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r w:rsidR="00E457A2">
        <w:t xml:space="preserve">Eq. </w:t>
      </w:r>
      <w:r w:rsidR="00E457A2">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r>
              <w:t xml:space="preserve">Eq. </w:t>
            </w:r>
            <w:fldSimple w:instr=" SEQ Eq. \* ARABIC ">
              <w:r w:rsidR="00E457A2">
                <w:rPr>
                  <w:noProof/>
                </w:rPr>
                <w:t>3</w:t>
              </w:r>
            </w:fldSimple>
          </w:p>
        </w:tc>
      </w:tr>
    </w:tbl>
    <w:p w:rsidR="00E6302A" w:rsidRDefault="00090577" w:rsidP="00CF723D">
      <w:pPr>
        <w:pStyle w:val="Corpsdetexte"/>
      </w:pPr>
      <w:r>
        <w:t xml:space="preserve">Vérifiée pour tous les instants </w:t>
      </w:r>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5" w:name="_Ref396807861"/>
            <w:r>
              <w:t xml:space="preserve">Eq. </w:t>
            </w:r>
            <w:fldSimple w:instr=" SEQ Eq. \* ARABIC ">
              <w:r w:rsidR="00E457A2">
                <w:rPr>
                  <w:noProof/>
                </w:rPr>
                <w:t>4</w:t>
              </w:r>
            </w:fldSimple>
            <w:bookmarkEnd w:id="35"/>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8D108F"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E457A2" w:rsidRPr="002C43EB">
              <w:t xml:space="preserve">Tableau </w:t>
            </w:r>
            <w:r w:rsidR="00E457A2">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r>
              <w:t xml:space="preserve">Eq. </w:t>
            </w:r>
            <w:fldSimple w:instr=" SEQ Eq. \* ARABIC ">
              <w:r w:rsidR="00E457A2">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r w:rsidR="009E7A53">
        <w:fldChar w:fldCharType="begin"/>
      </w:r>
      <w:r w:rsidR="009E7A53">
        <w:instrText xml:space="preserve"> REF _Ref396786375 \h  \* MERGEFORMAT </w:instrText>
      </w:r>
      <w:r w:rsidR="009E7A53">
        <w:fldChar w:fldCharType="separate"/>
      </w:r>
      <w:r w:rsidR="00E457A2">
        <w:t xml:space="preserve">Eq. </w:t>
      </w:r>
      <w:r w:rsidR="00E457A2">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r w:rsidR="00E457A2">
        <w:t xml:space="preserve">Eq. </w:t>
      </w:r>
      <w:r w:rsidR="00E457A2">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r>
              <w:t xml:space="preserve">Eq. </w:t>
            </w:r>
            <w:fldSimple w:instr=" SEQ Eq. \* ARABIC ">
              <w:r w:rsidR="00E457A2">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s matrices</w:t>
      </w:r>
      <w:r>
        <w:t xml:space="preserve">  </w:t>
      </w:r>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23742C">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8D108F"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6" w:name="_Ref396793307"/>
      <w:bookmarkStart w:id="37" w:name="_Ref396794186"/>
      <w:bookmarkStart w:id="38" w:name="_Toc397097593"/>
      <w:r w:rsidRPr="002C43EB">
        <w:t xml:space="preserve">Tableau </w:t>
      </w:r>
      <w:fldSimple w:instr=" SEQ Tableau \* ARABIC ">
        <w:r w:rsidR="00E457A2">
          <w:rPr>
            <w:noProof/>
          </w:rPr>
          <w:t>3</w:t>
        </w:r>
      </w:fldSimple>
      <w:bookmarkEnd w:id="36"/>
      <w:bookmarkEnd w:id="37"/>
      <w:r w:rsidRPr="002C43EB">
        <w:t xml:space="preserve"> : </w:t>
      </w:r>
      <w:r>
        <w:t>Expression de la matrice d’évolution</w:t>
      </w:r>
      <w:r w:rsidR="00E260A7">
        <w:t xml:space="preserve"> de la chaine restreinte</w:t>
      </w:r>
      <w:bookmarkEnd w:id="38"/>
    </w:p>
    <w:p w:rsidR="006B6C9B" w:rsidRPr="002230EA" w:rsidRDefault="006B6C9B" w:rsidP="00FB340F">
      <w:pPr>
        <w:pStyle w:val="Titre3"/>
        <w:rPr>
          <w:shd w:val="clear" w:color="auto" w:fill="FFFFFF"/>
        </w:rPr>
      </w:pPr>
      <w:bookmarkStart w:id="39" w:name="_Toc397097576"/>
      <w:r>
        <w:rPr>
          <w:shd w:val="clear" w:color="auto" w:fill="FFFFFF"/>
        </w:rPr>
        <w:lastRenderedPageBreak/>
        <w:t>Expression des conditions limites</w:t>
      </w:r>
      <w:bookmarkEnd w:id="39"/>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r>
              <w:t xml:space="preserve">Eq. </w:t>
            </w:r>
            <w:fldSimple w:instr=" SEQ Eq. \* ARABIC ">
              <w:r w:rsidR="00E457A2">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8D108F"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r>
              <w:t xml:space="preserve">Eq. </w:t>
            </w:r>
            <w:fldSimple w:instr=" SEQ Eq. \* ARABIC ">
              <w:r w:rsidR="00E457A2">
                <w:rPr>
                  <w:noProof/>
                </w:rPr>
                <w:t>8</w:t>
              </w:r>
            </w:fldSimple>
          </w:p>
        </w:tc>
      </w:tr>
    </w:tbl>
    <w:p w:rsidR="006B6C9B" w:rsidRPr="006B6C9B" w:rsidRDefault="006B6C9B" w:rsidP="006B6C9B">
      <w:pPr>
        <w:pStyle w:val="Corpsdetexte"/>
      </w:pPr>
    </w:p>
    <w:p w:rsidR="008F2CEB" w:rsidRDefault="001D0656" w:rsidP="00104FA7">
      <w:pPr>
        <w:pStyle w:val="Titre2"/>
      </w:pPr>
      <w:bookmarkStart w:id="40" w:name="_Toc397097577"/>
      <w:r>
        <w:lastRenderedPageBreak/>
        <w:t>M</w:t>
      </w:r>
      <w:r w:rsidR="00F9557D">
        <w:t>ethodes Alternatives</w:t>
      </w:r>
      <w:bookmarkEnd w:id="40"/>
    </w:p>
    <w:p w:rsidR="001D0656" w:rsidRDefault="00FB340F" w:rsidP="00FB340F">
      <w:pPr>
        <w:pStyle w:val="Titre3"/>
      </w:pPr>
      <w:bookmarkStart w:id="41" w:name="_Toc397097578"/>
      <w:r>
        <w:t>Methode explicite</w:t>
      </w:r>
      <w:r w:rsidR="006B6C9B">
        <w:t xml:space="preserve"> : </w:t>
      </w:r>
      <w:r w:rsidR="001D0656">
        <w:t>Runge kutta</w:t>
      </w:r>
      <w:r w:rsidR="006B6C9B">
        <w:t xml:space="preserve"> 1</w:t>
      </w:r>
      <w:bookmarkEnd w:id="41"/>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Kutta.</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l’instant </w:t>
      </w:r>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E457A2">
        <w:t xml:space="preserve">Figure </w:t>
      </w:r>
      <w:r w:rsidR="00E457A2">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2" w:name="_Ref397014611"/>
      <w:bookmarkStart w:id="43" w:name="_Toc397097601"/>
      <w:r>
        <w:t xml:space="preserve">Figure </w:t>
      </w:r>
      <w:fldSimple w:instr=" SEQ Figure \* ARABIC ">
        <w:r w:rsidR="00E457A2">
          <w:rPr>
            <w:noProof/>
          </w:rPr>
          <w:t>4</w:t>
        </w:r>
      </w:fldSimple>
      <w:bookmarkEnd w:id="42"/>
      <w:r>
        <w:t> : Illustration de la méthode Runge Kutta 1</w:t>
      </w:r>
      <w:bookmarkEnd w:id="43"/>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8D108F"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8D108F"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8D108F"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fonction </w:t>
      </w:r>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8D108F"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8D108F"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8D108F"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8D108F"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4" w:name="_Toc397097579"/>
      <w:r>
        <w:t xml:space="preserve">Methode </w:t>
      </w:r>
      <w:r w:rsidR="00FB340F">
        <w:t>Explicite</w:t>
      </w:r>
      <w:r w:rsidR="00AA2488">
        <w:t>-O5</w:t>
      </w:r>
      <w:r>
        <w:t xml:space="preserve"> : Approximation </w:t>
      </w:r>
      <w:r w:rsidR="001D0656">
        <w:t>à l’ordre 5</w:t>
      </w:r>
      <w:bookmarkEnd w:id="44"/>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8D108F"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5" w:name="_Toc397097580"/>
      <w:r>
        <w:t xml:space="preserve">simplification du </w:t>
      </w:r>
      <w:r w:rsidR="006B6C9B">
        <w:t xml:space="preserve">Modele </w:t>
      </w:r>
      <w:r w:rsidR="00E47ECB">
        <w:t>‘</w:t>
      </w:r>
      <w:r w:rsidR="006B6C9B">
        <w:t>exact</w:t>
      </w:r>
      <w:r w:rsidR="00E47ECB">
        <w:t>’</w:t>
      </w:r>
      <w:bookmarkEnd w:id="45"/>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E457A2">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E457A2">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E457A2" w:rsidRPr="002C43EB">
        <w:t xml:space="preserve">Tableau </w:t>
      </w:r>
      <w:r w:rsidR="00E457A2">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8D108F"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8D108F"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CE7281">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6" w:name="_Ref396826548"/>
      <w:bookmarkStart w:id="47" w:name="_Ref396948374"/>
      <w:bookmarkStart w:id="48" w:name="_Toc397097594"/>
      <w:r w:rsidRPr="002C43EB">
        <w:t xml:space="preserve">Tableau </w:t>
      </w:r>
      <w:fldSimple w:instr=" SEQ Tableau \* ARABIC ">
        <w:r w:rsidR="00E457A2">
          <w:rPr>
            <w:noProof/>
          </w:rPr>
          <w:t>4</w:t>
        </w:r>
      </w:fldSimple>
      <w:bookmarkEnd w:id="46"/>
      <w:r w:rsidRPr="002C43EB">
        <w:t xml:space="preserve"> : </w:t>
      </w:r>
      <w:r>
        <w:t>Expression de la matrice d’évolution de la chaine simplifiée</w:t>
      </w:r>
      <w:bookmarkEnd w:id="47"/>
      <w:bookmarkEnd w:id="48"/>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9" w:name="_Toc397097581"/>
      <w:r>
        <w:lastRenderedPageBreak/>
        <w:t>application</w:t>
      </w:r>
      <w:bookmarkEnd w:id="49"/>
    </w:p>
    <w:p w:rsidR="007D535F" w:rsidRDefault="001D0656" w:rsidP="00FB340F">
      <w:pPr>
        <w:pStyle w:val="Titre3"/>
      </w:pPr>
      <w:bookmarkStart w:id="50" w:name="_Toc397097582"/>
      <w:r>
        <w:t>Présentation d</w:t>
      </w:r>
      <w:r w:rsidR="00B93097">
        <w:t>u cas de cellule</w:t>
      </w:r>
      <w:r>
        <w:t xml:space="preserve"> Superphénix</w:t>
      </w:r>
      <w:bookmarkEnd w:id="50"/>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SuperPhénix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SuperPhénix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8D108F"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8D108F"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8D108F"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8D108F"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SuperPhénix, elle vaut : </w:t>
      </w:r>
      <w:r w:rsidR="000D3ACA">
        <w:t>562</w:t>
      </w:r>
      <w:r w:rsidR="009476C8">
        <w:t xml:space="preserve"> W/cm</w:t>
      </w:r>
      <w:r w:rsidR="009476C8" w:rsidRPr="00104FA7">
        <w:rPr>
          <w:vertAlign w:val="superscript"/>
        </w:rPr>
        <w:t>3</w:t>
      </w:r>
    </w:p>
    <w:p w:rsidR="009476C8" w:rsidRPr="00104FA7" w:rsidRDefault="008D108F"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8D108F"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8D108F"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cellule de combustible SuperPhénix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1" w:name="_Ref396760350"/>
      <w:bookmarkStart w:id="52" w:name="_Toc397097602"/>
      <w:r w:rsidRPr="000B4797">
        <w:t xml:space="preserve">Figure </w:t>
      </w:r>
      <w:fldSimple w:instr=" SEQ Figure \* ARABIC ">
        <w:r w:rsidR="00E457A2">
          <w:rPr>
            <w:noProof/>
          </w:rPr>
          <w:t>5</w:t>
        </w:r>
      </w:fldSimple>
      <w:bookmarkEnd w:id="51"/>
      <w:r w:rsidRPr="000B4797">
        <w:t xml:space="preserve"> : </w:t>
      </w:r>
      <w:r w:rsidR="009476C8">
        <w:t>Illustration d’une cellule c</w:t>
      </w:r>
      <w:r w:rsidRPr="000B4797">
        <w:t>ombustible SuperPhénix</w:t>
      </w:r>
      <w:bookmarkEnd w:id="52"/>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r w:rsidR="00624533">
        <w:t>E</w:t>
      </w:r>
      <w:r w:rsidRPr="00104FA7">
        <w:rPr>
          <w:vertAlign w:val="subscript"/>
        </w:rPr>
        <w:t>%wt</w:t>
      </w:r>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8D108F"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et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8D108F"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8D108F"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E457A2" w:rsidRPr="00EA1826">
        <w:t xml:space="preserve">Tableau </w:t>
      </w:r>
      <w:r w:rsidR="00E457A2">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de SuperPhénix.</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w:t>
            </w:r>
            <w:r>
              <w:t>i</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3" w:name="_Ref396832571"/>
      <w:bookmarkStart w:id="54" w:name="_Toc397097595"/>
      <w:r w:rsidRPr="00EA1826">
        <w:t xml:space="preserve">Tableau </w:t>
      </w:r>
      <w:fldSimple w:instr=" SEQ Tableau \* ARABIC ">
        <w:r w:rsidR="00E457A2">
          <w:rPr>
            <w:noProof/>
          </w:rPr>
          <w:t>5</w:t>
        </w:r>
      </w:fldSimple>
      <w:bookmarkEnd w:id="53"/>
      <w:r w:rsidRPr="00EA1826">
        <w:t xml:space="preserve"> : Composition </w:t>
      </w:r>
      <w:r>
        <w:t>isotopique des noyaux lourds de SuperPhénix</w:t>
      </w:r>
      <w:bookmarkEnd w:id="54"/>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8D108F"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8D108F"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8D108F"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8D108F"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8D108F"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8D108F"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5" w:name="_Toc397097583"/>
      <w:r>
        <w:lastRenderedPageBreak/>
        <w:t>Sections efficaces</w:t>
      </w:r>
      <w:bookmarkEnd w:id="55"/>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-VERSION4, en simulant la cellule SuperPhénix avec la bibliothèque de données nucléaire JEFF3.1.2 au format « Draglib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E457A2">
        <w:t xml:space="preserve">Tableau </w:t>
      </w:r>
      <w:r w:rsidR="00E457A2">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6" w:name="_Ref396946192"/>
      <w:bookmarkStart w:id="57" w:name="_Ref396948466"/>
      <w:bookmarkStart w:id="58" w:name="_Toc397097596"/>
      <w:r>
        <w:t xml:space="preserve">Tableau </w:t>
      </w:r>
      <w:fldSimple w:instr=" SEQ Tableau \* ARABIC ">
        <w:r w:rsidR="00E457A2">
          <w:rPr>
            <w:noProof/>
          </w:rPr>
          <w:t>6</w:t>
        </w:r>
      </w:fldSimple>
      <w:bookmarkEnd w:id="56"/>
      <w:r>
        <w:t xml:space="preserve"> : Sections efficaces </w:t>
      </w:r>
      <w:r w:rsidR="00CB7D16">
        <w:t xml:space="preserve">calculées par </w:t>
      </w:r>
      <w:r>
        <w:t>DRAGON</w:t>
      </w:r>
      <w:bookmarkEnd w:id="57"/>
      <w:bookmarkEnd w:id="58"/>
    </w:p>
    <w:p w:rsidR="00D91E2D" w:rsidRPr="005A0A7C" w:rsidRDefault="00D91E2D" w:rsidP="00FB340F">
      <w:pPr>
        <w:pStyle w:val="Titre3"/>
      </w:pPr>
      <w:bookmarkStart w:id="59" w:name="_Toc397097584"/>
      <w:r w:rsidRPr="005A0A7C">
        <w:t>Résultats des différents modèles</w:t>
      </w:r>
      <w:bookmarkEnd w:id="59"/>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E457A2">
        <w:t xml:space="preserve">Figure </w:t>
      </w:r>
      <w:r w:rsidR="00E457A2">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E457A2">
        <w:t xml:space="preserve">Figure </w:t>
      </w:r>
      <w:r w:rsidR="00E457A2">
        <w:rPr>
          <w:noProof/>
        </w:rPr>
        <w:t>13</w:t>
      </w:r>
      <w:r w:rsidR="009B5225">
        <w:fldChar w:fldCharType="end"/>
      </w:r>
      <w:r w:rsidR="009B5225">
        <w:t>.</w:t>
      </w:r>
    </w:p>
    <w:p w:rsidR="007D535F" w:rsidRPr="00FB340F" w:rsidRDefault="00FB340F" w:rsidP="00FB340F">
      <w:pPr>
        <w:pStyle w:val="Titre3"/>
      </w:pPr>
      <w:bookmarkStart w:id="60" w:name="_Toc397097585"/>
      <w:r w:rsidRPr="00FB340F">
        <w:t>Performances des modèles</w:t>
      </w:r>
      <w:bookmarkEnd w:id="60"/>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E457A2">
        <w:t xml:space="preserve">Tableau </w:t>
      </w:r>
      <w:r w:rsidR="00E457A2">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1" w:name="_Ref396946219"/>
      <w:bookmarkStart w:id="62" w:name="_Ref396948492"/>
      <w:bookmarkStart w:id="63" w:name="_Toc397097597"/>
      <w:r>
        <w:t xml:space="preserve">Tableau </w:t>
      </w:r>
      <w:fldSimple w:instr=" SEQ Tableau \* ARABIC ">
        <w:r w:rsidR="00E457A2">
          <w:rPr>
            <w:noProof/>
          </w:rPr>
          <w:t>7</w:t>
        </w:r>
      </w:fldSimple>
      <w:bookmarkEnd w:id="61"/>
      <w:r>
        <w:t> : Performances des modèles</w:t>
      </w:r>
      <w:bookmarkEnd w:id="62"/>
      <w:bookmarkEnd w:id="63"/>
    </w:p>
    <w:p w:rsidR="00B86C3A" w:rsidRDefault="00A35354" w:rsidP="00A35354">
      <w:pPr>
        <w:pStyle w:val="Corpsdetexte"/>
      </w:pPr>
      <w:r>
        <w:t>(*) : Dénombrement des opérations simples (arithmétiques), complexe</w:t>
      </w:r>
      <w:r w:rsidR="00113D7B">
        <w:t>s</w:t>
      </w:r>
      <w:r>
        <w:t xml:space="preserve"> (produit de matrices, etc), couteuse</w:t>
      </w:r>
      <w:r w:rsidR="00113D7B">
        <w:t>s</w:t>
      </w:r>
      <w:r>
        <w:t xml:space="preserve"> (inversion de matrice, etc).</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Kutta,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4" w:name="_Toc397097586"/>
      <w:r w:rsidRPr="00A448B8">
        <w:t xml:space="preserve">EXPLOITATION </w:t>
      </w:r>
      <w:r w:rsidR="00113D7B">
        <w:t>du modele</w:t>
      </w:r>
      <w:r w:rsidR="00A46421">
        <w:t xml:space="preserve"> rk1</w:t>
      </w:r>
      <w:bookmarkEnd w:id="64"/>
    </w:p>
    <w:p w:rsidR="007D535F" w:rsidRDefault="00FD1602" w:rsidP="00104FA7">
      <w:pPr>
        <w:pStyle w:val="Titre2"/>
      </w:pPr>
      <w:bookmarkStart w:id="65" w:name="_Toc397097587"/>
      <w:r>
        <w:t>Epuisements « MonteCarlo »</w:t>
      </w:r>
      <w:bookmarkEnd w:id="65"/>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donné</w:t>
      </w:r>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SuperPhénix</w:t>
      </w:r>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8D108F" w:rsidRPr="00A31BE7" w:rsidRDefault="008D108F" w:rsidP="008D108F">
      <w:pPr>
        <w:rPr>
          <w:rFonts w:asciiTheme="minorHAnsi" w:hAnsiTheme="minorHAnsi" w:cstheme="minorHAnsi"/>
          <w:sz w:val="24"/>
          <w:szCs w:val="24"/>
        </w:rPr>
      </w:pPr>
      <w:bookmarkStart w:id="66" w:name="_Ref396956426"/>
      <w:bookmarkStart w:id="67" w:name="_Toc397097588"/>
      <w:r w:rsidRPr="00A31BE7">
        <w:rPr>
          <w:rFonts w:asciiTheme="minorHAnsi" w:hAnsiTheme="minorHAnsi" w:cstheme="minorHAnsi"/>
          <w:sz w:val="24"/>
          <w:szCs w:val="24"/>
        </w:rPr>
        <w:lastRenderedPageBreak/>
        <w:t xml:space="preserve">Deux vecteurs Pu ont été étudiés : </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de la cellule SPX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_Ref396832571 \h  \* MERGEFORMAT </w:instrText>
      </w:r>
      <w:r w:rsidRPr="009B6718">
        <w:rPr>
          <w:rFonts w:asciiTheme="minorHAnsi" w:hAnsiTheme="minorHAnsi" w:cstheme="minorHAnsi"/>
        </w:rPr>
      </w:r>
      <w:r w:rsidRPr="009B6718">
        <w:rPr>
          <w:rFonts w:asciiTheme="minorHAnsi" w:hAnsiTheme="minorHAnsi" w:cstheme="minorHAnsi"/>
        </w:rPr>
        <w:fldChar w:fldCharType="separate"/>
      </w:r>
      <w:r w:rsidR="009B6718" w:rsidRPr="009B6718">
        <w:rPr>
          <w:rFonts w:asciiTheme="minorHAnsi" w:hAnsiTheme="minorHAnsi" w:cstheme="minorHAnsi"/>
        </w:rPr>
        <w:t>Tableau 5</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_Ref397334801 \h </w:instrText>
      </w:r>
      <w:r w:rsidR="009B6718" w:rsidRPr="009B6718">
        <w:rPr>
          <w:rFonts w:asciiTheme="minorHAnsi" w:hAnsiTheme="minorHAnsi" w:cstheme="minorHAnsi"/>
        </w:rPr>
      </w:r>
      <w:r w:rsidR="009B6718">
        <w:rPr>
          <w:rFonts w:asciiTheme="minorHAnsi" w:hAnsiTheme="minorHAnsi" w:cstheme="minorHAnsi"/>
        </w:rPr>
        <w:instrText xml:space="preserve"> \* MERGEFORMAT </w:instrText>
      </w:r>
      <w:r w:rsidR="009B6718" w:rsidRPr="009B6718">
        <w:rPr>
          <w:rFonts w:asciiTheme="minorHAnsi" w:hAnsiTheme="minorHAnsi" w:cstheme="minorHAnsi"/>
        </w:rPr>
        <w:fldChar w:fldCharType="separate"/>
      </w:r>
      <w:r w:rsidR="009B6718" w:rsidRPr="009B6718">
        <w:rPr>
          <w:rFonts w:asciiTheme="minorHAnsi" w:hAnsiTheme="minorHAnsi" w:cstheme="minorHAnsi"/>
        </w:rPr>
        <w:t xml:space="preserve">Figure </w:t>
      </w:r>
      <w:r w:rsidR="009B6718" w:rsidRPr="009B6718">
        <w:rPr>
          <w:rFonts w:asciiTheme="minorHAnsi" w:hAnsiTheme="minorHAnsi" w:cstheme="minorHAnsi"/>
          <w:noProof/>
        </w:rPr>
        <w:t>17</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_Ref397334811 \h </w:instrText>
      </w:r>
      <w:r w:rsidR="009B6718" w:rsidRPr="009B6718">
        <w:rPr>
          <w:rFonts w:asciiTheme="minorHAnsi" w:hAnsiTheme="minorHAnsi" w:cstheme="minorHAnsi"/>
        </w:rPr>
      </w:r>
      <w:r w:rsidR="009B6718">
        <w:rPr>
          <w:rFonts w:asciiTheme="minorHAnsi" w:hAnsiTheme="minorHAnsi" w:cstheme="minorHAnsi"/>
        </w:rPr>
        <w:instrText xml:space="preserve"> \* MERGEFORMAT </w:instrText>
      </w:r>
      <w:r w:rsidR="009B6718" w:rsidRPr="009B6718">
        <w:rPr>
          <w:rFonts w:asciiTheme="minorHAnsi" w:hAnsiTheme="minorHAnsi" w:cstheme="minorHAnsi"/>
        </w:rPr>
        <w:fldChar w:fldCharType="separate"/>
      </w:r>
      <w:r w:rsidR="009B6718" w:rsidRPr="009B6718">
        <w:rPr>
          <w:rFonts w:asciiTheme="minorHAnsi" w:hAnsiTheme="minorHAnsi" w:cstheme="minorHAnsi"/>
        </w:rPr>
        <w:t xml:space="preserve">Figure </w:t>
      </w:r>
      <w:r w:rsidR="009B6718" w:rsidRPr="009B6718">
        <w:rPr>
          <w:rFonts w:asciiTheme="minorHAnsi" w:hAnsiTheme="minorHAnsi" w:cstheme="minorHAnsi"/>
          <w:noProof/>
        </w:rPr>
        <w:t>19</w:t>
      </w:r>
      <w:r w:rsidR="009B6718" w:rsidRPr="009B6718">
        <w:rPr>
          <w:rFonts w:asciiTheme="minorHAnsi" w:hAnsiTheme="minorHAnsi" w:cstheme="minorHAnsi"/>
        </w:rPr>
        <w:fldChar w:fldCharType="end"/>
      </w:r>
      <w:r w:rsidR="009B6718" w:rsidRPr="009B6718">
        <w:rPr>
          <w:rFonts w:asciiTheme="minorHAnsi" w:hAnsiTheme="minorHAnsi" w:cstheme="minorHAnsi"/>
        </w:rPr>
        <w:t>.</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d’un combustible REP épuisé à 43000MWj/t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_Ref396768484 \h  \* MERGEFORMAT </w:instrText>
      </w:r>
      <w:r w:rsidRPr="009B6718">
        <w:rPr>
          <w:rFonts w:asciiTheme="minorHAnsi" w:hAnsiTheme="minorHAnsi" w:cstheme="minorHAnsi"/>
        </w:rPr>
      </w:r>
      <w:r w:rsidRPr="009B6718">
        <w:rPr>
          <w:rFonts w:asciiTheme="minorHAnsi" w:hAnsiTheme="minorHAnsi" w:cstheme="minorHAnsi"/>
        </w:rPr>
        <w:fldChar w:fldCharType="separate"/>
      </w:r>
      <w:r w:rsidR="009B6718" w:rsidRPr="009B6718">
        <w:rPr>
          <w:rFonts w:asciiTheme="minorHAnsi" w:hAnsiTheme="minorHAnsi" w:cstheme="minorHAnsi"/>
        </w:rPr>
        <w:t>Tableau 1</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_Ref397334824 \h </w:instrText>
      </w:r>
      <w:r w:rsidR="009B6718" w:rsidRPr="009B6718">
        <w:rPr>
          <w:rFonts w:asciiTheme="minorHAnsi" w:hAnsiTheme="minorHAnsi" w:cstheme="minorHAnsi"/>
        </w:rPr>
      </w:r>
      <w:r w:rsidR="009B6718">
        <w:rPr>
          <w:rFonts w:asciiTheme="minorHAnsi" w:hAnsiTheme="minorHAnsi" w:cstheme="minorHAnsi"/>
        </w:rPr>
        <w:instrText xml:space="preserve"> \* MERGEFORMAT </w:instrText>
      </w:r>
      <w:r w:rsidR="009B6718" w:rsidRPr="009B6718">
        <w:rPr>
          <w:rFonts w:asciiTheme="minorHAnsi" w:hAnsiTheme="minorHAnsi" w:cstheme="minorHAnsi"/>
        </w:rPr>
        <w:fldChar w:fldCharType="separate"/>
      </w:r>
      <w:r w:rsidR="009B6718" w:rsidRPr="009B6718">
        <w:rPr>
          <w:rFonts w:asciiTheme="minorHAnsi" w:hAnsiTheme="minorHAnsi" w:cstheme="minorHAnsi"/>
        </w:rPr>
        <w:t xml:space="preserve">Figure </w:t>
      </w:r>
      <w:r w:rsidR="009B6718" w:rsidRPr="009B6718">
        <w:rPr>
          <w:rFonts w:asciiTheme="minorHAnsi" w:hAnsiTheme="minorHAnsi" w:cstheme="minorHAnsi"/>
          <w:noProof/>
        </w:rPr>
        <w:t>20</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_Ref397089567 \h </w:instrText>
      </w:r>
      <w:r w:rsidR="009B6718" w:rsidRPr="009B6718">
        <w:rPr>
          <w:rFonts w:asciiTheme="minorHAnsi" w:hAnsiTheme="minorHAnsi" w:cstheme="minorHAnsi"/>
        </w:rPr>
      </w:r>
      <w:r w:rsidR="009B6718">
        <w:rPr>
          <w:rFonts w:asciiTheme="minorHAnsi" w:hAnsiTheme="minorHAnsi" w:cstheme="minorHAnsi"/>
        </w:rPr>
        <w:instrText xml:space="preserve"> \* MERGEFORMAT </w:instrText>
      </w:r>
      <w:r w:rsidR="009B6718" w:rsidRPr="009B6718">
        <w:rPr>
          <w:rFonts w:asciiTheme="minorHAnsi" w:hAnsiTheme="minorHAnsi" w:cstheme="minorHAnsi"/>
        </w:rPr>
        <w:fldChar w:fldCharType="separate"/>
      </w:r>
      <w:r w:rsidR="009B6718" w:rsidRPr="009B6718">
        <w:rPr>
          <w:rFonts w:asciiTheme="minorHAnsi" w:hAnsiTheme="minorHAnsi" w:cstheme="minorHAnsi"/>
        </w:rPr>
        <w:t xml:space="preserve">Figure </w:t>
      </w:r>
      <w:r w:rsidR="009B6718" w:rsidRPr="009B6718">
        <w:rPr>
          <w:rFonts w:asciiTheme="minorHAnsi" w:hAnsiTheme="minorHAnsi" w:cstheme="minorHAnsi"/>
          <w:noProof/>
        </w:rPr>
        <w:t>22</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w:t>
      </w:r>
      <w:r w:rsidRPr="009B6718">
        <w:rPr>
          <w:rFonts w:asciiTheme="minorHAnsi" w:hAnsiTheme="minorHAnsi" w:cstheme="minorHAnsi"/>
        </w:rPr>
        <w:t xml:space="preserve">qui représente l’évolution du Pu239, Pu240 et Pu241 en fonction de l’irradiation. </w:t>
      </w:r>
    </w:p>
    <w:p w:rsidR="002F2BAF" w:rsidRDefault="007D535F" w:rsidP="002F2BAF">
      <w:pPr>
        <w:pStyle w:val="Titre2"/>
      </w:pPr>
      <w:r>
        <w:t>Analyse physique</w:t>
      </w:r>
      <w:bookmarkEnd w:id="66"/>
      <w:bookmarkEnd w:id="67"/>
    </w:p>
    <w:p w:rsidR="009B6718" w:rsidRPr="009B6718" w:rsidRDefault="00A31BE7" w:rsidP="009B6718">
      <w:pPr>
        <w:rPr>
          <w:rFonts w:asciiTheme="minorHAnsi" w:hAnsiTheme="minorHAnsi" w:cstheme="minorHAnsi"/>
          <w:sz w:val="24"/>
          <w:szCs w:val="24"/>
        </w:rPr>
      </w:pPr>
      <w:r w:rsidRPr="00A31BE7">
        <w:rPr>
          <w:rFonts w:asciiTheme="minorHAnsi" w:hAnsiTheme="minorHAnsi" w:cstheme="minorHAnsi"/>
          <w:sz w:val="24"/>
          <w:szCs w:val="24"/>
        </w:rPr>
        <w:t xml:space="preserve">Les résultats sont présentés en « annexe - exploitation du modèle RK1 » dans les </w:t>
      </w:r>
      <w:r w:rsidRPr="00A31BE7">
        <w:rPr>
          <w:rFonts w:asciiTheme="minorHAnsi" w:hAnsiTheme="minorHAnsi" w:cstheme="minorHAnsi"/>
          <w:sz w:val="24"/>
          <w:szCs w:val="24"/>
        </w:rPr>
        <w:fldChar w:fldCharType="begin"/>
      </w:r>
      <w:r w:rsidRPr="00A31BE7">
        <w:rPr>
          <w:rFonts w:asciiTheme="minorHAnsi" w:hAnsiTheme="minorHAnsi" w:cstheme="minorHAnsi"/>
          <w:sz w:val="24"/>
          <w:szCs w:val="24"/>
        </w:rPr>
        <w:instrText xml:space="preserve"> REF _Ref397089529 \h </w:instrText>
      </w:r>
      <w:r w:rsidRPr="00A31BE7">
        <w:rPr>
          <w:rFonts w:asciiTheme="minorHAnsi" w:hAnsiTheme="minorHAnsi" w:cstheme="minorHAnsi"/>
          <w:sz w:val="24"/>
          <w:szCs w:val="24"/>
        </w:rPr>
      </w:r>
      <w:r w:rsidRPr="00A31BE7">
        <w:rPr>
          <w:rFonts w:asciiTheme="minorHAnsi" w:hAnsiTheme="minorHAnsi" w:cstheme="minorHAnsi"/>
          <w:sz w:val="24"/>
          <w:szCs w:val="24"/>
        </w:rPr>
        <w:instrText xml:space="preserve"> \* MERGEFORMAT </w:instrText>
      </w:r>
      <w:r w:rsidRPr="00A31BE7">
        <w:rPr>
          <w:rFonts w:asciiTheme="minorHAnsi" w:hAnsiTheme="minorHAnsi" w:cstheme="minorHAnsi"/>
          <w:sz w:val="24"/>
          <w:szCs w:val="24"/>
        </w:rPr>
        <w:fldChar w:fldCharType="separate"/>
      </w:r>
    </w:p>
    <w:p w:rsidR="00A31BE7" w:rsidRPr="00A31BE7" w:rsidRDefault="009B6718" w:rsidP="00B90A90">
      <w:pPr>
        <w:rPr>
          <w:rFonts w:asciiTheme="minorHAnsi" w:hAnsiTheme="minorHAnsi" w:cstheme="minorHAnsi"/>
          <w:sz w:val="24"/>
          <w:szCs w:val="24"/>
        </w:rPr>
      </w:pPr>
      <w:r w:rsidRPr="009B6718">
        <w:rPr>
          <w:rFonts w:asciiTheme="minorHAnsi" w:hAnsiTheme="minorHAnsi" w:cstheme="minorHAnsi"/>
          <w:sz w:val="24"/>
          <w:szCs w:val="24"/>
        </w:rPr>
        <w:t>Figure</w:t>
      </w:r>
      <w:r w:rsidRPr="009B6718">
        <w:rPr>
          <w:rFonts w:asciiTheme="minorHAnsi" w:hAnsiTheme="minorHAnsi" w:cstheme="minorHAnsi"/>
          <w:noProof/>
          <w:sz w:val="24"/>
          <w:szCs w:val="24"/>
        </w:rPr>
        <w:t xml:space="preserve"> </w:t>
      </w:r>
      <w:r>
        <w:rPr>
          <w:noProof/>
        </w:rPr>
        <w:t>17</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 xml:space="preserve"> à </w:t>
      </w:r>
      <w:r w:rsidR="00A31BE7" w:rsidRPr="00A31BE7">
        <w:rPr>
          <w:rFonts w:asciiTheme="minorHAnsi" w:hAnsiTheme="minorHAnsi" w:cstheme="minorHAnsi"/>
          <w:sz w:val="24"/>
          <w:szCs w:val="24"/>
        </w:rPr>
        <w:fldChar w:fldCharType="begin"/>
      </w:r>
      <w:r w:rsidR="00A31BE7" w:rsidRPr="00A31BE7">
        <w:rPr>
          <w:rFonts w:asciiTheme="minorHAnsi" w:hAnsiTheme="minorHAnsi" w:cstheme="minorHAnsi"/>
          <w:sz w:val="24"/>
          <w:szCs w:val="24"/>
        </w:rPr>
        <w:instrText xml:space="preserve"> REF _Ref397089567 \h </w:instrText>
      </w:r>
      <w:r w:rsidR="00A31BE7" w:rsidRPr="00A31BE7">
        <w:rPr>
          <w:rFonts w:asciiTheme="minorHAnsi" w:hAnsiTheme="minorHAnsi" w:cstheme="minorHAnsi"/>
          <w:sz w:val="24"/>
          <w:szCs w:val="24"/>
        </w:rPr>
      </w:r>
      <w:r w:rsidR="00A31BE7" w:rsidRPr="00A31BE7">
        <w:rPr>
          <w:rFonts w:asciiTheme="minorHAnsi" w:hAnsiTheme="minorHAnsi" w:cstheme="minorHAnsi"/>
          <w:sz w:val="24"/>
          <w:szCs w:val="24"/>
        </w:rPr>
        <w:instrText xml:space="preserve"> \* MERGEFORMAT </w:instrText>
      </w:r>
      <w:r w:rsidR="00A31BE7" w:rsidRPr="00A31BE7">
        <w:rPr>
          <w:rFonts w:asciiTheme="minorHAnsi" w:hAnsiTheme="minorHAnsi" w:cstheme="minorHAnsi"/>
          <w:sz w:val="24"/>
          <w:szCs w:val="24"/>
        </w:rPr>
        <w:fldChar w:fldCharType="separate"/>
      </w:r>
      <w:r w:rsidRPr="009B6718">
        <w:rPr>
          <w:rFonts w:asciiTheme="minorHAnsi" w:hAnsiTheme="minorHAnsi" w:cstheme="minorHAnsi"/>
          <w:sz w:val="24"/>
          <w:szCs w:val="24"/>
        </w:rPr>
        <w:t>Figure 22</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w:t>
      </w:r>
    </w:p>
    <w:p w:rsidR="00A31BE7" w:rsidRPr="00A31BE7" w:rsidRDefault="00A31BE7" w:rsidP="00A31BE7">
      <w:pPr>
        <w:rPr>
          <w:rFonts w:asciiTheme="minorHAnsi" w:hAnsiTheme="minorHAnsi" w:cstheme="minorHAnsi"/>
          <w:sz w:val="24"/>
          <w:szCs w:val="24"/>
        </w:rPr>
      </w:pPr>
      <w:r w:rsidRPr="00A31BE7">
        <w:rPr>
          <w:rFonts w:asciiTheme="minorHAnsi" w:hAnsiTheme="minorHAnsi" w:cstheme="minorHAnsi"/>
          <w:sz w:val="24"/>
          <w:szCs w:val="24"/>
        </w:rPr>
        <w:t>Le code couleur correspondant aux paramètres de transformations est présenté dans le tableau suivant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8467B4C" wp14:editId="02F4E6FC">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084DFE5C" wp14:editId="3323B45D">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Pr="00DB3A94" w:rsidRDefault="008D108F"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8D108F" w:rsidRPr="00DB3A94" w:rsidRDefault="008D108F"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E457A2" w:rsidRPr="000B4797">
        <w:t xml:space="preserve">Tableau </w:t>
      </w:r>
      <w:r w:rsidR="00E457A2">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E457A2" w:rsidRPr="00EA1826">
        <w:t xml:space="preserve">Tableau </w:t>
      </w:r>
      <w:r w:rsidR="00E457A2">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E457A2" w:rsidRPr="002C43EB">
        <w:t xml:space="preserve">Tableau </w:t>
      </w:r>
      <w:r w:rsidR="00E457A2">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E457A2" w:rsidRPr="002C43EB">
        <w:t xml:space="preserve">Tableau </w:t>
      </w:r>
      <w:r w:rsidR="00E457A2">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8" w:name="_Toc397097589"/>
      <w:r>
        <w:t>prolongement de l’étude</w:t>
      </w:r>
      <w:bookmarkEnd w:id="68"/>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plexité d’un tel processus, etc</w:t>
      </w:r>
    </w:p>
    <w:p w:rsidR="007D535F" w:rsidRPr="00A448B8" w:rsidRDefault="007D535F" w:rsidP="001E7737">
      <w:pPr>
        <w:pStyle w:val="Titre1"/>
      </w:pPr>
      <w:bookmarkStart w:id="69" w:name="_Toc397097590"/>
      <w:r w:rsidRPr="00A448B8">
        <w:lastRenderedPageBreak/>
        <w:t>CONCLUSION GENERALE</w:t>
      </w:r>
      <w:bookmarkEnd w:id="69"/>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r w:rsidR="00745F1D">
        <w:t>noté</w:t>
      </w:r>
      <w: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drawing>
          <wp:inline distT="0" distB="0" distL="0" distR="0" wp14:anchorId="7BCB334E" wp14:editId="3D7C3EFE">
            <wp:extent cx="5760720" cy="29420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0" w:name="_Ref397014903"/>
      <w:bookmarkStart w:id="71" w:name="_Toc397097603"/>
      <w:r>
        <w:t xml:space="preserve">Figure </w:t>
      </w:r>
      <w:fldSimple w:instr=" SEQ Figure \* ARABIC ">
        <w:r w:rsidR="00E457A2">
          <w:rPr>
            <w:noProof/>
          </w:rPr>
          <w:t>6</w:t>
        </w:r>
      </w:fldSimple>
      <w:bookmarkEnd w:id="70"/>
      <w:r>
        <w:t> : Evolution de la quantité d’U235 soumis à un flux neutronique</w:t>
      </w:r>
      <w:bookmarkEnd w:id="71"/>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8D108F"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3F6DFA">
      <w:pPr>
        <w:keepNext/>
        <w:spacing w:line="480" w:lineRule="auto"/>
      </w:pPr>
      <w:r w:rsidRPr="00A06FD7">
        <w:lastRenderedPageBreak/>
        <w:drawing>
          <wp:inline distT="0" distB="0" distL="0" distR="0" wp14:anchorId="62897DE6" wp14:editId="4FAFC269">
            <wp:extent cx="5760720" cy="294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F5629E">
      <w:pPr>
        <w:pStyle w:val="Lgende"/>
        <w:rPr>
          <w:rFonts w:ascii="Times New Roman" w:eastAsiaTheme="minorHAnsi" w:hAnsi="Times New Roman"/>
          <w:spacing w:val="-5"/>
          <w:kern w:val="20"/>
        </w:rPr>
      </w:pPr>
      <w:bookmarkStart w:id="72" w:name="_Ref396949374"/>
      <w:bookmarkStart w:id="73" w:name="_Toc397097604"/>
      <w:r>
        <w:t xml:space="preserve">Figure </w:t>
      </w:r>
      <w:fldSimple w:instr=" SEQ Figure \* ARABIC ">
        <w:r w:rsidR="00E457A2">
          <w:rPr>
            <w:noProof/>
          </w:rPr>
          <w:t>7</w:t>
        </w:r>
      </w:fldSimple>
      <w:r>
        <w:t> : Evolution de la quantité d’U238 soumis à un flux neutronique</w:t>
      </w:r>
      <w:bookmarkEnd w:id="72"/>
      <w:bookmarkEnd w:id="73"/>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8D108F"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8D108F"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8D108F"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8D108F" w:rsidP="00BE003C">
      <w:pPr>
        <w:keepNext/>
      </w:pPr>
      <w:r w:rsidRPr="008D108F">
        <w:lastRenderedPageBreak/>
        <w:drawing>
          <wp:inline distT="0" distB="0" distL="0" distR="0" wp14:anchorId="24C21887" wp14:editId="4533B97A">
            <wp:extent cx="5760720" cy="2942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4" w:name="_Ref396981136"/>
      <w:bookmarkStart w:id="75" w:name="_Toc397097605"/>
      <w:r>
        <w:t xml:space="preserve">Figure </w:t>
      </w:r>
      <w:fldSimple w:instr=" SEQ Figure \* ARABIC ">
        <w:r w:rsidR="00E457A2">
          <w:rPr>
            <w:noProof/>
          </w:rPr>
          <w:t>8</w:t>
        </w:r>
      </w:fldSimple>
      <w:r>
        <w:t> : Evolution de la quantité de Pu239 soumis à un flux neutronique</w:t>
      </w:r>
      <w:bookmarkEnd w:id="74"/>
      <w:bookmarkEnd w:id="75"/>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BE003C">
      <w:pPr>
        <w:keepNext/>
      </w:pPr>
      <w:r w:rsidRPr="00A06FD7">
        <w:lastRenderedPageBreak/>
        <w:drawing>
          <wp:inline distT="0" distB="0" distL="0" distR="0" wp14:anchorId="6C5F4D44" wp14:editId="1F2422A4">
            <wp:extent cx="5760720" cy="29420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6" w:name="_Toc397097606"/>
      <w:r>
        <w:t xml:space="preserve">Figure </w:t>
      </w:r>
      <w:fldSimple w:instr=" SEQ Figure \* ARABIC ">
        <w:r w:rsidR="00E457A2">
          <w:rPr>
            <w:noProof/>
          </w:rPr>
          <w:t>9</w:t>
        </w:r>
      </w:fldSimple>
      <w:r>
        <w:t> : Evolution de la quantité de Pu240 soumis à un flux neutronique</w:t>
      </w:r>
      <w:bookmarkEnd w:id="76"/>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9B6718" w:rsidP="00BE003C">
      <w:pPr>
        <w:keepNext/>
      </w:pPr>
      <w:r w:rsidRPr="009B6718">
        <w:lastRenderedPageBreak/>
        <w:drawing>
          <wp:inline distT="0" distB="0" distL="0" distR="0" wp14:anchorId="4851A77F" wp14:editId="7F939CA2">
            <wp:extent cx="5760720" cy="29420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7" w:name="_Ref396949197"/>
      <w:bookmarkStart w:id="78" w:name="_Ref396949331"/>
      <w:bookmarkStart w:id="79" w:name="_Ref396981180"/>
      <w:bookmarkStart w:id="80" w:name="_Toc397097607"/>
      <w:r>
        <w:t xml:space="preserve">Figure </w:t>
      </w:r>
      <w:fldSimple w:instr=" SEQ Figure \* ARABIC ">
        <w:r w:rsidR="00E457A2">
          <w:rPr>
            <w:noProof/>
          </w:rPr>
          <w:t>10</w:t>
        </w:r>
      </w:fldSimple>
      <w:r>
        <w:t> : Evolution de la quantité de Pu241 soumis à un flux neutronique</w:t>
      </w:r>
      <w:bookmarkEnd w:id="77"/>
      <w:bookmarkEnd w:id="78"/>
      <w:bookmarkEnd w:id="79"/>
      <w:bookmarkEnd w:id="8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8D108F"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A06FD7" w:rsidP="00BE003C">
      <w:pPr>
        <w:keepNext/>
      </w:pPr>
      <w:r w:rsidRPr="00A06FD7">
        <w:lastRenderedPageBreak/>
        <w:drawing>
          <wp:inline distT="0" distB="0" distL="0" distR="0" wp14:anchorId="5CECE976" wp14:editId="07C54264">
            <wp:extent cx="5760720" cy="29420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8"/>
      <w:r>
        <w:t xml:space="preserve">Figure </w:t>
      </w:r>
      <w:fldSimple w:instr=" SEQ Figure \* ARABIC ">
        <w:r w:rsidR="00E457A2">
          <w:rPr>
            <w:noProof/>
          </w:rPr>
          <w:t>11</w:t>
        </w:r>
      </w:fldSimple>
      <w:r>
        <w:t> : Evolution de la quantité d’Am241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8D108F"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lastRenderedPageBreak/>
        <w:drawing>
          <wp:inline distT="0" distB="0" distL="0" distR="0" wp14:anchorId="3590A6BC" wp14:editId="09593AD0">
            <wp:extent cx="5748655" cy="2933065"/>
            <wp:effectExtent l="0" t="0" r="444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93306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97609"/>
      <w:r>
        <w:t xml:space="preserve">Figure </w:t>
      </w:r>
      <w:fldSimple w:instr=" SEQ Figure \* ARABIC ">
        <w:r w:rsidR="00E457A2">
          <w:rPr>
            <w:noProof/>
          </w:rPr>
          <w:t>12</w:t>
        </w:r>
      </w:fldSimple>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8D108F"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8D108F"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A06FD7" w:rsidP="008533D4">
      <w:pPr>
        <w:rPr>
          <w:rFonts w:ascii="Times New Roman" w:eastAsiaTheme="minorHAnsi" w:hAnsi="Times New Roman"/>
          <w:spacing w:val="-5"/>
          <w:kern w:val="20"/>
          <w:sz w:val="24"/>
          <w:szCs w:val="24"/>
        </w:rPr>
      </w:pPr>
      <w:r w:rsidRPr="00A06FD7">
        <w:rPr>
          <w:rFonts w:eastAsiaTheme="minorHAnsi"/>
        </w:rPr>
        <w:lastRenderedPageBreak/>
        <w:drawing>
          <wp:inline distT="0" distB="0" distL="0" distR="0" wp14:anchorId="3F320019" wp14:editId="7C3AA44F">
            <wp:extent cx="5760720" cy="29420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97610"/>
      <w:r>
        <w:t xml:space="preserve">Figure </w:t>
      </w:r>
      <w:fldSimple w:instr=" SEQ Figure \* ARABIC ">
        <w:r w:rsidR="00E457A2">
          <w:rPr>
            <w:noProof/>
          </w:rPr>
          <w:t>13</w:t>
        </w:r>
      </w:fldSimple>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8D108F"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14:anchorId="70BE53BF" wp14:editId="509FB98D">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5" w:name="_Toc397097611"/>
      <w:r>
        <w:t xml:space="preserve">Figure </w:t>
      </w:r>
      <w:fldSimple w:instr=" SEQ Figure \* ARABIC ">
        <w:r w:rsidR="00E457A2">
          <w:rPr>
            <w:noProof/>
          </w:rPr>
          <w:t>14</w:t>
        </w:r>
      </w:fldSimple>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14:anchorId="1A9E371C" wp14:editId="42B4DB54">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6" w:name="_Ref397076208"/>
      <w:bookmarkStart w:id="87" w:name="_Toc397083612"/>
      <w:bookmarkStart w:id="88" w:name="_Toc397097612"/>
      <w:r>
        <w:t xml:space="preserve">Figure </w:t>
      </w:r>
      <w:fldSimple w:instr=" SEQ Figure \* ARABIC ">
        <w:r w:rsidR="00E457A2">
          <w:rPr>
            <w:noProof/>
          </w:rPr>
          <w:t>15</w:t>
        </w:r>
      </w:fldSimple>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E457A2">
        <w:t xml:space="preserve">Figure </w:t>
      </w:r>
      <w:r w:rsidR="00E457A2">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2F4EFB29" wp14:editId="04061EFA">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fldSimple w:instr=" SEQ Figure \* ARABIC ">
        <w:r w:rsidR="00E457A2">
          <w:rPr>
            <w:noProof/>
          </w:rPr>
          <w:t>16</w:t>
        </w:r>
      </w:fldSimple>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BB37F9">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w:drawing>
          <wp:anchor distT="0" distB="0" distL="114300" distR="114300" simplePos="0" relativeHeight="251726848" behindDoc="0" locked="0" layoutInCell="1" allowOverlap="1" wp14:anchorId="79DF1071" wp14:editId="7D86C505">
            <wp:simplePos x="0" y="0"/>
            <wp:positionH relativeFrom="column">
              <wp:posOffset>96110</wp:posOffset>
            </wp:positionH>
            <wp:positionV relativeFrom="paragraph">
              <wp:posOffset>-1855</wp:posOffset>
            </wp:positionV>
            <wp:extent cx="5795117" cy="5857240"/>
            <wp:effectExtent l="0" t="0" r="0" b="0"/>
            <wp:wrapNone/>
            <wp:docPr id="38" name="Picture 2" descr="D:\users\Nomade\Documents\projects\physor-smr-fbo\Fabien\Tâches SPX\F0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117" cy="58572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36414854" wp14:editId="01808D9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BB37F9" w:rsidP="00B15216">
      <w:pPr>
        <w:jc w:val="center"/>
      </w:pPr>
      <w:r>
        <w:rPr>
          <w:rFonts w:cs="Arial"/>
          <w:noProof/>
          <w:lang w:eastAsia="fr-FR"/>
        </w:rPr>
        <mc:AlternateContent>
          <mc:Choice Requires="wps">
            <w:drawing>
              <wp:anchor distT="0" distB="0" distL="114300" distR="114300" simplePos="0" relativeHeight="251727872" behindDoc="0" locked="0" layoutInCell="1" allowOverlap="1" wp14:anchorId="3BC3BF5B" wp14:editId="5F90CB11">
                <wp:simplePos x="0" y="0"/>
                <wp:positionH relativeFrom="column">
                  <wp:posOffset>113828</wp:posOffset>
                </wp:positionH>
                <wp:positionV relativeFrom="paragraph">
                  <wp:posOffset>1262380</wp:posOffset>
                </wp:positionV>
                <wp:extent cx="189865" cy="1103329"/>
                <wp:effectExtent l="0" t="0" r="635" b="1905"/>
                <wp:wrapNone/>
                <wp:docPr id="43" name="ZoneTexte 3"/>
                <wp:cNvGraphicFramePr/>
                <a:graphic xmlns:a="http://schemas.openxmlformats.org/drawingml/2006/main">
                  <a:graphicData uri="http://schemas.microsoft.com/office/word/2010/wordprocessingShape">
                    <wps:wsp>
                      <wps:cNvSpPr txBox="1"/>
                      <wps:spPr>
                        <a:xfrm>
                          <a:off x="0" y="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30" type="#_x0000_t202" style="position:absolute;left:0;text-align:left;margin-left:8.95pt;margin-top:99.4pt;width:14.95pt;height:8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" fillcolor="#f0f0f0" stroked="f" strokeweight="2pt">
                <v:textbox style="layout-flow:vertical;mso-layout-flow-alt:bottom-to-top" inset="0,0,0,0">
                  <w:txbxContent>
                    <w:p w:rsidR="008D108F" w:rsidRPr="00BB37F9" w:rsidRDefault="008D108F"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Pr>
          <w:rFonts w:cs="Arial"/>
          <w:noProof/>
          <w:lang w:eastAsia="fr-FR"/>
        </w:rPr>
        <mc:AlternateContent>
          <mc:Choice Requires="wps">
            <w:drawing>
              <wp:anchor distT="0" distB="0" distL="114300" distR="114300" simplePos="0" relativeHeight="251729920" behindDoc="0" locked="0" layoutInCell="1" allowOverlap="1" wp14:anchorId="50CB3BA4" wp14:editId="1FBBF512">
                <wp:simplePos x="0" y="0"/>
                <wp:positionH relativeFrom="column">
                  <wp:posOffset>5120505</wp:posOffset>
                </wp:positionH>
                <wp:positionV relativeFrom="paragraph">
                  <wp:posOffset>124123</wp:posOffset>
                </wp:positionV>
                <wp:extent cx="250276" cy="246000"/>
                <wp:effectExtent l="0" t="0" r="0" b="1905"/>
                <wp:wrapNone/>
                <wp:docPr id="49" name="Multiplier 49"/>
                <wp:cNvGraphicFramePr/>
                <a:graphic xmlns:a="http://schemas.openxmlformats.org/drawingml/2006/main">
                  <a:graphicData uri="http://schemas.microsoft.com/office/word/2010/wordprocessingShape">
                    <wps:wsp>
                      <wps:cNvSpPr/>
                      <wps:spPr>
                        <a:xfrm>
                          <a:off x="0" y="0"/>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er 49" o:spid="_x0000_s1031" style="position:absolute;left:0;text-align:left;margin-left:403.2pt;margin-top:9.75pt;width:19.7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50276,24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8D108F" w:rsidRDefault="008D108F" w:rsidP="00E44C10"/>
                  </w:txbxContent>
                </v:textbox>
              </v:shape>
            </w:pict>
          </mc:Fallback>
        </mc:AlternateContent>
      </w:r>
      <w:r w:rsidR="002F2BAF" w:rsidRPr="00C22219">
        <w:rPr>
          <w:rFonts w:cs="Arial"/>
          <w:noProof/>
          <w:lang w:eastAsia="fr-FR"/>
        </w:rPr>
        <mc:AlternateContent>
          <mc:Choice Requires="wps">
            <w:drawing>
              <wp:anchor distT="0" distB="0" distL="114300" distR="114300" simplePos="0" relativeHeight="251803648" behindDoc="0" locked="0" layoutInCell="1" allowOverlap="1" wp14:anchorId="08B57C00" wp14:editId="3562B1EA">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26503467" wp14:editId="6DF71773">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4800" behindDoc="0" locked="0" layoutInCell="1" allowOverlap="1" wp14:anchorId="3B4B9448" wp14:editId="5D84719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2752" behindDoc="0" locked="0" layoutInCell="1" allowOverlap="1" wp14:anchorId="3D0662C1" wp14:editId="39076918">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6C579588" wp14:editId="77107E1C">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505CFD">
      <w:pPr>
        <w:rPr>
          <w:rFonts w:cs="Arial"/>
        </w:rPr>
      </w:pPr>
      <w:r>
        <w:rPr>
          <w:noProof/>
          <w:lang w:eastAsia="fr-FR"/>
        </w:rPr>
        <mc:AlternateContent>
          <mc:Choice Requires="wps">
            <w:drawing>
              <wp:anchor distT="0" distB="0" distL="114300" distR="114300" simplePos="0" relativeHeight="251839488" behindDoc="0" locked="0" layoutInCell="1" allowOverlap="1" wp14:anchorId="4EC2F42D" wp14:editId="281E53DE">
                <wp:simplePos x="0" y="0"/>
                <wp:positionH relativeFrom="column">
                  <wp:posOffset>2766695</wp:posOffset>
                </wp:positionH>
                <wp:positionV relativeFrom="paragraph">
                  <wp:posOffset>46060</wp:posOffset>
                </wp:positionV>
                <wp:extent cx="951230" cy="243840"/>
                <wp:effectExtent l="0" t="0" r="1270" b="3810"/>
                <wp:wrapNone/>
                <wp:docPr id="56" name="ZoneTexte 4"/>
                <wp:cNvGraphicFramePr/>
                <a:graphic xmlns:a="http://schemas.openxmlformats.org/drawingml/2006/main">
                  <a:graphicData uri="http://schemas.microsoft.com/office/word/2010/wordprocessingShape">
                    <wps:wsp>
                      <wps:cNvSpPr txBox="1"/>
                      <wps:spPr>
                        <a:xfrm>
                          <a:off x="0" y="0"/>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a:graphicData>
                </a:graphic>
                <wp14:sizeRelV relativeFrom="margin">
                  <wp14:pctHeight>0</wp14:pctHeight>
                </wp14:sizeRelV>
              </wp:anchor>
            </w:drawing>
          </mc:Choice>
          <mc:Fallback>
            <w:pict>
              <v:shape id="ZoneTexte 4" o:spid="_x0000_s1032" type="#_x0000_t202" style="position:absolute;margin-left:217.85pt;margin-top:3.65pt;width:74.9pt;height:19.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w:pict>
          </mc:Fallback>
        </mc:AlternateContent>
      </w: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Toc397097614"/>
      <w:bookmarkStart w:id="94" w:name="_Ref397334801"/>
      <w:r>
        <w:t xml:space="preserve">Figure </w:t>
      </w:r>
      <w:fldSimple w:instr=" SEQ Figure \* ARABIC ">
        <w:r w:rsidR="00E457A2">
          <w:rPr>
            <w:noProof/>
          </w:rPr>
          <w:t>17</w:t>
        </w:r>
      </w:fldSimple>
      <w:bookmarkEnd w:id="92"/>
      <w:bookmarkEnd w:id="94"/>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3"/>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2E84263E" wp14:editId="1EBBF403">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3"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DbG+Q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">
                <v:group id="Groupe 51" o:spid="_x0000_s1034"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35"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0" o:title="F1_F2"/>
                  </v:shape>
                  <v:shape id="_x0000_s1036"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8D108F" w:rsidRPr="00505CFD" w:rsidRDefault="008D108F"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37"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2B8CE89D" wp14:editId="57C49A7D">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38"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YLZT/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2C6783E1" wp14:editId="1A3B19BE">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6857610B" wp14:editId="7B32C6B9">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5FE9E57" wp14:editId="740D6876">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5" w:name="_Toc397097615"/>
      <w:r>
        <w:t xml:space="preserve">Figure </w:t>
      </w:r>
      <w:fldSimple w:instr=" SEQ Figure \* ARABIC ">
        <w:r w:rsidR="00E457A2">
          <w:rPr>
            <w:noProof/>
          </w:rPr>
          <w:t>18</w:t>
        </w:r>
      </w:fldSimple>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5"/>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416D768C" wp14:editId="1F69A01E">
                <wp:simplePos x="0" y="0"/>
                <wp:positionH relativeFrom="column">
                  <wp:posOffset>-48769</wp:posOffset>
                </wp:positionH>
                <wp:positionV relativeFrom="paragraph">
                  <wp:posOffset>-148357</wp:posOffset>
                </wp:positionV>
                <wp:extent cx="5950585"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39" style="position:absolute;margin-left:-3.85pt;margin-top:-11.7pt;width:468.55pt;height:468.55pt;z-index:251768832;mso-position-horizontal-relative:text;mso-position-vertical-relative:text;mso-width-relative:margin;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">
                <v:shape id="Picture 2" o:spid="_x0000_s1040"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1" o:title="F0_F1"/>
                </v:shape>
                <v:shape id="Multiplier 60" o:spid="_x0000_s1041"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A537B7"/>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32306EC6" wp14:editId="07166D89">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3104" behindDoc="0" locked="0" layoutInCell="1" allowOverlap="1" wp14:anchorId="0274DED0" wp14:editId="58949453">
                <wp:simplePos x="0" y="0"/>
                <wp:positionH relativeFrom="column">
                  <wp:posOffset>-51271</wp:posOffset>
                </wp:positionH>
                <wp:positionV relativeFrom="paragraph">
                  <wp:posOffset>112924</wp:posOffset>
                </wp:positionV>
                <wp:extent cx="189865" cy="1102995"/>
                <wp:effectExtent l="0" t="0" r="635" b="1905"/>
                <wp:wrapNone/>
                <wp:docPr id="20"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2" type="#_x0000_t202" style="position:absolute;margin-left:-4.05pt;margin-top:8.9pt;width:14.95pt;height:86.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5152" behindDoc="0" locked="0" layoutInCell="1" allowOverlap="1" wp14:anchorId="570B07EC" wp14:editId="5D3BDC6C">
                <wp:simplePos x="0" y="0"/>
                <wp:positionH relativeFrom="column">
                  <wp:posOffset>2730500</wp:posOffset>
                </wp:positionH>
                <wp:positionV relativeFrom="paragraph">
                  <wp:posOffset>89572</wp:posOffset>
                </wp:positionV>
                <wp:extent cx="951230" cy="230505"/>
                <wp:effectExtent l="0" t="0" r="1270" b="0"/>
                <wp:wrapNone/>
                <wp:docPr id="21" name="ZoneTexte 4"/>
                <wp:cNvGraphicFramePr/>
                <a:graphic xmlns:a="http://schemas.openxmlformats.org/drawingml/2006/main">
                  <a:graphicData uri="http://schemas.microsoft.com/office/word/2010/wordprocessingShape">
                    <wps:wsp>
                      <wps:cNvSpPr txBox="1"/>
                      <wps:spPr>
                        <a:xfrm>
                          <a:off x="0" y="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3" type="#_x0000_t202" style="position:absolute;margin-left:215pt;margin-top:7.05pt;width:74.9pt;height:18.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8D50DF">
      <w:pPr>
        <w:pStyle w:val="Lgende"/>
        <w:ind w:firstLine="0"/>
      </w:pPr>
      <w:bookmarkStart w:id="96" w:name="_Ref397089530"/>
      <w:bookmarkStart w:id="97" w:name="_Toc397073185"/>
      <w:bookmarkStart w:id="98" w:name="_Toc397076492"/>
      <w:bookmarkStart w:id="99" w:name="_Toc397076857"/>
    </w:p>
    <w:p w:rsidR="008F29A3" w:rsidRPr="00FB340F" w:rsidRDefault="00A55A85" w:rsidP="008D50DF">
      <w:pPr>
        <w:pStyle w:val="Lgende"/>
        <w:ind w:firstLine="0"/>
      </w:pPr>
      <w:bookmarkStart w:id="100" w:name="_Toc397097616"/>
      <w:bookmarkStart w:id="101" w:name="_Ref397334811"/>
      <w:r>
        <w:t xml:space="preserve">Figure </w:t>
      </w:r>
      <w:fldSimple w:instr=" SEQ Figure \* ARABIC ">
        <w:r w:rsidR="00E457A2">
          <w:rPr>
            <w:noProof/>
          </w:rPr>
          <w:t>19</w:t>
        </w:r>
      </w:fldSimple>
      <w:bookmarkEnd w:id="96"/>
      <w:bookmarkEnd w:id="101"/>
      <w:r w:rsidR="008F29A3">
        <w:t>: Evolution du Pu2</w:t>
      </w:r>
      <w:r w:rsidR="00505CFD">
        <w:t>3</w:t>
      </w:r>
      <w:r w:rsidR="008F29A3">
        <w:t xml:space="preserve">9 et du Pu240 </w:t>
      </w:r>
      <w:bookmarkEnd w:id="97"/>
      <w:r w:rsidR="008F29A3">
        <w:t>à partir d’un vecteur Pu initial</w:t>
      </w:r>
      <w:r w:rsidR="008F29A3" w:rsidRPr="00137C42">
        <w:t xml:space="preserve"> SPX</w:t>
      </w:r>
      <w:bookmarkEnd w:id="98"/>
      <w:bookmarkEnd w:id="99"/>
      <w:bookmarkEnd w:id="100"/>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5C840675" wp14:editId="4FF88D92">
                <wp:simplePos x="0" y="0"/>
                <wp:positionH relativeFrom="column">
                  <wp:posOffset>-75930</wp:posOffset>
                </wp:positionH>
                <wp:positionV relativeFrom="paragraph">
                  <wp:posOffset>-12555</wp:posOffset>
                </wp:positionV>
                <wp:extent cx="6083934" cy="5947629"/>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26" style="position:absolute;margin-left:-6pt;margin-top:-1pt;width:479.05pt;height:468.3pt;z-index:251753472;mso-width-relative:margin;mso-height-relative:margin" coordorigin="" coordsize="60839,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">
                <v:shape id="Picture 2" o:spid="_x0000_s1027"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3" o:title="F0_F2 (1)"/>
                </v:shape>
                <v:shape id="Multiplier 6" o:spid="_x0000_s1028"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7200" behindDoc="0" locked="0" layoutInCell="1" allowOverlap="1" wp14:anchorId="0D5BF66E" wp14:editId="1C098C04">
                <wp:simplePos x="0" y="0"/>
                <wp:positionH relativeFrom="column">
                  <wp:posOffset>-107227</wp:posOffset>
                </wp:positionH>
                <wp:positionV relativeFrom="paragraph">
                  <wp:posOffset>124656</wp:posOffset>
                </wp:positionV>
                <wp:extent cx="189865" cy="1102995"/>
                <wp:effectExtent l="0" t="0" r="635" b="1905"/>
                <wp:wrapNone/>
                <wp:docPr id="32"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4" type="#_x0000_t202" style="position:absolute;margin-left:-8.45pt;margin-top:9.8pt;width:14.95pt;height:86.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sidR="008F29A3" w:rsidRPr="00F74E2F">
        <w:rPr>
          <w:rFonts w:cs="Arial"/>
          <w:noProof/>
          <w:lang w:eastAsia="fr-FR"/>
        </w:rPr>
        <mc:AlternateContent>
          <mc:Choice Requires="wps">
            <w:drawing>
              <wp:anchor distT="0" distB="0" distL="114300" distR="114300" simplePos="0" relativeHeight="251795456" behindDoc="0" locked="0" layoutInCell="1" allowOverlap="1" wp14:anchorId="354D35D1" wp14:editId="6E166DE3">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5216" behindDoc="0" locked="0" layoutInCell="1" allowOverlap="1" wp14:anchorId="6D828AEF" wp14:editId="4418DB33">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7264" behindDoc="0" locked="0" layoutInCell="1" allowOverlap="1" wp14:anchorId="089E0E6B" wp14:editId="329BDF03">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9248" behindDoc="0" locked="0" layoutInCell="1" allowOverlap="1" wp14:anchorId="20C73C26" wp14:editId="165B5147">
                <wp:simplePos x="0" y="0"/>
                <wp:positionH relativeFrom="column">
                  <wp:posOffset>2670175</wp:posOffset>
                </wp:positionH>
                <wp:positionV relativeFrom="paragraph">
                  <wp:posOffset>94615</wp:posOffset>
                </wp:positionV>
                <wp:extent cx="951230" cy="240030"/>
                <wp:effectExtent l="0" t="0" r="1270" b="7620"/>
                <wp:wrapNone/>
                <wp:docPr id="33"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45" type="#_x0000_t202" style="position:absolute;margin-left:210.25pt;margin-top:7.45pt;width:74.9pt;height:18.9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48660B">
      <w:pPr>
        <w:pStyle w:val="Lgende"/>
        <w:ind w:firstLine="0"/>
      </w:pPr>
      <w:bookmarkStart w:id="102" w:name="_Ref397089566"/>
      <w:bookmarkStart w:id="103" w:name="_Toc397073187"/>
      <w:bookmarkStart w:id="104" w:name="_Toc397076493"/>
      <w:bookmarkStart w:id="105" w:name="_Toc397076858"/>
    </w:p>
    <w:p w:rsidR="008F29A3" w:rsidRPr="00FB340F" w:rsidRDefault="00A55A85" w:rsidP="0048660B">
      <w:pPr>
        <w:pStyle w:val="Lgende"/>
        <w:ind w:firstLine="0"/>
      </w:pPr>
      <w:bookmarkStart w:id="106" w:name="_Toc397097617"/>
      <w:bookmarkStart w:id="107" w:name="_Ref397334824"/>
      <w:r>
        <w:t xml:space="preserve">Figure </w:t>
      </w:r>
      <w:fldSimple w:instr=" SEQ Figure \* ARABIC ">
        <w:r w:rsidR="00E457A2">
          <w:rPr>
            <w:noProof/>
          </w:rPr>
          <w:t>20</w:t>
        </w:r>
      </w:fldSimple>
      <w:bookmarkEnd w:id="102"/>
      <w:bookmarkEnd w:id="107"/>
      <w:r w:rsidR="008F29A3">
        <w:t xml:space="preserve">: Evolution du Pu239 et du Pu241 </w:t>
      </w:r>
      <w:bookmarkEnd w:id="103"/>
      <w:r w:rsidR="008F29A3">
        <w:t>à partir d’un vecteur Pu initial</w:t>
      </w:r>
      <w:r w:rsidR="008F29A3" w:rsidRPr="00137C42">
        <w:t xml:space="preserve"> </w:t>
      </w:r>
      <w:r w:rsidR="008F29A3">
        <w:t>de REP épuisé à 43000MWj/t</w:t>
      </w:r>
      <w:bookmarkEnd w:id="104"/>
      <w:bookmarkEnd w:id="105"/>
      <w:bookmarkEnd w:id="106"/>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15DCAF21" wp14:editId="4E37461A">
                <wp:simplePos x="0" y="0"/>
                <wp:positionH relativeFrom="column">
                  <wp:posOffset>-112144</wp:posOffset>
                </wp:positionH>
                <wp:positionV relativeFrom="paragraph">
                  <wp:posOffset>41765</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46" style="position:absolute;margin-left:-8.85pt;margin-top:3.3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">
                <v:shape id="Picture 2" o:spid="_x0000_s1047"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5" o:title="F1_F2"/>
                </v:shape>
                <v:shape id="Multiplier 2075" o:spid="_x0000_s1048"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1296" behindDoc="0" locked="0" layoutInCell="1" allowOverlap="1" wp14:anchorId="3989275E" wp14:editId="5DB80568">
                <wp:simplePos x="0" y="0"/>
                <wp:positionH relativeFrom="column">
                  <wp:posOffset>-135494</wp:posOffset>
                </wp:positionH>
                <wp:positionV relativeFrom="paragraph">
                  <wp:posOffset>130810</wp:posOffset>
                </wp:positionV>
                <wp:extent cx="189865" cy="1102995"/>
                <wp:effectExtent l="0" t="0" r="635" b="1905"/>
                <wp:wrapNone/>
                <wp:docPr id="35"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9" type="#_x0000_t202" style="position:absolute;margin-left:-10.65pt;margin-top:10.3pt;width:14.95pt;height:86.8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77B452D3" wp14:editId="5BDA6602">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64883038" wp14:editId="57AEB7D9">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3344" behindDoc="0" locked="0" layoutInCell="1" allowOverlap="1" wp14:anchorId="5A45A074" wp14:editId="3C2955E9">
                <wp:simplePos x="0" y="0"/>
                <wp:positionH relativeFrom="column">
                  <wp:posOffset>2702560</wp:posOffset>
                </wp:positionH>
                <wp:positionV relativeFrom="paragraph">
                  <wp:posOffset>122084</wp:posOffset>
                </wp:positionV>
                <wp:extent cx="951230" cy="239904"/>
                <wp:effectExtent l="0" t="0" r="1270" b="8255"/>
                <wp:wrapNone/>
                <wp:docPr id="47" name="ZoneTexte 4"/>
                <wp:cNvGraphicFramePr/>
                <a:graphic xmlns:a="http://schemas.openxmlformats.org/drawingml/2006/main">
                  <a:graphicData uri="http://schemas.microsoft.com/office/word/2010/wordprocessingShape">
                    <wps:wsp>
                      <wps:cNvSpPr txBox="1"/>
                      <wps:spPr>
                        <a:xfrm>
                          <a:off x="0" y="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50" type="#_x0000_t202" style="position:absolute;margin-left:212.8pt;margin-top:9.6pt;width:74.9pt;height:18.9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D50DF" w:rsidRPr="00FB340F" w:rsidRDefault="00A55A85" w:rsidP="008D50DF">
      <w:pPr>
        <w:pStyle w:val="Lgende"/>
        <w:ind w:firstLine="0"/>
      </w:pPr>
      <w:bookmarkStart w:id="108" w:name="_Toc397097618"/>
      <w:r>
        <w:t xml:space="preserve">Figure </w:t>
      </w:r>
      <w:fldSimple w:instr=" SEQ Figure \* ARABIC ">
        <w:r w:rsidR="00E457A2">
          <w:rPr>
            <w:noProof/>
          </w:rPr>
          <w:t>21</w:t>
        </w:r>
      </w:fldSimple>
      <w:r w:rsidR="008D50DF">
        <w:t>: Evolution du Pu240 et du Pu241 à partir d’un vecteur Pu initial</w:t>
      </w:r>
      <w:r w:rsidR="008D50DF" w:rsidRPr="00137C42">
        <w:t xml:space="preserve"> </w:t>
      </w:r>
      <w:r w:rsidR="008D50DF">
        <w:t>de REP épuisé à 43000MWj/t</w:t>
      </w:r>
      <w:bookmarkEnd w:id="108"/>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66A112A4" wp14:editId="4C5512B1">
                <wp:simplePos x="0" y="0"/>
                <wp:positionH relativeFrom="column">
                  <wp:posOffset>-12551</wp:posOffset>
                </wp:positionH>
                <wp:positionV relativeFrom="paragraph">
                  <wp:posOffset>-247945</wp:posOffset>
                </wp:positionV>
                <wp:extent cx="5903591" cy="5781675"/>
                <wp:effectExtent l="0" t="0" r="2540" b="9525"/>
                <wp:wrapNone/>
                <wp:docPr id="2060" name="Groupe 9"/>
                <wp:cNvGraphicFramePr/>
                <a:graphic xmlns:a="http://schemas.openxmlformats.org/drawingml/2006/main">
                  <a:graphicData uri="http://schemas.microsoft.com/office/word/2010/wordprocessingGroup">
                    <wpg:wgp>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51" style="position:absolute;margin-left:-1pt;margin-top:-19.5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">
                <v:shape id="Picture 2" o:spid="_x0000_s105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7" o:title="F0_F1"/>
                </v:shape>
                <v:shape id="Multiplier 2064" o:spid="_x0000_s105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76BAE677" wp14:editId="7B285F15">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56D4B292" wp14:editId="38D37450">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7440" behindDoc="0" locked="0" layoutInCell="1" allowOverlap="1" wp14:anchorId="48790EBD" wp14:editId="67373F0D">
                <wp:simplePos x="0" y="0"/>
                <wp:positionH relativeFrom="column">
                  <wp:posOffset>-112364</wp:posOffset>
                </wp:positionH>
                <wp:positionV relativeFrom="paragraph">
                  <wp:posOffset>15875</wp:posOffset>
                </wp:positionV>
                <wp:extent cx="235390" cy="1102995"/>
                <wp:effectExtent l="0" t="0" r="0" b="1905"/>
                <wp:wrapNone/>
                <wp:docPr id="55" name="ZoneTexte 3"/>
                <wp:cNvGraphicFramePr/>
                <a:graphic xmlns:a="http://schemas.openxmlformats.org/drawingml/2006/main">
                  <a:graphicData uri="http://schemas.microsoft.com/office/word/2010/wordprocessingShape">
                    <wps:wsp>
                      <wps:cNvSpPr txBox="1"/>
                      <wps:spPr>
                        <a:xfrm>
                          <a:off x="0" y="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85pt;margin-top:1.25pt;width:18.55pt;height:8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5392" behindDoc="0" locked="0" layoutInCell="1" allowOverlap="1" wp14:anchorId="7751FC38" wp14:editId="1F45EC5A">
                <wp:simplePos x="0" y="0"/>
                <wp:positionH relativeFrom="column">
                  <wp:posOffset>2722245</wp:posOffset>
                </wp:positionH>
                <wp:positionV relativeFrom="paragraph">
                  <wp:posOffset>10160</wp:posOffset>
                </wp:positionV>
                <wp:extent cx="951230" cy="240030"/>
                <wp:effectExtent l="0" t="0" r="1270" b="7620"/>
                <wp:wrapNone/>
                <wp:docPr id="48"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55" type="#_x0000_t202" style="position:absolute;margin-left:214.35pt;margin-top:.8pt;width:74.9pt;height:18.9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8F29A3" w:rsidRPr="00FB340F" w:rsidRDefault="00A55A85" w:rsidP="008D50DF">
      <w:pPr>
        <w:pStyle w:val="Lgende"/>
        <w:ind w:firstLine="0"/>
      </w:pPr>
      <w:bookmarkStart w:id="109" w:name="_Ref397089567"/>
      <w:bookmarkStart w:id="110" w:name="_Toc397073189"/>
      <w:bookmarkStart w:id="111" w:name="_Toc397076495"/>
      <w:bookmarkStart w:id="112" w:name="_Toc397076860"/>
      <w:bookmarkStart w:id="113" w:name="_Toc397097619"/>
      <w:r>
        <w:t xml:space="preserve">Figure </w:t>
      </w:r>
      <w:fldSimple w:instr=" SEQ Figure \* ARABIC ">
        <w:r w:rsidR="00E457A2">
          <w:rPr>
            <w:noProof/>
          </w:rPr>
          <w:t>22</w:t>
        </w:r>
      </w:fldSimple>
      <w:bookmarkEnd w:id="109"/>
      <w:r w:rsidR="008F29A3">
        <w:t xml:space="preserve">: Evolution du Pu239 et du Pu240 </w:t>
      </w:r>
      <w:bookmarkEnd w:id="110"/>
      <w:r w:rsidR="008F29A3">
        <w:t>à partir d’un vecteur Pu initial</w:t>
      </w:r>
      <w:r w:rsidR="008F29A3" w:rsidRPr="00137C42">
        <w:t xml:space="preserve"> </w:t>
      </w:r>
      <w:r w:rsidR="008F29A3">
        <w:t>de REP épuisé à 43000MWj/t</w:t>
      </w:r>
      <w:bookmarkEnd w:id="111"/>
      <w:bookmarkEnd w:id="112"/>
      <w:bookmarkEnd w:id="113"/>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4" w:name="_Ref280172582"/>
    </w:p>
    <w:p w:rsidR="00CF723D" w:rsidRPr="00DC776D" w:rsidRDefault="00CF723D" w:rsidP="00104FA7">
      <w:pPr>
        <w:numPr>
          <w:ilvl w:val="0"/>
          <w:numId w:val="3"/>
        </w:numPr>
        <w:spacing w:after="120"/>
        <w:ind w:left="1077" w:hanging="510"/>
        <w:rPr>
          <w:rFonts w:cs="Arial"/>
          <w:snapToGrid w:val="0"/>
          <w:lang w:val="it-IT"/>
        </w:rPr>
      </w:pPr>
      <w:bookmarkStart w:id="115"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hyperlink r:id="rId48" w:history="1">
        <w:r w:rsidRPr="00104FA7">
          <w:rPr>
            <w:rStyle w:val="Lienhypertexte"/>
            <w:lang w:val="it-IT"/>
          </w:rPr>
          <w:t>http://www.iaea.org/NuclearPower/Downloads/Technology/files/SMR-booklet.pdf</w:t>
        </w:r>
      </w:hyperlink>
      <w:bookmarkEnd w:id="115"/>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Projet Flexblue</w:t>
      </w:r>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6" w:name="_Ref396946892"/>
      <w:bookmarkEnd w:id="114"/>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6"/>
    </w:p>
    <w:p w:rsidR="00BA644C" w:rsidRPr="00104FA7" w:rsidRDefault="00BA644C" w:rsidP="00104FA7">
      <w:pPr>
        <w:numPr>
          <w:ilvl w:val="0"/>
          <w:numId w:val="3"/>
        </w:numPr>
        <w:spacing w:after="120"/>
        <w:ind w:left="1077" w:hanging="510"/>
        <w:rPr>
          <w:rFonts w:cs="Arial"/>
          <w:snapToGrid w:val="0"/>
          <w:lang w:val="it-IT"/>
        </w:rPr>
      </w:pPr>
      <w:bookmarkStart w:id="117"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7"/>
    </w:p>
    <w:p w:rsidR="00BA644C" w:rsidRPr="00104FA7" w:rsidRDefault="00BA644C" w:rsidP="00104FA7">
      <w:pPr>
        <w:numPr>
          <w:ilvl w:val="0"/>
          <w:numId w:val="3"/>
        </w:numPr>
        <w:spacing w:after="120"/>
        <w:ind w:left="1077" w:hanging="510"/>
        <w:rPr>
          <w:lang w:val="en-US"/>
        </w:rPr>
      </w:pPr>
      <w:bookmarkStart w:id="118"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8"/>
    </w:p>
    <w:p w:rsidR="00BA644C" w:rsidRPr="00BA644C" w:rsidRDefault="00BA644C" w:rsidP="00104FA7">
      <w:pPr>
        <w:numPr>
          <w:ilvl w:val="0"/>
          <w:numId w:val="3"/>
        </w:numPr>
        <w:spacing w:after="120"/>
        <w:ind w:left="1077" w:hanging="510"/>
        <w:rPr>
          <w:lang w:val="en-US"/>
        </w:rPr>
      </w:pPr>
      <w:bookmarkStart w:id="119"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9"/>
    </w:p>
    <w:p w:rsidR="00394A23" w:rsidRPr="00394A23" w:rsidRDefault="00394A23" w:rsidP="00394A23">
      <w:pPr>
        <w:numPr>
          <w:ilvl w:val="0"/>
          <w:numId w:val="3"/>
        </w:numPr>
        <w:ind w:left="1077" w:hanging="510"/>
        <w:rPr>
          <w:lang w:val="en-US"/>
        </w:rPr>
      </w:pPr>
      <w:bookmarkStart w:id="120" w:name="_Ref396951309"/>
      <w:r>
        <w:rPr>
          <w:lang w:val="en-US"/>
        </w:rPr>
        <w:t>Java based nuclear data information system</w:t>
      </w:r>
      <w:bookmarkEnd w:id="120"/>
    </w:p>
    <w:p w:rsidR="00BA644C" w:rsidRPr="003145E0" w:rsidRDefault="008D108F"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21" w:name="_Ref397014299"/>
      <w:r>
        <w:rPr>
          <w:lang w:val="en-US"/>
        </w:rPr>
        <w:t>National data nuclear center</w:t>
      </w:r>
      <w:bookmarkEnd w:id="121"/>
    </w:p>
    <w:p w:rsidR="00BA644C" w:rsidRPr="00394A23" w:rsidRDefault="008D108F"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22"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22"/>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CE1" w:rsidRDefault="00436CE1">
      <w:r>
        <w:separator/>
      </w:r>
    </w:p>
    <w:p w:rsidR="00436CE1" w:rsidRDefault="00436CE1"/>
    <w:p w:rsidR="00436CE1" w:rsidRDefault="00436CE1"/>
  </w:endnote>
  <w:endnote w:type="continuationSeparator" w:id="0">
    <w:p w:rsidR="00436CE1" w:rsidRDefault="00436CE1">
      <w:r>
        <w:continuationSeparator/>
      </w:r>
    </w:p>
    <w:p w:rsidR="00436CE1" w:rsidRDefault="00436CE1"/>
    <w:p w:rsidR="00436CE1" w:rsidRDefault="00436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framePr w:wrap="none" w:vAnchor="text" w:hAnchor="margin" w:xAlign="center" w:y="1"/>
    </w:pPr>
    <w:r>
      <w:fldChar w:fldCharType="begin"/>
    </w:r>
    <w:r>
      <w:instrText xml:space="preserve">PAGE  </w:instrText>
    </w:r>
    <w:r>
      <w:fldChar w:fldCharType="separate"/>
    </w:r>
    <w:r>
      <w:rPr>
        <w:noProof/>
      </w:rPr>
      <w:t>2</w:t>
    </w:r>
    <w:r>
      <w:fldChar w:fldCharType="end"/>
    </w:r>
  </w:p>
  <w:p w:rsidR="008D108F" w:rsidRDefault="008D108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8D108F" w:rsidRPr="00B13E40" w:rsidRDefault="008D108F"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8D23B0">
          <w:rPr>
            <w:noProof/>
            <w:sz w:val="24"/>
            <w:szCs w:val="24"/>
          </w:rPr>
          <w:t>32</w:t>
        </w:r>
        <w:r w:rsidRPr="00F91546">
          <w:rPr>
            <w:sz w:val="24"/>
            <w:szCs w:val="24"/>
          </w:rPr>
          <w:fldChar w:fldCharType="end"/>
        </w:r>
      </w:p>
    </w:sdtContent>
  </w:sdt>
  <w:p w:rsidR="008D108F" w:rsidRPr="00B13E40" w:rsidRDefault="008D108F"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8D23B0">
          <w:rPr>
            <w:noProof/>
            <w:sz w:val="24"/>
            <w:szCs w:val="24"/>
          </w:rPr>
          <w:t>2</w:t>
        </w:r>
        <w:r w:rsidRPr="00F91546">
          <w:rPr>
            <w:sz w:val="24"/>
            <w:szCs w:val="24"/>
          </w:rPr>
          <w:fldChar w:fldCharType="end"/>
        </w:r>
      </w:p>
    </w:sdtContent>
  </w:sdt>
  <w:p w:rsidR="008D108F" w:rsidRPr="005630AE" w:rsidRDefault="008D108F"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CE1" w:rsidRDefault="00436CE1">
      <w:r>
        <w:separator/>
      </w:r>
    </w:p>
  </w:footnote>
  <w:footnote w:type="continuationSeparator" w:id="0">
    <w:p w:rsidR="00436CE1" w:rsidRDefault="00436CE1">
      <w:r>
        <w:separator/>
      </w:r>
    </w:p>
    <w:p w:rsidR="00436CE1" w:rsidRDefault="00436CE1"/>
  </w:footnote>
  <w:footnote w:type="continuationNotice" w:id="1">
    <w:p w:rsidR="00436CE1" w:rsidRDefault="00436CE1">
      <w:pPr>
        <w:rPr>
          <w:i/>
          <w:sz w:val="18"/>
        </w:rPr>
      </w:pPr>
      <w:r>
        <w:rPr>
          <w:i/>
          <w:sz w:val="18"/>
        </w:rPr>
        <w:t>(footnote continued)</w:t>
      </w:r>
    </w:p>
  </w:footnote>
  <w:footnote w:id="2">
    <w:p w:rsidR="008D108F" w:rsidRDefault="008D108F"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8D108F" w:rsidRDefault="008D108F" w:rsidP="00104FA7">
      <w:pPr>
        <w:pStyle w:val="Notedebasdepage"/>
        <w:jc w:val="both"/>
      </w:pPr>
      <w:r>
        <w:rPr>
          <w:rStyle w:val="Appelnotedebasdep"/>
        </w:rPr>
        <w:footnoteRef/>
      </w:r>
      <w:r>
        <w:t xml:space="preserve"> L’hypothèse d’un système de contrôle de la réactivité capable d’absorber 10000 pcm est assumée. La vérification de cette hypothèse doit faire l’objet d’une étude de conception ultérieure.</w:t>
      </w:r>
    </w:p>
  </w:footnote>
  <w:footnote w:id="4">
    <w:p w:rsidR="008D108F" w:rsidRDefault="008D108F">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8D108F" w:rsidRDefault="008D108F"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8D108F" w:rsidRDefault="008D108F">
      <w:pPr>
        <w:pStyle w:val="Notedebasdepage"/>
      </w:pPr>
    </w:p>
  </w:footnote>
  <w:footnote w:id="6">
    <w:p w:rsidR="008D108F" w:rsidRDefault="008D108F">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8D108F" w:rsidRDefault="008D108F"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8D108F" w:rsidRDefault="008D108F">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8D108F" w:rsidRPr="00343419" w:rsidRDefault="008D108F">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8D108F" w:rsidRDefault="008D108F">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8D108F" w:rsidRDefault="008D108F">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8D108F" w:rsidRDefault="008D108F">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8D108F" w:rsidRDefault="008D108F" w:rsidP="00B64270">
      <w:r>
        <w:rPr>
          <w:rStyle w:val="Appelnotedebasdep"/>
        </w:rPr>
        <w:footnoteRef/>
      </w:r>
      <w:r>
        <w:t xml:space="preserve"> Pour information : </w:t>
      </w:r>
    </w:p>
    <w:p w:rsidR="008D108F" w:rsidRPr="00B64270" w:rsidRDefault="008D108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8D108F" w:rsidRPr="00B64270" w:rsidRDefault="008D108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8D108F" w:rsidRDefault="008D108F">
      <w:pPr>
        <w:pStyle w:val="Notedebasdepage"/>
      </w:pPr>
    </w:p>
  </w:footnote>
  <w:footnote w:id="14">
    <w:p w:rsidR="008D108F" w:rsidRDefault="008D108F">
      <w:pPr>
        <w:pStyle w:val="Notedebasdepage"/>
      </w:pPr>
      <w:r>
        <w:rPr>
          <w:rStyle w:val="Appelnotedebasdep"/>
        </w:rPr>
        <w:footnoteRef/>
      </w:r>
      <w:r>
        <w:t xml:space="preserve"> </w:t>
      </w:r>
      <w:r w:rsidRPr="00774B63">
        <w:t>https://www.msu.edu/course/fw/877/bence/matrix_1.8</w:t>
      </w:r>
    </w:p>
  </w:footnote>
  <w:footnote w:id="15">
    <w:p w:rsidR="008D108F" w:rsidRDefault="008D108F">
      <w:pPr>
        <w:pStyle w:val="Notedebasdepage"/>
      </w:pPr>
      <w:r>
        <w:rPr>
          <w:rStyle w:val="Appelnotedebasdep"/>
        </w:rPr>
        <w:footnoteRef/>
      </w:r>
      <w:r>
        <w:t xml:space="preserve"> Les bibliothèques de Dragon sont disponibles sur le site de l’école polytechnique de Montréal</w:t>
      </w:r>
    </w:p>
    <w:p w:rsidR="008D108F" w:rsidRPr="00D26286" w:rsidRDefault="008D108F">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jc w:val="center"/>
    </w:pPr>
  </w:p>
  <w:p w:rsidR="008D108F" w:rsidRDefault="008D108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8D108F" w:rsidTr="00104FA7">
      <w:tc>
        <w:tcPr>
          <w:tcW w:w="2868" w:type="dxa"/>
          <w:vMerge w:val="restart"/>
          <w:shd w:val="clear" w:color="auto" w:fill="auto"/>
          <w:vAlign w:val="center"/>
        </w:tcPr>
        <w:p w:rsidR="008D108F" w:rsidRDefault="008D108F"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8D108F" w:rsidRDefault="008D108F"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8D108F" w:rsidRPr="00696828" w:rsidRDefault="008D108F" w:rsidP="00342D4A">
          <w:pPr>
            <w:pStyle w:val="En-tte"/>
            <w:spacing w:before="40" w:after="40"/>
            <w:rPr>
              <w:b/>
              <w:color w:val="000000"/>
            </w:rPr>
          </w:pPr>
          <w:r>
            <w:rPr>
              <w:b/>
              <w:color w:val="000000"/>
            </w:rPr>
            <w:t>Mémoire STN I1</w:t>
          </w:r>
        </w:p>
      </w:tc>
    </w:tr>
    <w:tr w:rsidR="008D108F" w:rsidTr="00104FA7">
      <w:tc>
        <w:tcPr>
          <w:tcW w:w="2868" w:type="dxa"/>
          <w:vMerge/>
          <w:shd w:val="clear" w:color="auto" w:fill="auto"/>
          <w:vAlign w:val="center"/>
        </w:tcPr>
        <w:p w:rsidR="008D108F" w:rsidRDefault="008D108F" w:rsidP="00696828">
          <w:pPr>
            <w:spacing w:before="40" w:after="40"/>
          </w:pPr>
        </w:p>
      </w:tc>
      <w:tc>
        <w:tcPr>
          <w:tcW w:w="3715" w:type="dxa"/>
          <w:vMerge/>
          <w:shd w:val="clear" w:color="auto" w:fill="auto"/>
          <w:vAlign w:val="center"/>
        </w:tcPr>
        <w:p w:rsidR="008D108F" w:rsidRDefault="008D108F" w:rsidP="00696828">
          <w:pPr>
            <w:spacing w:before="40" w:after="40"/>
          </w:pPr>
        </w:p>
      </w:tc>
      <w:tc>
        <w:tcPr>
          <w:tcW w:w="2348" w:type="dxa"/>
          <w:shd w:val="clear" w:color="auto" w:fill="auto"/>
          <w:vAlign w:val="center"/>
        </w:tcPr>
        <w:p w:rsidR="008D108F" w:rsidRDefault="008D108F" w:rsidP="00696828">
          <w:pPr>
            <w:spacing w:before="40" w:after="40"/>
          </w:pPr>
          <w:r>
            <w:rPr>
              <w:color w:val="000000"/>
            </w:rPr>
            <w:t>Septembre 2014</w:t>
          </w:r>
        </w:p>
      </w:tc>
    </w:tr>
  </w:tbl>
  <w:p w:rsidR="008D108F" w:rsidRDefault="008D108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36CE1"/>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B39"/>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108F"/>
    <w:rsid w:val="008D23B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718"/>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6FD7"/>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1BE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6A7E"/>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image" Target="media/image10.emf"/><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chart" Target="charts/chart1.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180.png"/><Relationship Id="rId48" Type="http://schemas.openxmlformats.org/officeDocument/2006/relationships/hyperlink" Target="http://www.iaea.org/NuclearPower/Downloads/Technology/files/SMR-booklet.pdf" TargetMode="External"/><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196115072"/>
        <c:axId val="195283200"/>
      </c:scatterChart>
      <c:valAx>
        <c:axId val="196115072"/>
        <c:scaling>
          <c:orientation val="minMax"/>
        </c:scaling>
        <c:delete val="0"/>
        <c:axPos val="b"/>
        <c:title>
          <c:tx>
            <c:strRef>
              <c:f>Dragon_vs_RK1!$C$1</c:f>
              <c:strCache>
                <c:ptCount val="1"/>
                <c:pt idx="0">
                  <c:v>durée (années)</c:v>
                </c:pt>
              </c:strCache>
            </c:strRef>
          </c:tx>
          <c:overlay val="0"/>
          <c:txPr>
            <a:bodyPr/>
            <a:lstStyle/>
            <a:p>
              <a:pPr>
                <a:defRPr sz="1200"/>
              </a:pPr>
              <a:endParaRPr lang="fr-FR"/>
            </a:p>
          </c:txPr>
        </c:title>
        <c:numFmt formatCode="General" sourceLinked="1"/>
        <c:majorTickMark val="none"/>
        <c:minorTickMark val="none"/>
        <c:tickLblPos val="nextTo"/>
        <c:crossAx val="195283200"/>
        <c:crosses val="autoZero"/>
        <c:crossBetween val="midCat"/>
      </c:valAx>
      <c:valAx>
        <c:axId val="195283200"/>
        <c:scaling>
          <c:orientation val="minMax"/>
        </c:scaling>
        <c:delete val="0"/>
        <c:axPos val="l"/>
        <c:majorGridlines/>
        <c:title>
          <c:tx>
            <c:rich>
              <a:bodyPr/>
              <a:lstStyle/>
              <a:p>
                <a:pPr>
                  <a:defRPr/>
                </a:pPr>
                <a:r>
                  <a:rPr lang="en-US" sz="1200"/>
                  <a:t>écart (%)</a:t>
                </a:r>
              </a:p>
            </c:rich>
          </c:tx>
          <c:overlay val="0"/>
        </c:title>
        <c:numFmt formatCode="0.0%" sourceLinked="1"/>
        <c:majorTickMark val="none"/>
        <c:minorTickMark val="none"/>
        <c:tickLblPos val="nextTo"/>
        <c:crossAx val="196115072"/>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7A564356-B816-40A6-B682-55320B6F9542}" type="presOf" srcId="{D63C0960-5ECD-4B4E-AC03-FE8135C9934B}" destId="{26DFA48E-610B-4D6F-A321-1ADBC60E2DE3}" srcOrd="0" destOrd="0" presId="urn:microsoft.com/office/officeart/2005/8/layout/hierarchy1"/>
    <dgm:cxn modelId="{119BEBA6-9D1D-45A0-99F9-BB3F8E2EDFDB}" type="presOf" srcId="{15F56F9E-2EEC-4AB9-A6FF-15088D9C09F8}" destId="{4C5C347A-3E3D-415F-9F9D-5EF0DB3E377A}" srcOrd="0" destOrd="0" presId="urn:microsoft.com/office/officeart/2005/8/layout/hierarchy1"/>
    <dgm:cxn modelId="{1D460DDF-7ED1-4B2C-8A74-4E588ACAA067}" type="presOf" srcId="{5E2D1C09-23CC-43B8-9527-BF717A6C1D02}" destId="{E3C131A5-52CC-4461-A9ED-A34F52D1B929}" srcOrd="0" destOrd="0" presId="urn:microsoft.com/office/officeart/2005/8/layout/hierarchy1"/>
    <dgm:cxn modelId="{F0A7955A-EADC-412D-A98F-B974CA93E1AF}" type="presOf" srcId="{F996A5B9-29FD-41A6-9F0A-9483774BAA8C}" destId="{10E6D7FA-A765-4906-8E72-46362E5E3BC0}"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4287AF6B-243F-4514-BC43-D04B1519206E}" type="presOf" srcId="{C550C75F-2078-411A-92A1-F42814E9006D}" destId="{48F92A63-DC45-47C0-89E6-E7AF08DCD9E5}"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B230DD1A-8E8D-4E31-8A7E-3249BEA2B32E}" type="presOf" srcId="{D3AB37C3-11AF-4461-A1AD-20C749544357}" destId="{DB2EA477-0C20-492F-B919-86E21431C06B}" srcOrd="0" destOrd="0" presId="urn:microsoft.com/office/officeart/2005/8/layout/hierarchy1"/>
    <dgm:cxn modelId="{BCD3E9EE-5155-4F35-98D4-3CDF09CC78D1}" type="presOf" srcId="{0DA718BE-737C-4FA7-A036-1038B2D6F44F}" destId="{8DA09B9A-2FEA-4636-AB49-64450EEEA9CE}" srcOrd="0" destOrd="0" presId="urn:microsoft.com/office/officeart/2005/8/layout/hierarchy1"/>
    <dgm:cxn modelId="{97AA5E65-3837-4158-BCC4-67D6BD60AEDA}" type="presOf" srcId="{22D63DBD-B174-4236-BF74-2F4268C15D6B}" destId="{3485A86E-9700-4123-AB89-294C4E312D89}" srcOrd="0" destOrd="0" presId="urn:microsoft.com/office/officeart/2005/8/layout/hierarchy1"/>
    <dgm:cxn modelId="{EAAC5EC8-BDBC-43A6-B3D0-11B5E8453296}" type="presOf" srcId="{F0199AC8-942C-45CB-AC73-DF2CC4069742}" destId="{2EA22142-ADF6-423F-A528-E58C2BCA6CE9}" srcOrd="0" destOrd="0" presId="urn:microsoft.com/office/officeart/2005/8/layout/hierarchy1"/>
    <dgm:cxn modelId="{69EBBDDD-EC84-4E53-9406-DB49DE865240}" type="presOf" srcId="{8BFBBC16-3137-461B-A3C1-C553F7AB51A3}" destId="{766DC704-63A9-4FD5-B88E-34B7663D4570}" srcOrd="0" destOrd="0" presId="urn:microsoft.com/office/officeart/2005/8/layout/hierarchy1"/>
    <dgm:cxn modelId="{BD8B66FF-2F74-4044-B8C0-9F163C0A9AB9}" type="presOf" srcId="{D05EBF9D-56A6-48A5-A0E8-9AF89E4D0C00}" destId="{13B37C21-B073-41F3-894D-318C4FF5A67F}"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EF3BF2BD-BFC8-4FED-8798-F5A38D423B43}" type="presOf" srcId="{4BBB3874-791C-4418-8929-55239C4E107B}" destId="{C4E32681-D7AA-4272-8947-86192053A114}" srcOrd="0" destOrd="0" presId="urn:microsoft.com/office/officeart/2005/8/layout/hierarchy1"/>
    <dgm:cxn modelId="{E524BD5E-A2E2-4452-A4B5-3CFE891930A8}" type="presOf" srcId="{AA2D56F1-A70C-4059-A7E5-74A579B485E9}" destId="{68A4309E-492B-47AF-A9A4-D42F5A0CE972}" srcOrd="0" destOrd="0" presId="urn:microsoft.com/office/officeart/2005/8/layout/hierarchy1"/>
    <dgm:cxn modelId="{04F2C223-9239-4329-8D88-F00EC0C5DD24}" srcId="{8BFBBC16-3137-461B-A3C1-C553F7AB51A3}" destId="{0DA718BE-737C-4FA7-A036-1038B2D6F44F}" srcOrd="0" destOrd="0" parTransId="{52D3546D-8412-4032-B0FB-0EC1BFE37823}" sibTransId="{D63474CF-389D-4D2B-B0D3-416C2FBCD081}"/>
    <dgm:cxn modelId="{5D460539-531C-4F30-957D-A7B6C7C6939F}" type="presOf" srcId="{211488C1-401B-41ED-924A-6073929A1C49}" destId="{97339E4D-59D9-469F-8D62-22F4F0CACABA}" srcOrd="0" destOrd="0" presId="urn:microsoft.com/office/officeart/2005/8/layout/hierarchy1"/>
    <dgm:cxn modelId="{522EA1A5-4D7B-4369-9B64-111D75F4AE62}" type="presOf" srcId="{361E3193-469F-4E8E-A062-4251B73D59AA}" destId="{75270CA1-F322-4CC7-8E35-39F984168233}" srcOrd="0" destOrd="0" presId="urn:microsoft.com/office/officeart/2005/8/layout/hierarchy1"/>
    <dgm:cxn modelId="{0B17A6D7-C555-4627-BA5A-D1A33F3463D8}" type="presOf" srcId="{6CE037A7-6BE2-4BAF-B1BA-A44685D88506}" destId="{DB2E4D31-B940-4021-8E45-7A0098506A6E}"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464415E1-7CDA-4D0F-9E6A-4816E638DB91}" type="presParOf" srcId="{766DC704-63A9-4FD5-B88E-34B7663D4570}" destId="{3C23DC19-A7D8-46CB-A310-F36E45907767}" srcOrd="0" destOrd="0" presId="urn:microsoft.com/office/officeart/2005/8/layout/hierarchy1"/>
    <dgm:cxn modelId="{1900F0F6-848A-4C24-A266-58A3A1864856}" type="presParOf" srcId="{3C23DC19-A7D8-46CB-A310-F36E45907767}" destId="{FD40E41E-503B-424B-9D11-7C2542CCF211}" srcOrd="0" destOrd="0" presId="urn:microsoft.com/office/officeart/2005/8/layout/hierarchy1"/>
    <dgm:cxn modelId="{FCD37BC6-5408-4346-8265-E3B8FBEAFCA4}" type="presParOf" srcId="{FD40E41E-503B-424B-9D11-7C2542CCF211}" destId="{3751E366-8ECB-40B2-BB90-A9CF1A150BE0}" srcOrd="0" destOrd="0" presId="urn:microsoft.com/office/officeart/2005/8/layout/hierarchy1"/>
    <dgm:cxn modelId="{E3F5DB9B-2665-4B83-A8D9-9240B1C04CA3}" type="presParOf" srcId="{FD40E41E-503B-424B-9D11-7C2542CCF211}" destId="{8DA09B9A-2FEA-4636-AB49-64450EEEA9CE}" srcOrd="1" destOrd="0" presId="urn:microsoft.com/office/officeart/2005/8/layout/hierarchy1"/>
    <dgm:cxn modelId="{7796640C-CD40-4375-B9ED-1C349D9A9837}" type="presParOf" srcId="{3C23DC19-A7D8-46CB-A310-F36E45907767}" destId="{CC3FCFB9-C7A8-4923-B6C4-1B8FCEDCFF2E}" srcOrd="1" destOrd="0" presId="urn:microsoft.com/office/officeart/2005/8/layout/hierarchy1"/>
    <dgm:cxn modelId="{D4214343-CF41-472C-8537-BDAD33F0DF14}" type="presParOf" srcId="{CC3FCFB9-C7A8-4923-B6C4-1B8FCEDCFF2E}" destId="{C4E32681-D7AA-4272-8947-86192053A114}" srcOrd="0" destOrd="0" presId="urn:microsoft.com/office/officeart/2005/8/layout/hierarchy1"/>
    <dgm:cxn modelId="{274F9A9D-E02A-4877-8B4E-57CD7F0A57A1}" type="presParOf" srcId="{CC3FCFB9-C7A8-4923-B6C4-1B8FCEDCFF2E}" destId="{CE0FD7F5-41B9-4039-8F6C-DCCF9DDD8081}" srcOrd="1" destOrd="0" presId="urn:microsoft.com/office/officeart/2005/8/layout/hierarchy1"/>
    <dgm:cxn modelId="{F18C52CA-47DA-4199-B5D5-998178E9F461}" type="presParOf" srcId="{CE0FD7F5-41B9-4039-8F6C-DCCF9DDD8081}" destId="{08E126BB-5124-4E0F-9FD3-C0EAFC5305C3}" srcOrd="0" destOrd="0" presId="urn:microsoft.com/office/officeart/2005/8/layout/hierarchy1"/>
    <dgm:cxn modelId="{07475E20-CF48-49D3-9F3A-543B893BDF8F}" type="presParOf" srcId="{08E126BB-5124-4E0F-9FD3-C0EAFC5305C3}" destId="{996D8BAF-B941-4975-891C-C3E299720606}" srcOrd="0" destOrd="0" presId="urn:microsoft.com/office/officeart/2005/8/layout/hierarchy1"/>
    <dgm:cxn modelId="{076256A8-D188-45A5-A4DF-7B16DDA3F393}" type="presParOf" srcId="{08E126BB-5124-4E0F-9FD3-C0EAFC5305C3}" destId="{E3C131A5-52CC-4461-A9ED-A34F52D1B929}" srcOrd="1" destOrd="0" presId="urn:microsoft.com/office/officeart/2005/8/layout/hierarchy1"/>
    <dgm:cxn modelId="{5BCA5616-9C3F-4D91-915E-7B93F01AE6E1}" type="presParOf" srcId="{CE0FD7F5-41B9-4039-8F6C-DCCF9DDD8081}" destId="{A3E692FA-D05A-43ED-8172-B7B62108713A}" srcOrd="1" destOrd="0" presId="urn:microsoft.com/office/officeart/2005/8/layout/hierarchy1"/>
    <dgm:cxn modelId="{076EC81F-F4C7-469A-8B9B-07927DF41CDF}" type="presParOf" srcId="{A3E692FA-D05A-43ED-8172-B7B62108713A}" destId="{48F92A63-DC45-47C0-89E6-E7AF08DCD9E5}" srcOrd="0" destOrd="0" presId="urn:microsoft.com/office/officeart/2005/8/layout/hierarchy1"/>
    <dgm:cxn modelId="{5A5A0756-F7F3-42A1-9E21-830E59354194}" type="presParOf" srcId="{A3E692FA-D05A-43ED-8172-B7B62108713A}" destId="{CF708C30-1572-43BE-833A-E2B611B6F750}" srcOrd="1" destOrd="0" presId="urn:microsoft.com/office/officeart/2005/8/layout/hierarchy1"/>
    <dgm:cxn modelId="{F3CAA63F-6F35-4FF8-A627-C52BA7CFB1FA}" type="presParOf" srcId="{CF708C30-1572-43BE-833A-E2B611B6F750}" destId="{870C8752-D919-4A4C-981B-7705D6F534C7}" srcOrd="0" destOrd="0" presId="urn:microsoft.com/office/officeart/2005/8/layout/hierarchy1"/>
    <dgm:cxn modelId="{2D717D06-20F8-4E2F-BD6D-ECEBA08E4532}" type="presParOf" srcId="{870C8752-D919-4A4C-981B-7705D6F534C7}" destId="{5D922412-9D62-4F1C-BB62-A3A0BFD9CB4F}" srcOrd="0" destOrd="0" presId="urn:microsoft.com/office/officeart/2005/8/layout/hierarchy1"/>
    <dgm:cxn modelId="{6AAC7C52-1E8F-4054-B7FD-6222225F7F76}" type="presParOf" srcId="{870C8752-D919-4A4C-981B-7705D6F534C7}" destId="{68A4309E-492B-47AF-A9A4-D42F5A0CE972}" srcOrd="1" destOrd="0" presId="urn:microsoft.com/office/officeart/2005/8/layout/hierarchy1"/>
    <dgm:cxn modelId="{1D7582C7-0EC8-4AA0-A7FC-2A5C62664AE0}" type="presParOf" srcId="{CF708C30-1572-43BE-833A-E2B611B6F750}" destId="{B6A9F823-0430-48F7-90CC-5CD13836175C}" srcOrd="1" destOrd="0" presId="urn:microsoft.com/office/officeart/2005/8/layout/hierarchy1"/>
    <dgm:cxn modelId="{2FCD5494-9470-43AA-81A4-39BCED6EB471}" type="presParOf" srcId="{A3E692FA-D05A-43ED-8172-B7B62108713A}" destId="{DB2EA477-0C20-492F-B919-86E21431C06B}" srcOrd="2" destOrd="0" presId="urn:microsoft.com/office/officeart/2005/8/layout/hierarchy1"/>
    <dgm:cxn modelId="{36DC9229-2679-4221-A85F-629ECECAE912}" type="presParOf" srcId="{A3E692FA-D05A-43ED-8172-B7B62108713A}" destId="{4185E2A5-6D3C-43D3-9D90-077328908E58}" srcOrd="3" destOrd="0" presId="urn:microsoft.com/office/officeart/2005/8/layout/hierarchy1"/>
    <dgm:cxn modelId="{F55FD9A5-7107-47BC-A3B6-BDE66FDA532C}" type="presParOf" srcId="{4185E2A5-6D3C-43D3-9D90-077328908E58}" destId="{EC453DC8-5AE0-4D38-96E1-13684E68F2D7}" srcOrd="0" destOrd="0" presId="urn:microsoft.com/office/officeart/2005/8/layout/hierarchy1"/>
    <dgm:cxn modelId="{2B100895-462D-4C2F-A488-ED4C115C5C4C}" type="presParOf" srcId="{EC453DC8-5AE0-4D38-96E1-13684E68F2D7}" destId="{D871BE78-EAC1-4EB5-B729-77F14CA3693B}" srcOrd="0" destOrd="0" presId="urn:microsoft.com/office/officeart/2005/8/layout/hierarchy1"/>
    <dgm:cxn modelId="{AEB9E21E-200C-4403-84AE-B840877DC16E}" type="presParOf" srcId="{EC453DC8-5AE0-4D38-96E1-13684E68F2D7}" destId="{DB2E4D31-B940-4021-8E45-7A0098506A6E}" srcOrd="1" destOrd="0" presId="urn:microsoft.com/office/officeart/2005/8/layout/hierarchy1"/>
    <dgm:cxn modelId="{CCAA0C9C-FA92-4356-A56A-14C86614C443}" type="presParOf" srcId="{4185E2A5-6D3C-43D3-9D90-077328908E58}" destId="{AE2ED649-B5DB-43AA-BB04-FA87CBACF2C0}" srcOrd="1" destOrd="0" presId="urn:microsoft.com/office/officeart/2005/8/layout/hierarchy1"/>
    <dgm:cxn modelId="{4BD8ED5D-CC13-482D-831F-E89772B9C53A}" type="presParOf" srcId="{A3E692FA-D05A-43ED-8172-B7B62108713A}" destId="{75270CA1-F322-4CC7-8E35-39F984168233}" srcOrd="4" destOrd="0" presId="urn:microsoft.com/office/officeart/2005/8/layout/hierarchy1"/>
    <dgm:cxn modelId="{3F20203F-E188-4E96-9F30-71993DCDDAB3}" type="presParOf" srcId="{A3E692FA-D05A-43ED-8172-B7B62108713A}" destId="{B79672B4-6BCE-4158-AEF4-4D1424943E6E}" srcOrd="5" destOrd="0" presId="urn:microsoft.com/office/officeart/2005/8/layout/hierarchy1"/>
    <dgm:cxn modelId="{3053B628-2E7E-40C4-BB3B-9B847EB02F4A}" type="presParOf" srcId="{B79672B4-6BCE-4158-AEF4-4D1424943E6E}" destId="{B153DD20-8663-45A8-8642-45819E825FC0}" srcOrd="0" destOrd="0" presId="urn:microsoft.com/office/officeart/2005/8/layout/hierarchy1"/>
    <dgm:cxn modelId="{C076D6F5-8BE2-4274-A7EA-82980E1AB642}" type="presParOf" srcId="{B153DD20-8663-45A8-8642-45819E825FC0}" destId="{A5D55C17-CBCF-4017-8583-196FD8DBD617}" srcOrd="0" destOrd="0" presId="urn:microsoft.com/office/officeart/2005/8/layout/hierarchy1"/>
    <dgm:cxn modelId="{42DEB728-38C9-4623-80C3-31D0DD1E22EB}" type="presParOf" srcId="{B153DD20-8663-45A8-8642-45819E825FC0}" destId="{97339E4D-59D9-469F-8D62-22F4F0CACABA}" srcOrd="1" destOrd="0" presId="urn:microsoft.com/office/officeart/2005/8/layout/hierarchy1"/>
    <dgm:cxn modelId="{BD82D64A-CA4C-4DE8-BA81-F9084C0DBA90}" type="presParOf" srcId="{B79672B4-6BCE-4158-AEF4-4D1424943E6E}" destId="{D2BD5B53-F793-4432-959B-9C449C9A190D}" srcOrd="1" destOrd="0" presId="urn:microsoft.com/office/officeart/2005/8/layout/hierarchy1"/>
    <dgm:cxn modelId="{E0E5CD04-A0FF-4311-B178-97F35FE1056A}" type="presParOf" srcId="{CC3FCFB9-C7A8-4923-B6C4-1B8FCEDCFF2E}" destId="{2EA22142-ADF6-423F-A528-E58C2BCA6CE9}" srcOrd="2" destOrd="0" presId="urn:microsoft.com/office/officeart/2005/8/layout/hierarchy1"/>
    <dgm:cxn modelId="{8A17D1C3-1339-4184-991E-486831826228}" type="presParOf" srcId="{CC3FCFB9-C7A8-4923-B6C4-1B8FCEDCFF2E}" destId="{5E829D39-B693-468F-9380-C9F0A772A001}" srcOrd="3" destOrd="0" presId="urn:microsoft.com/office/officeart/2005/8/layout/hierarchy1"/>
    <dgm:cxn modelId="{B3F03F22-40FA-4F99-AD45-A51CE7A78D76}" type="presParOf" srcId="{5E829D39-B693-468F-9380-C9F0A772A001}" destId="{D1C6137A-AC8E-45ED-BB80-179616346781}" srcOrd="0" destOrd="0" presId="urn:microsoft.com/office/officeart/2005/8/layout/hierarchy1"/>
    <dgm:cxn modelId="{29FE9708-C78F-4FF7-88E6-0FA05340F513}" type="presParOf" srcId="{D1C6137A-AC8E-45ED-BB80-179616346781}" destId="{8F10BE6D-09CC-4547-BD0E-6B393C717615}" srcOrd="0" destOrd="0" presId="urn:microsoft.com/office/officeart/2005/8/layout/hierarchy1"/>
    <dgm:cxn modelId="{0BC792D8-8F81-4251-86D2-855B573623AA}" type="presParOf" srcId="{D1C6137A-AC8E-45ED-BB80-179616346781}" destId="{26DFA48E-610B-4D6F-A321-1ADBC60E2DE3}" srcOrd="1" destOrd="0" presId="urn:microsoft.com/office/officeart/2005/8/layout/hierarchy1"/>
    <dgm:cxn modelId="{F133C7E8-5E0A-4342-BFF4-FDA018637233}" type="presParOf" srcId="{5E829D39-B693-468F-9380-C9F0A772A001}" destId="{1E4C6BBB-F503-40C5-8CF5-64099DDCDDD7}" srcOrd="1" destOrd="0" presId="urn:microsoft.com/office/officeart/2005/8/layout/hierarchy1"/>
    <dgm:cxn modelId="{2D1E9EF5-9834-4F85-B8A5-72BE6389E53B}" type="presParOf" srcId="{1E4C6BBB-F503-40C5-8CF5-64099DDCDDD7}" destId="{10E6D7FA-A765-4906-8E72-46362E5E3BC0}" srcOrd="0" destOrd="0" presId="urn:microsoft.com/office/officeart/2005/8/layout/hierarchy1"/>
    <dgm:cxn modelId="{6A3BE7A5-D387-4462-87D3-9F8DAC111E3E}" type="presParOf" srcId="{1E4C6BBB-F503-40C5-8CF5-64099DDCDDD7}" destId="{789A7E36-D5AA-445E-9859-AA0806ECCD04}" srcOrd="1" destOrd="0" presId="urn:microsoft.com/office/officeart/2005/8/layout/hierarchy1"/>
    <dgm:cxn modelId="{060E2931-DC1C-41A1-AE22-B33916291504}" type="presParOf" srcId="{789A7E36-D5AA-445E-9859-AA0806ECCD04}" destId="{B1CDBE24-3D2E-4DC4-9C8B-593DF393A227}" srcOrd="0" destOrd="0" presId="urn:microsoft.com/office/officeart/2005/8/layout/hierarchy1"/>
    <dgm:cxn modelId="{8FECBDBA-988D-4CC3-9AF9-3691FA1A742E}" type="presParOf" srcId="{B1CDBE24-3D2E-4DC4-9C8B-593DF393A227}" destId="{44586397-9251-4DA8-8034-DD6766DACB71}" srcOrd="0" destOrd="0" presId="urn:microsoft.com/office/officeart/2005/8/layout/hierarchy1"/>
    <dgm:cxn modelId="{D3C233DF-9427-4E93-BE82-47ABED4C79EA}" type="presParOf" srcId="{B1CDBE24-3D2E-4DC4-9C8B-593DF393A227}" destId="{13B37C21-B073-41F3-894D-318C4FF5A67F}" srcOrd="1" destOrd="0" presId="urn:microsoft.com/office/officeart/2005/8/layout/hierarchy1"/>
    <dgm:cxn modelId="{35558129-DB17-49B1-B019-94311A73FE2E}" type="presParOf" srcId="{789A7E36-D5AA-445E-9859-AA0806ECCD04}" destId="{C7E4FAE9-C2FF-415E-B29E-9ABABD0754C9}" srcOrd="1" destOrd="0" presId="urn:microsoft.com/office/officeart/2005/8/layout/hierarchy1"/>
    <dgm:cxn modelId="{DF9B794C-B5B4-4A54-B008-A76B364C89B8}" type="presParOf" srcId="{1E4C6BBB-F503-40C5-8CF5-64099DDCDDD7}" destId="{3485A86E-9700-4123-AB89-294C4E312D89}" srcOrd="2" destOrd="0" presId="urn:microsoft.com/office/officeart/2005/8/layout/hierarchy1"/>
    <dgm:cxn modelId="{42A509BC-034D-4577-A033-751960C1043B}" type="presParOf" srcId="{1E4C6BBB-F503-40C5-8CF5-64099DDCDDD7}" destId="{BB35FA86-8C6F-411E-B1E7-D9183EABFEEB}" srcOrd="3" destOrd="0" presId="urn:microsoft.com/office/officeart/2005/8/layout/hierarchy1"/>
    <dgm:cxn modelId="{D7905DAC-8F41-4896-8CDA-C1AD864E1056}" type="presParOf" srcId="{BB35FA86-8C6F-411E-B1E7-D9183EABFEEB}" destId="{0B315B98-BD32-441B-982D-18512AF2F5E1}" srcOrd="0" destOrd="0" presId="urn:microsoft.com/office/officeart/2005/8/layout/hierarchy1"/>
    <dgm:cxn modelId="{7D175F63-5E11-49E3-B559-77E9CE75CD5D}" type="presParOf" srcId="{0B315B98-BD32-441B-982D-18512AF2F5E1}" destId="{D2B31748-4114-471D-937E-8601A807DC54}" srcOrd="0" destOrd="0" presId="urn:microsoft.com/office/officeart/2005/8/layout/hierarchy1"/>
    <dgm:cxn modelId="{C673B8A3-90F6-4C34-8A4F-D1CCD885894C}" type="presParOf" srcId="{0B315B98-BD32-441B-982D-18512AF2F5E1}" destId="{4C5C347A-3E3D-415F-9F9D-5EF0DB3E377A}" srcOrd="1" destOrd="0" presId="urn:microsoft.com/office/officeart/2005/8/layout/hierarchy1"/>
    <dgm:cxn modelId="{4B325901-289C-4346-92C6-BC1BF28E4653}"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0BB4C-C2C7-48EB-97A0-9C228C231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0</TotalTime>
  <Pages>48</Pages>
  <Words>10530</Words>
  <Characters>57920</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68314</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2014-09-01T09:43:00Z</dcterms:created>
  <dcterms:modified xsi:type="dcterms:W3CDTF">2014-09-01T09:43:00Z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