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108F" w:rsidRDefault="008D108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108F" w:rsidRPr="004A5FFC" w:rsidRDefault="008D108F" w:rsidP="00FC25CF">
                            <w:pPr>
                              <w:pStyle w:val="CompanyName"/>
                            </w:pPr>
                            <w:r w:rsidRPr="004A5FFC">
                              <w:t>ALTRAN EILIS</w:t>
                            </w:r>
                          </w:p>
                          <w:p w:rsidR="008D108F" w:rsidRPr="009811B4" w:rsidRDefault="008D108F" w:rsidP="00FC25CF">
                            <w:pPr>
                              <w:pStyle w:val="Corpsdetexte"/>
                            </w:pPr>
                          </w:p>
                          <w:p w:rsidR="008D108F" w:rsidRDefault="008D108F" w:rsidP="00104FA7">
                            <w:pPr>
                              <w:pStyle w:val="CompanyName"/>
                            </w:pPr>
                          </w:p>
                          <w:p w:rsidR="008D108F" w:rsidRPr="00742779" w:rsidRDefault="008D108F" w:rsidP="00CF723D">
                            <w:pPr>
                              <w:pStyle w:val="CompanyName"/>
                            </w:pPr>
                            <w:r w:rsidRPr="00742779">
                              <w:br/>
                            </w:r>
                          </w:p>
                          <w:p w:rsidR="008D108F" w:rsidRPr="00742779" w:rsidRDefault="008D108F"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8D108F" w:rsidRDefault="008D108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108F" w:rsidRPr="004A5FFC" w:rsidRDefault="008D108F" w:rsidP="00FC25CF">
                      <w:pPr>
                        <w:pStyle w:val="CompanyName"/>
                      </w:pPr>
                      <w:r w:rsidRPr="004A5FFC">
                        <w:t>ALTRAN EILIS</w:t>
                      </w:r>
                    </w:p>
                    <w:p w:rsidR="008D108F" w:rsidRPr="009811B4" w:rsidRDefault="008D108F" w:rsidP="00FC25CF">
                      <w:pPr>
                        <w:pStyle w:val="Corpsdetexte"/>
                      </w:pPr>
                    </w:p>
                    <w:p w:rsidR="008D108F" w:rsidRDefault="008D108F" w:rsidP="00104FA7">
                      <w:pPr>
                        <w:pStyle w:val="CompanyName"/>
                      </w:pPr>
                    </w:p>
                    <w:p w:rsidR="008D108F" w:rsidRPr="00742779" w:rsidRDefault="008D108F" w:rsidP="00CF723D">
                      <w:pPr>
                        <w:pStyle w:val="CompanyName"/>
                      </w:pPr>
                      <w:r w:rsidRPr="00742779">
                        <w:br/>
                      </w:r>
                    </w:p>
                    <w:p w:rsidR="008D108F" w:rsidRPr="00742779" w:rsidRDefault="008D108F"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6C0C8B"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proofErr w:type="spellStart"/>
            <w:r w:rsidRPr="00C3390D">
              <w:t>Generation</w:t>
            </w:r>
            <w:proofErr w:type="spellEnd"/>
            <w:r w:rsidRPr="00C3390D">
              <w:t xml:space="preserve">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 xml:space="preserve">Monte Carlo N </w:t>
            </w:r>
            <w:proofErr w:type="spellStart"/>
            <w:r>
              <w:t>Particles</w:t>
            </w:r>
            <w:proofErr w:type="spellEnd"/>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F65AB0">
          <w:rPr>
            <w:noProof/>
            <w:webHidden/>
          </w:rPr>
          <w:t>8</w:t>
        </w:r>
        <w:r w:rsidR="00E457A2">
          <w:rPr>
            <w:noProof/>
            <w:webHidden/>
          </w:rPr>
          <w:fldChar w:fldCharType="end"/>
        </w:r>
      </w:hyperlink>
    </w:p>
    <w:p w:rsidR="00E457A2" w:rsidRDefault="006C0C8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6C0C8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F65AB0">
          <w:rPr>
            <w:noProof/>
            <w:webHidden/>
          </w:rPr>
          <w:t>16</w:t>
        </w:r>
        <w:r w:rsidR="00E457A2">
          <w:rPr>
            <w:noProof/>
            <w:webHidden/>
          </w:rPr>
          <w:fldChar w:fldCharType="end"/>
        </w:r>
      </w:hyperlink>
    </w:p>
    <w:p w:rsidR="00E457A2" w:rsidRDefault="006C0C8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F65AB0">
          <w:rPr>
            <w:noProof/>
            <w:webHidden/>
          </w:rPr>
          <w:t>18</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F65AB0">
          <w:rPr>
            <w:noProof/>
            <w:webHidden/>
          </w:rPr>
          <w:t>20</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F65AB0">
          <w:rPr>
            <w:noProof/>
            <w:webHidden/>
          </w:rPr>
          <w:t>22</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simplification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6C0C8B">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6C0C8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6C0C8B">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6C0C8B">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F65AB0">
          <w:rPr>
            <w:noProof/>
            <w:webHidden/>
          </w:rPr>
          <w:t>29</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F65AB0">
          <w:rPr>
            <w:noProof/>
            <w:webHidden/>
          </w:rPr>
          <w:t>11</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F65AB0">
          <w:rPr>
            <w:noProof/>
            <w:webHidden/>
          </w:rPr>
          <w:t>15</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F65AB0">
          <w:rPr>
            <w:noProof/>
            <w:webHidden/>
          </w:rPr>
          <w:t>19</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F65AB0">
          <w:rPr>
            <w:noProof/>
            <w:webHidden/>
          </w:rPr>
          <w:t>25</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F65AB0">
          <w:rPr>
            <w:noProof/>
            <w:webHidden/>
          </w:rPr>
          <w:t>13</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F65AB0">
          <w:rPr>
            <w:noProof/>
            <w:webHidden/>
          </w:rPr>
          <w:t>30</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F65AB0">
          <w:rPr>
            <w:noProof/>
            <w:webHidden/>
          </w:rPr>
          <w:t>31</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F65AB0">
          <w:rPr>
            <w:noProof/>
            <w:webHidden/>
          </w:rPr>
          <w:t>32</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F65AB0">
          <w:rPr>
            <w:noProof/>
            <w:webHidden/>
          </w:rPr>
          <w:t>33</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F65AB0">
          <w:rPr>
            <w:noProof/>
            <w:webHidden/>
          </w:rPr>
          <w:t>34</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F65AB0">
          <w:rPr>
            <w:noProof/>
            <w:webHidden/>
          </w:rPr>
          <w:t>35</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F65AB0">
          <w:rPr>
            <w:noProof/>
            <w:webHidden/>
          </w:rPr>
          <w:t>36</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F65AB0">
          <w:rPr>
            <w:noProof/>
            <w:webHidden/>
          </w:rPr>
          <w:t>37</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F65AB0">
          <w:rPr>
            <w:noProof/>
            <w:webHidden/>
          </w:rPr>
          <w:t>38</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F65AB0">
          <w:rPr>
            <w:noProof/>
            <w:webHidden/>
          </w:rPr>
          <w:t>39</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F65AB0">
          <w:rPr>
            <w:noProof/>
            <w:webHidden/>
          </w:rPr>
          <w:t>40</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F65AB0">
          <w:rPr>
            <w:noProof/>
            <w:webHidden/>
          </w:rPr>
          <w:t>41</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F65AB0">
          <w:rPr>
            <w:noProof/>
            <w:webHidden/>
          </w:rPr>
          <w:t>42</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F65AB0">
          <w:rPr>
            <w:noProof/>
            <w:webHidden/>
          </w:rPr>
          <w:t>43</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F65AB0">
          <w:rPr>
            <w:noProof/>
            <w:webHidden/>
          </w:rPr>
          <w:t>44</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F65AB0">
          <w:rPr>
            <w:noProof/>
            <w:webHidden/>
          </w:rPr>
          <w:t>45</w:t>
        </w:r>
        <w:r w:rsidR="00E457A2">
          <w:rPr>
            <w:noProof/>
            <w:webHidden/>
          </w:rPr>
          <w:fldChar w:fldCharType="end"/>
        </w:r>
      </w:hyperlink>
    </w:p>
    <w:p w:rsidR="00E457A2" w:rsidRDefault="006C0C8B">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F65AB0">
          <w:rPr>
            <w:noProof/>
            <w:webHidden/>
          </w:rPr>
          <w:t>46</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F65AB0" w:rsidRPr="00104FA7">
        <w:t xml:space="preserve">Figure </w:t>
      </w:r>
      <w:r w:rsidR="00F65AB0">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r w:rsidR="006C0C8B">
        <w:fldChar w:fldCharType="begin"/>
      </w:r>
      <w:r w:rsidR="006C0C8B">
        <w:instrText xml:space="preserve"> SEQ Figure \* ARABIC </w:instrText>
      </w:r>
      <w:r w:rsidR="006C0C8B">
        <w:fldChar w:fldCharType="separate"/>
      </w:r>
      <w:r w:rsidR="00F65AB0">
        <w:rPr>
          <w:noProof/>
        </w:rPr>
        <w:t>1</w:t>
      </w:r>
      <w:r w:rsidR="006C0C8B">
        <w:rPr>
          <w:noProof/>
        </w:rPr>
        <w:fldChar w:fldCharType="end"/>
      </w:r>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F65AB0" w:rsidRPr="000B4797">
        <w:t xml:space="preserve">Tableau </w:t>
      </w:r>
      <w:r w:rsidR="00F65AB0">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F65AB0">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r w:rsidR="006C0C8B">
        <w:fldChar w:fldCharType="begin"/>
      </w:r>
      <w:r w:rsidR="006C0C8B">
        <w:instrText xml:space="preserve"> SEQ Tableau \* ARABIC </w:instrText>
      </w:r>
      <w:r w:rsidR="006C0C8B">
        <w:fldChar w:fldCharType="separate"/>
      </w:r>
      <w:r w:rsidR="00F65AB0">
        <w:rPr>
          <w:noProof/>
        </w:rPr>
        <w:t>1</w:t>
      </w:r>
      <w:r w:rsidR="006C0C8B">
        <w:rPr>
          <w:noProof/>
        </w:rPr>
        <w:fldChar w:fldCharType="end"/>
      </w:r>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F65AB0">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F65AB0">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F65AB0">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F65AB0">
        <w:t>[12]</w:t>
      </w:r>
      <w:r w:rsidR="00A63904">
        <w:fldChar w:fldCharType="end"/>
      </w:r>
      <w:r w:rsidR="00A63904">
        <w:t>)</w:t>
      </w:r>
      <w:r w:rsidR="00B9572B">
        <w:t> :</w:t>
      </w:r>
    </w:p>
    <w:p w:rsidR="004032C9" w:rsidRPr="00E107DD" w:rsidRDefault="006C0C8B"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6C0C8B"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6C0C8B"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6C0C8B"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6C0C8B"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6C0C8B"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6C0C8B"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6C0C8B"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F65AB0">
        <w:t xml:space="preserve">Figure </w:t>
      </w:r>
      <w:r w:rsidR="00F65AB0">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F65AB0">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F65AB0">
        <w:t xml:space="preserve">Figure </w:t>
      </w:r>
      <w:r w:rsidR="00F65AB0">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r w:rsidR="006C0C8B">
        <w:fldChar w:fldCharType="begin"/>
      </w:r>
      <w:r w:rsidR="006C0C8B">
        <w:instrText xml:space="preserve"> SEQ Figure \* ARABIC </w:instrText>
      </w:r>
      <w:r w:rsidR="006C0C8B">
        <w:fldChar w:fldCharType="separate"/>
      </w:r>
      <w:r w:rsidR="00F65AB0">
        <w:rPr>
          <w:noProof/>
        </w:rPr>
        <w:t>2</w:t>
      </w:r>
      <w:r w:rsidR="006C0C8B">
        <w:rPr>
          <w:noProof/>
        </w:rPr>
        <w:fldChar w:fldCharType="end"/>
      </w:r>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F65AB0">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4560"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8D108F" w:rsidRPr="00104FA7" w:rsidRDefault="008D108F" w:rsidP="00104FA7">
                            <w:pPr>
                              <w:jc w:val="center"/>
                              <w:rPr>
                                <w:rFonts w:cs="Arial"/>
                                <w:sz w:val="18"/>
                              </w:rPr>
                            </w:pPr>
                            <w:proofErr w:type="gramStart"/>
                            <w:r w:rsidRPr="00104FA7">
                              <w:rPr>
                                <w:rFonts w:cs="Arial"/>
                                <w:sz w:val="18"/>
                              </w:rPr>
                              <w:t>α</w:t>
                            </w:r>
                            <w:proofErr w:type="gramEnd"/>
                          </w:p>
                          <w:p w:rsidR="008D108F" w:rsidRPr="00104FA7" w:rsidRDefault="008D108F"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1488"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0464"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09440"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8D108F" w:rsidRPr="00104FA7" w:rsidRDefault="008D108F" w:rsidP="00104FA7">
                            <w:pPr>
                              <w:jc w:val="center"/>
                              <w:rPr>
                                <w:rFonts w:cs="Arial"/>
                                <w:sz w:val="18"/>
                              </w:rPr>
                            </w:pPr>
                            <w:proofErr w:type="gramStart"/>
                            <w:r w:rsidRPr="00104FA7">
                              <w:rPr>
                                <w:rFonts w:cs="Arial"/>
                                <w:sz w:val="18"/>
                              </w:rPr>
                              <w:t>α</w:t>
                            </w:r>
                            <w:proofErr w:type="gramEnd"/>
                          </w:p>
                          <w:p w:rsidR="008D108F" w:rsidRPr="00104FA7" w:rsidRDefault="008D108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8D108F" w:rsidRPr="00104FA7" w:rsidRDefault="008D108F" w:rsidP="00104FA7">
                      <w:pPr>
                        <w:jc w:val="center"/>
                        <w:rPr>
                          <w:rFonts w:cs="Arial"/>
                          <w:sz w:val="18"/>
                        </w:rPr>
                      </w:pPr>
                      <w:r w:rsidRPr="00104FA7">
                        <w:rPr>
                          <w:rFonts w:cs="Arial"/>
                          <w:sz w:val="18"/>
                        </w:rPr>
                        <w:t>α</w:t>
                      </w:r>
                    </w:p>
                    <w:p w:rsidR="008D108F" w:rsidRPr="00104FA7" w:rsidRDefault="008D108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07392"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r w:rsidR="006C0C8B">
        <w:fldChar w:fldCharType="begin"/>
      </w:r>
      <w:r w:rsidR="006C0C8B">
        <w:instrText xml:space="preserve"> SEQ Figure \* ARABIC </w:instrText>
      </w:r>
      <w:r w:rsidR="006C0C8B">
        <w:fldChar w:fldCharType="separate"/>
      </w:r>
      <w:r w:rsidR="00F65AB0">
        <w:rPr>
          <w:noProof/>
        </w:rPr>
        <w:t>3</w:t>
      </w:r>
      <w:r w:rsidR="006C0C8B">
        <w:rPr>
          <w:noProof/>
        </w:rPr>
        <w:fldChar w:fldCharType="end"/>
      </w:r>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F65AB0">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6C0C8B"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6C0C8B"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6C0C8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6C0C8B"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6C0C8B"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6C0C8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6C0C8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6C0C8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6C0C8B"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6C0C8B"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w:t>
      </w:r>
      <w:proofErr w:type="gramStart"/>
      <w:r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6C0C8B"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6C0C8B"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6C0C8B"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6C0C8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6C0C8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6C0C8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6C0C8B"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6C0C8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6C0C8B"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F65AB0" w:rsidRPr="002C43EB">
        <w:t xml:space="preserve">Tableau </w:t>
      </w:r>
      <w:r w:rsidR="00F65AB0">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6C0C8B"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r w:rsidR="006C0C8B">
        <w:fldChar w:fldCharType="begin"/>
      </w:r>
      <w:r w:rsidR="006C0C8B">
        <w:instrText xml:space="preserve"> SEQ Tableau \* ARABIC </w:instrText>
      </w:r>
      <w:r w:rsidR="006C0C8B">
        <w:fldChar w:fldCharType="separate"/>
      </w:r>
      <w:r w:rsidR="00F65AB0">
        <w:rPr>
          <w:noProof/>
        </w:rPr>
        <w:t>2</w:t>
      </w:r>
      <w:r w:rsidR="006C0C8B">
        <w:rPr>
          <w:noProof/>
        </w:rPr>
        <w:fldChar w:fldCharType="end"/>
      </w:r>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6C0C8B"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6C0C8B"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6C0C8B"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6C0C8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6C0C8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6C0C8B"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6C0C8B"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6C0C8B"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6C0C8B"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7572"/>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7573"/>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F65AB0">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29" w:name="_Toc397097574"/>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6C0C8B"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1</w:t>
            </w:r>
            <w:r w:rsidR="006C0C8B">
              <w:rPr>
                <w:noProof/>
              </w:rPr>
              <w:fldChar w:fldCharType="end"/>
            </w:r>
            <w:bookmarkEnd w:id="30"/>
          </w:p>
        </w:tc>
      </w:tr>
    </w:tbl>
    <w:p w:rsidR="00EC3102" w:rsidRDefault="00FA558B" w:rsidP="00EC3102">
      <w:pPr>
        <w:pStyle w:val="Corpsdetexte"/>
      </w:pPr>
      <w:r>
        <w:t>Où :</w:t>
      </w:r>
    </w:p>
    <w:p w:rsidR="00FA558B" w:rsidRPr="00E107DD" w:rsidRDefault="006C0C8B"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6C0C8B"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6C0C8B"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6C0C8B"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2</w:t>
            </w:r>
            <w:r w:rsidR="006C0C8B">
              <w:rPr>
                <w:noProof/>
              </w:rPr>
              <w:fldChar w:fldCharType="end"/>
            </w:r>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6C0C8B"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6C0C8B"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6C0C8B"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F65AB0">
        <w:t>Eq</w:t>
      </w:r>
      <w:proofErr w:type="spellEnd"/>
      <w:r w:rsidR="00F65AB0">
        <w:t xml:space="preserve">. </w:t>
      </w:r>
      <w:r w:rsidR="00F65AB0">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7575"/>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F65AB0">
        <w:t>Eq</w:t>
      </w:r>
      <w:proofErr w:type="spellEnd"/>
      <w:r w:rsidR="00F65AB0">
        <w:t xml:space="preserve">. </w:t>
      </w:r>
      <w:r w:rsidR="00F65AB0">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F65AB0">
        <w:t>Eq</w:t>
      </w:r>
      <w:proofErr w:type="spellEnd"/>
      <w:r w:rsidR="00F65AB0">
        <w:t xml:space="preserve">. </w:t>
      </w:r>
      <w:r w:rsidR="00F65AB0">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3</w:t>
            </w:r>
            <w:r w:rsidR="006C0C8B">
              <w:rPr>
                <w:noProof/>
              </w:rPr>
              <w:fldChar w:fldCharType="end"/>
            </w:r>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4</w:t>
            </w:r>
            <w:r w:rsidR="006C0C8B">
              <w:rPr>
                <w:noProof/>
              </w:rPr>
              <w:fldChar w:fldCharType="end"/>
            </w:r>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6C0C8B"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F65AB0" w:rsidRPr="002C43EB">
              <w:t xml:space="preserve">Tableau </w:t>
            </w:r>
            <w:r w:rsidR="00F65AB0">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5</w:t>
            </w:r>
            <w:r w:rsidR="006C0C8B">
              <w:rPr>
                <w:noProof/>
              </w:rPr>
              <w:fldChar w:fldCharType="end"/>
            </w:r>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F65AB0">
        <w:t>Eq</w:t>
      </w:r>
      <w:proofErr w:type="spellEnd"/>
      <w:r w:rsidR="00F65AB0">
        <w:t xml:space="preserve">. </w:t>
      </w:r>
      <w:r w:rsidR="00F65AB0">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F65AB0">
        <w:t>Eq</w:t>
      </w:r>
      <w:proofErr w:type="spellEnd"/>
      <w:r w:rsidR="00F65AB0">
        <w:t xml:space="preserve">. </w:t>
      </w:r>
      <w:r w:rsidR="00F65AB0">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6</w:t>
            </w:r>
            <w:r w:rsidR="006C0C8B">
              <w:rPr>
                <w:noProof/>
              </w:rPr>
              <w:fldChar w:fldCharType="end"/>
            </w:r>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w:t>
      </w:r>
      <w:proofErr w:type="spellStart"/>
      <w:r>
        <w:t>ystème</w:t>
      </w:r>
      <w:proofErr w:type="spellEnd"/>
      <w:r>
        <w:t xml:space="preserv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23742C">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6C0C8B"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7593"/>
      <w:r w:rsidRPr="002C43EB">
        <w:t xml:space="preserve">Tableau </w:t>
      </w:r>
      <w:r w:rsidR="006C0C8B">
        <w:fldChar w:fldCharType="begin"/>
      </w:r>
      <w:r w:rsidR="006C0C8B">
        <w:instrText xml:space="preserve"> SEQ Tableau \* ARABIC </w:instrText>
      </w:r>
      <w:r w:rsidR="006C0C8B">
        <w:fldChar w:fldCharType="separate"/>
      </w:r>
      <w:r w:rsidR="00F65AB0">
        <w:rPr>
          <w:noProof/>
        </w:rPr>
        <w:t>3</w:t>
      </w:r>
      <w:r w:rsidR="006C0C8B">
        <w:rPr>
          <w:noProof/>
        </w:rPr>
        <w:fldChar w:fldCharType="end"/>
      </w:r>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7576"/>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7</w:t>
            </w:r>
            <w:r w:rsidR="006C0C8B">
              <w:rPr>
                <w:noProof/>
              </w:rPr>
              <w:fldChar w:fldCharType="end"/>
            </w:r>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6C0C8B"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r w:rsidR="006C0C8B">
              <w:fldChar w:fldCharType="begin"/>
            </w:r>
            <w:r w:rsidR="006C0C8B">
              <w:instrText xml:space="preserve"> SEQ Eq. \* ARABIC </w:instrText>
            </w:r>
            <w:r w:rsidR="006C0C8B">
              <w:fldChar w:fldCharType="separate"/>
            </w:r>
            <w:r w:rsidR="00F65AB0">
              <w:rPr>
                <w:noProof/>
              </w:rPr>
              <w:t>8</w:t>
            </w:r>
            <w:r w:rsidR="006C0C8B">
              <w:rPr>
                <w:noProof/>
              </w:rPr>
              <w:fldChar w:fldCharType="end"/>
            </w:r>
          </w:p>
        </w:tc>
      </w:tr>
    </w:tbl>
    <w:p w:rsidR="006B6C9B" w:rsidRPr="006B6C9B" w:rsidRDefault="006B6C9B" w:rsidP="006B6C9B">
      <w:pPr>
        <w:pStyle w:val="Corpsdetexte"/>
      </w:pPr>
    </w:p>
    <w:p w:rsidR="008F2CEB" w:rsidRDefault="001D0656" w:rsidP="00104FA7">
      <w:pPr>
        <w:pStyle w:val="Titre2"/>
      </w:pPr>
      <w:bookmarkStart w:id="39" w:name="_Toc397097577"/>
      <w:r>
        <w:lastRenderedPageBreak/>
        <w:t>M</w:t>
      </w:r>
      <w:r w:rsidR="00F9557D">
        <w:t>ethodes Alternatives</w:t>
      </w:r>
      <w:bookmarkEnd w:id="39"/>
    </w:p>
    <w:p w:rsidR="001D0656" w:rsidRDefault="00FB340F" w:rsidP="00FB340F">
      <w:pPr>
        <w:pStyle w:val="Titre3"/>
      </w:pPr>
      <w:bookmarkStart w:id="40" w:name="_Toc397097578"/>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w:t>
      </w:r>
      <w:proofErr w:type="spellStart"/>
      <w:r>
        <w:t>térêt</w:t>
      </w:r>
      <w:proofErr w:type="spellEnd"/>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F65AB0">
        <w:t xml:space="preserve">Figure </w:t>
      </w:r>
      <w:r w:rsidR="00F65AB0">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7601"/>
      <w:r>
        <w:t xml:space="preserve">Figure </w:t>
      </w:r>
      <w:r w:rsidR="006C0C8B">
        <w:fldChar w:fldCharType="begin"/>
      </w:r>
      <w:r w:rsidR="006C0C8B">
        <w:instrText xml:space="preserve"> SEQ Figure \* ARABIC </w:instrText>
      </w:r>
      <w:r w:rsidR="006C0C8B">
        <w:fldChar w:fldCharType="separate"/>
      </w:r>
      <w:r w:rsidR="00F65AB0">
        <w:rPr>
          <w:noProof/>
        </w:rPr>
        <w:t>4</w:t>
      </w:r>
      <w:r w:rsidR="006C0C8B">
        <w:rPr>
          <w:noProof/>
        </w:rPr>
        <w:fldChar w:fldCharType="end"/>
      </w:r>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6C0C8B"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6C0C8B"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6C0C8B"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6C0C8B"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6C0C8B"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6C0C8B"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6C0C8B"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7579"/>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6C0C8B"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7580"/>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F65AB0">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F65AB0">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F65AB0" w:rsidRPr="002C43EB">
        <w:t xml:space="preserve">Tableau </w:t>
      </w:r>
      <w:r w:rsidR="00F65AB0">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6C0C8B"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6C0C8B"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CE7281">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7594"/>
      <w:r w:rsidRPr="002C43EB">
        <w:t xml:space="preserve">Tableau </w:t>
      </w:r>
      <w:r w:rsidR="006C0C8B">
        <w:fldChar w:fldCharType="begin"/>
      </w:r>
      <w:r w:rsidR="006C0C8B">
        <w:instrText xml:space="preserve"> SEQ Tableau \* ARABIC </w:instrText>
      </w:r>
      <w:r w:rsidR="006C0C8B">
        <w:fldChar w:fldCharType="separate"/>
      </w:r>
      <w:r w:rsidR="00F65AB0">
        <w:rPr>
          <w:noProof/>
        </w:rPr>
        <w:t>4</w:t>
      </w:r>
      <w:r w:rsidR="006C0C8B">
        <w:rPr>
          <w:noProof/>
        </w:rPr>
        <w:fldChar w:fldCharType="end"/>
      </w:r>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7581"/>
      <w:r>
        <w:lastRenderedPageBreak/>
        <w:t>application</w:t>
      </w:r>
      <w:bookmarkEnd w:id="48"/>
    </w:p>
    <w:p w:rsidR="007D535F" w:rsidRDefault="001D0656" w:rsidP="00FB340F">
      <w:pPr>
        <w:pStyle w:val="Titre3"/>
      </w:pPr>
      <w:bookmarkStart w:id="49" w:name="_Toc397097582"/>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6C0C8B"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6C0C8B"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6C0C8B"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6C0C8B"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6C0C8B"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6C0C8B"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6C0C8B"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7602"/>
      <w:r w:rsidRPr="000B4797">
        <w:t xml:space="preserve">Figure </w:t>
      </w:r>
      <w:r w:rsidR="006C0C8B">
        <w:fldChar w:fldCharType="begin"/>
      </w:r>
      <w:r w:rsidR="006C0C8B">
        <w:instrText xml:space="preserve"> SEQ Figure \* ARABIC </w:instrText>
      </w:r>
      <w:r w:rsidR="006C0C8B">
        <w:fldChar w:fldCharType="separate"/>
      </w:r>
      <w:r w:rsidR="00F65AB0">
        <w:rPr>
          <w:noProof/>
        </w:rPr>
        <w:t>5</w:t>
      </w:r>
      <w:r w:rsidR="006C0C8B">
        <w:rPr>
          <w:noProof/>
        </w:rPr>
        <w:fldChar w:fldCharType="end"/>
      </w:r>
      <w:bookmarkEnd w:id="50"/>
      <w:r w:rsidRPr="000B4797">
        <w:t xml:space="preserve"> : </w:t>
      </w:r>
      <w:r w:rsidR="009476C8">
        <w:t>Illustration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6C0C8B"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6C0C8B"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6C0C8B"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F65AB0" w:rsidRPr="00EA1826">
        <w:t xml:space="preserve">Tableau </w:t>
      </w:r>
      <w:r w:rsidR="00F65AB0">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97595"/>
      <w:r w:rsidRPr="00EA1826">
        <w:t xml:space="preserve">Tableau </w:t>
      </w:r>
      <w:r w:rsidR="006C0C8B">
        <w:fldChar w:fldCharType="begin"/>
      </w:r>
      <w:r w:rsidR="006C0C8B">
        <w:instrText xml:space="preserve"> SEQ Tableau \* ARABIC </w:instrText>
      </w:r>
      <w:r w:rsidR="006C0C8B">
        <w:fldChar w:fldCharType="separate"/>
      </w:r>
      <w:r w:rsidR="00F65AB0">
        <w:rPr>
          <w:noProof/>
        </w:rPr>
        <w:t>5</w:t>
      </w:r>
      <w:r w:rsidR="006C0C8B">
        <w:rPr>
          <w:noProof/>
        </w:rPr>
        <w:fldChar w:fldCharType="end"/>
      </w:r>
      <w:bookmarkEnd w:id="52"/>
      <w:r w:rsidRPr="00EA1826">
        <w:t xml:space="preserve"> : Composition </w:t>
      </w:r>
      <w:r>
        <w:t xml:space="preserve">isotopique des noyaux lourds de </w:t>
      </w:r>
      <w:proofErr w:type="spellStart"/>
      <w:r>
        <w:t>SuperPhénix</w:t>
      </w:r>
      <w:bookmarkEnd w:id="53"/>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6C0C8B"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6C0C8B"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6C0C8B"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6C0C8B"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6C0C8B"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6C0C8B"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97583"/>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F65AB0">
        <w:t xml:space="preserve">Tableau </w:t>
      </w:r>
      <w:r w:rsidR="00F65AB0">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97596"/>
      <w:r>
        <w:t xml:space="preserve">Tableau </w:t>
      </w:r>
      <w:r w:rsidR="006C0C8B">
        <w:fldChar w:fldCharType="begin"/>
      </w:r>
      <w:r w:rsidR="006C0C8B">
        <w:instrText xml:space="preserve"> SEQ Tableau \* ARABIC </w:instrText>
      </w:r>
      <w:r w:rsidR="006C0C8B">
        <w:fldChar w:fldCharType="separate"/>
      </w:r>
      <w:r w:rsidR="00F65AB0">
        <w:rPr>
          <w:noProof/>
        </w:rPr>
        <w:t>6</w:t>
      </w:r>
      <w:r w:rsidR="006C0C8B">
        <w:rPr>
          <w:noProof/>
        </w:rPr>
        <w:fldChar w:fldCharType="end"/>
      </w:r>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97584"/>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F65AB0">
        <w:t xml:space="preserve">Figure </w:t>
      </w:r>
      <w:r w:rsidR="00F65AB0">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F65AB0">
        <w:t xml:space="preserve">Figure </w:t>
      </w:r>
      <w:r w:rsidR="00F65AB0">
        <w:rPr>
          <w:noProof/>
        </w:rPr>
        <w:t>13</w:t>
      </w:r>
      <w:r w:rsidR="009B5225">
        <w:fldChar w:fldCharType="end"/>
      </w:r>
      <w:r w:rsidR="009B5225">
        <w:t>.</w:t>
      </w:r>
    </w:p>
    <w:p w:rsidR="007D535F" w:rsidRPr="00FB340F" w:rsidRDefault="00FB340F" w:rsidP="00FB340F">
      <w:pPr>
        <w:pStyle w:val="Titre3"/>
      </w:pPr>
      <w:bookmarkStart w:id="59" w:name="_Toc397097585"/>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F65AB0">
        <w:t xml:space="preserve">Tableau </w:t>
      </w:r>
      <w:r w:rsidR="00F65AB0">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97597"/>
      <w:r>
        <w:t xml:space="preserve">Tableau </w:t>
      </w:r>
      <w:r w:rsidR="006C0C8B">
        <w:fldChar w:fldCharType="begin"/>
      </w:r>
      <w:r w:rsidR="006C0C8B">
        <w:instrText xml:space="preserve"> SEQ Tableau \* ARABIC </w:instrText>
      </w:r>
      <w:r w:rsidR="006C0C8B">
        <w:fldChar w:fldCharType="separate"/>
      </w:r>
      <w:r w:rsidR="00F65AB0">
        <w:rPr>
          <w:noProof/>
        </w:rPr>
        <w:t>7</w:t>
      </w:r>
      <w:r w:rsidR="006C0C8B">
        <w:rPr>
          <w:noProof/>
        </w:rPr>
        <w:fldChar w:fldCharType="end"/>
      </w:r>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w:t>
      </w:r>
      <w:proofErr w:type="spellStart"/>
      <w:r w:rsidR="00081F2E">
        <w:t>Kutta</w:t>
      </w:r>
      <w:proofErr w:type="spellEnd"/>
      <w:r w:rsidR="00081F2E">
        <w:t xml:space="preserve">,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97586"/>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97587"/>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8D108F" w:rsidRPr="00A31BE7" w:rsidRDefault="008D108F" w:rsidP="008D108F">
      <w:pPr>
        <w:rPr>
          <w:rFonts w:asciiTheme="minorHAnsi" w:hAnsiTheme="minorHAnsi" w:cstheme="minorHAnsi"/>
          <w:sz w:val="24"/>
          <w:szCs w:val="24"/>
        </w:rPr>
      </w:pPr>
      <w:bookmarkStart w:id="65" w:name="_Ref396956426"/>
      <w:bookmarkStart w:id="66" w:name="_Toc397097588"/>
      <w:r w:rsidRPr="00A31BE7">
        <w:rPr>
          <w:rFonts w:asciiTheme="minorHAnsi" w:hAnsiTheme="minorHAnsi" w:cstheme="minorHAnsi"/>
          <w:sz w:val="24"/>
          <w:szCs w:val="24"/>
        </w:rPr>
        <w:lastRenderedPageBreak/>
        <w:t xml:space="preserve">Deux vecteurs Pu ont été étudiés : </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de la cellule SPX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_Ref396832571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5</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_Ref397334801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17</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_Ref397334811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19</w:t>
      </w:r>
      <w:r w:rsidR="009B6718" w:rsidRPr="009B6718">
        <w:rPr>
          <w:rFonts w:asciiTheme="minorHAnsi" w:hAnsiTheme="minorHAnsi" w:cstheme="minorHAnsi"/>
        </w:rPr>
        <w:fldChar w:fldCharType="end"/>
      </w:r>
      <w:r w:rsidR="009B6718" w:rsidRPr="009B6718">
        <w:rPr>
          <w:rFonts w:asciiTheme="minorHAnsi" w:hAnsiTheme="minorHAnsi" w:cstheme="minorHAnsi"/>
        </w:rPr>
        <w:t>.</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d’un combustible REP épuisé à 43000MWj/t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_Ref396768484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1</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_Ref397334824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20</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_Ref397089567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22</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w:t>
      </w:r>
      <w:r w:rsidRPr="009B6718">
        <w:rPr>
          <w:rFonts w:asciiTheme="minorHAnsi" w:hAnsiTheme="minorHAnsi" w:cstheme="minorHAnsi"/>
        </w:rPr>
        <w:t xml:space="preserve">qui représente l’évolution du Pu239, Pu240 et Pu241 en fonction de l’irradiation. </w:t>
      </w:r>
    </w:p>
    <w:p w:rsidR="002F2BAF" w:rsidRDefault="007D535F" w:rsidP="002F2BAF">
      <w:pPr>
        <w:pStyle w:val="Titre2"/>
      </w:pPr>
      <w:r>
        <w:t>Analyse physique</w:t>
      </w:r>
      <w:bookmarkEnd w:id="65"/>
      <w:bookmarkEnd w:id="66"/>
    </w:p>
    <w:p w:rsidR="00F65AB0" w:rsidRPr="00F65AB0" w:rsidRDefault="00A31BE7" w:rsidP="00F65AB0">
      <w:pPr>
        <w:rPr>
          <w:rFonts w:asciiTheme="minorHAnsi" w:hAnsiTheme="minorHAnsi" w:cstheme="minorHAnsi"/>
          <w:sz w:val="24"/>
          <w:szCs w:val="24"/>
        </w:rPr>
      </w:pPr>
      <w:r w:rsidRPr="00A31BE7">
        <w:rPr>
          <w:rFonts w:asciiTheme="minorHAnsi" w:hAnsiTheme="minorHAnsi" w:cstheme="minorHAnsi"/>
          <w:sz w:val="24"/>
          <w:szCs w:val="24"/>
        </w:rPr>
        <w:t xml:space="preserve">Les résultats sont présentés en « annexe - exploitation du modèle RK1 » dans les </w:t>
      </w:r>
      <w:r w:rsidRPr="00A31BE7">
        <w:rPr>
          <w:rFonts w:asciiTheme="minorHAnsi" w:hAnsiTheme="minorHAnsi" w:cstheme="minorHAnsi"/>
          <w:sz w:val="24"/>
          <w:szCs w:val="24"/>
        </w:rPr>
        <w:fldChar w:fldCharType="begin"/>
      </w:r>
      <w:r w:rsidRPr="00A31BE7">
        <w:rPr>
          <w:rFonts w:asciiTheme="minorHAnsi" w:hAnsiTheme="minorHAnsi" w:cstheme="minorHAnsi"/>
          <w:sz w:val="24"/>
          <w:szCs w:val="24"/>
        </w:rPr>
        <w:instrText xml:space="preserve"> REF _Ref397089529 \h  \* MERGEFORMAT </w:instrText>
      </w:r>
      <w:r w:rsidRPr="00A31BE7">
        <w:rPr>
          <w:rFonts w:asciiTheme="minorHAnsi" w:hAnsiTheme="minorHAnsi" w:cstheme="minorHAnsi"/>
          <w:sz w:val="24"/>
          <w:szCs w:val="24"/>
        </w:rPr>
      </w:r>
      <w:r w:rsidRPr="00A31BE7">
        <w:rPr>
          <w:rFonts w:asciiTheme="minorHAnsi" w:hAnsiTheme="minorHAnsi" w:cstheme="minorHAnsi"/>
          <w:sz w:val="24"/>
          <w:szCs w:val="24"/>
        </w:rPr>
        <w:fldChar w:fldCharType="separate"/>
      </w:r>
    </w:p>
    <w:p w:rsidR="00A31BE7" w:rsidRPr="00A31BE7" w:rsidRDefault="00F65AB0" w:rsidP="00B90A90">
      <w:pPr>
        <w:rPr>
          <w:rFonts w:asciiTheme="minorHAnsi" w:hAnsiTheme="minorHAnsi" w:cstheme="minorHAnsi"/>
          <w:sz w:val="24"/>
          <w:szCs w:val="24"/>
        </w:rPr>
      </w:pPr>
      <w:r w:rsidRPr="00F65AB0">
        <w:rPr>
          <w:rFonts w:asciiTheme="minorHAnsi" w:hAnsiTheme="minorHAnsi" w:cstheme="minorHAnsi"/>
          <w:sz w:val="24"/>
          <w:szCs w:val="24"/>
        </w:rPr>
        <w:t>Figure</w:t>
      </w:r>
      <w:r w:rsidRPr="00F65AB0">
        <w:rPr>
          <w:rFonts w:asciiTheme="minorHAnsi" w:hAnsiTheme="minorHAnsi" w:cstheme="minorHAnsi"/>
          <w:noProof/>
          <w:sz w:val="24"/>
          <w:szCs w:val="24"/>
        </w:rPr>
        <w:t xml:space="preserve"> </w:t>
      </w:r>
      <w:r>
        <w:rPr>
          <w:noProof/>
        </w:rPr>
        <w:t>17</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 xml:space="preserve"> à </w:t>
      </w:r>
      <w:r w:rsidR="00A31BE7" w:rsidRPr="00A31BE7">
        <w:rPr>
          <w:rFonts w:asciiTheme="minorHAnsi" w:hAnsiTheme="minorHAnsi" w:cstheme="minorHAnsi"/>
          <w:sz w:val="24"/>
          <w:szCs w:val="24"/>
        </w:rPr>
        <w:fldChar w:fldCharType="begin"/>
      </w:r>
      <w:r w:rsidR="00A31BE7" w:rsidRPr="00A31BE7">
        <w:rPr>
          <w:rFonts w:asciiTheme="minorHAnsi" w:hAnsiTheme="minorHAnsi" w:cstheme="minorHAnsi"/>
          <w:sz w:val="24"/>
          <w:szCs w:val="24"/>
        </w:rPr>
        <w:instrText xml:space="preserve"> REF _Ref397089567 \h  \* MERGEFORMAT </w:instrText>
      </w:r>
      <w:r w:rsidR="00A31BE7" w:rsidRPr="00A31BE7">
        <w:rPr>
          <w:rFonts w:asciiTheme="minorHAnsi" w:hAnsiTheme="minorHAnsi" w:cstheme="minorHAnsi"/>
          <w:sz w:val="24"/>
          <w:szCs w:val="24"/>
        </w:rPr>
      </w:r>
      <w:r w:rsidR="00A31BE7" w:rsidRPr="00A31BE7">
        <w:rPr>
          <w:rFonts w:asciiTheme="minorHAnsi" w:hAnsiTheme="minorHAnsi" w:cstheme="minorHAnsi"/>
          <w:sz w:val="24"/>
          <w:szCs w:val="24"/>
        </w:rPr>
        <w:fldChar w:fldCharType="separate"/>
      </w:r>
      <w:r w:rsidRPr="00F65AB0">
        <w:rPr>
          <w:rFonts w:asciiTheme="minorHAnsi" w:hAnsiTheme="minorHAnsi" w:cstheme="minorHAnsi"/>
          <w:sz w:val="24"/>
          <w:szCs w:val="24"/>
        </w:rPr>
        <w:t>Figure 22</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w:t>
      </w:r>
    </w:p>
    <w:p w:rsidR="00A31BE7" w:rsidRPr="00A31BE7" w:rsidRDefault="00A31BE7" w:rsidP="00A31BE7">
      <w:pPr>
        <w:rPr>
          <w:rFonts w:asciiTheme="minorHAnsi" w:hAnsiTheme="minorHAnsi" w:cstheme="minorHAnsi"/>
          <w:sz w:val="24"/>
          <w:szCs w:val="24"/>
        </w:rPr>
      </w:pPr>
      <w:r w:rsidRPr="00A31BE7">
        <w:rPr>
          <w:rFonts w:asciiTheme="minorHAnsi" w:hAnsiTheme="minorHAnsi" w:cstheme="minorHAnsi"/>
          <w:sz w:val="24"/>
          <w:szCs w:val="24"/>
        </w:rPr>
        <w:t>Le code couleur correspondant aux paramètres de transformations est présenté dans le tableau suivant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8467B4C" wp14:editId="02F4E6FC">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084DFE5C" wp14:editId="3323B45D">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Pr="00DB3A94" w:rsidRDefault="008D108F"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8D108F" w:rsidRPr="00DB3A94" w:rsidRDefault="008D108F"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F65AB0" w:rsidRPr="000B4797">
        <w:t xml:space="preserve">Tableau </w:t>
      </w:r>
      <w:r w:rsidR="00F65AB0">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F65AB0" w:rsidRPr="00EA1826">
        <w:t xml:space="preserve">Tableau </w:t>
      </w:r>
      <w:r w:rsidR="00F65AB0">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F65AB0" w:rsidRPr="002C43EB">
        <w:t xml:space="preserve">Tableau </w:t>
      </w:r>
      <w:r w:rsidR="00F65AB0">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F65AB0" w:rsidRPr="002C43EB">
        <w:t xml:space="preserve">Tableau </w:t>
      </w:r>
      <w:r w:rsidR="00F65AB0">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7" w:name="_Toc397097589"/>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 xml:space="preserve">plexité d’un tel processus, </w:t>
      </w:r>
      <w:proofErr w:type="spellStart"/>
      <w:r w:rsidR="000C3C8B">
        <w:rPr>
          <w:rFonts w:asciiTheme="minorHAnsi" w:hAnsiTheme="minorHAnsi" w:cstheme="minorHAnsi"/>
        </w:rPr>
        <w:t>etc</w:t>
      </w:r>
      <w:proofErr w:type="spellEnd"/>
    </w:p>
    <w:p w:rsidR="007D535F" w:rsidRPr="00A448B8" w:rsidRDefault="007D535F" w:rsidP="001E7737">
      <w:pPr>
        <w:pStyle w:val="Titre1"/>
      </w:pPr>
      <w:bookmarkStart w:id="68" w:name="_Toc397097590"/>
      <w:r w:rsidRPr="00A448B8">
        <w:lastRenderedPageBreak/>
        <w:t>CONCLUSION GENERALE</w:t>
      </w:r>
      <w:bookmarkEnd w:id="68"/>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drawing>
          <wp:inline distT="0" distB="0" distL="0" distR="0" wp14:anchorId="7BCB334E" wp14:editId="3D7C3EFE">
            <wp:extent cx="5760720" cy="29420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69" w:name="_Ref397014903"/>
      <w:bookmarkStart w:id="70" w:name="_Toc397097603"/>
      <w:r>
        <w:t xml:space="preserve">Figure </w:t>
      </w:r>
      <w:r w:rsidR="006C0C8B">
        <w:fldChar w:fldCharType="begin"/>
      </w:r>
      <w:r w:rsidR="006C0C8B">
        <w:instrText xml:space="preserve"> SEQ Figure \* ARABIC </w:instrText>
      </w:r>
      <w:r w:rsidR="006C0C8B">
        <w:fldChar w:fldCharType="separate"/>
      </w:r>
      <w:r w:rsidR="00F65AB0">
        <w:rPr>
          <w:noProof/>
        </w:rPr>
        <w:t>6</w:t>
      </w:r>
      <w:r w:rsidR="006C0C8B">
        <w:rPr>
          <w:noProof/>
        </w:rPr>
        <w:fldChar w:fldCharType="end"/>
      </w:r>
      <w:bookmarkEnd w:id="69"/>
      <w:r>
        <w:t> : Evolution de la quantité d’U235 soumis à un flux neutronique</w:t>
      </w:r>
      <w:bookmarkEnd w:id="7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6C0C8B"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3F6DFA">
      <w:pPr>
        <w:keepNext/>
        <w:spacing w:line="480" w:lineRule="auto"/>
      </w:pPr>
      <w:r w:rsidRPr="00A06FD7">
        <w:rPr>
          <w:noProof/>
          <w:lang w:eastAsia="fr-FR"/>
        </w:rPr>
        <w:lastRenderedPageBreak/>
        <w:drawing>
          <wp:inline distT="0" distB="0" distL="0" distR="0" wp14:anchorId="62897DE6" wp14:editId="4FAFC269">
            <wp:extent cx="5760720" cy="294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F5629E">
      <w:pPr>
        <w:pStyle w:val="Lgende"/>
      </w:pPr>
      <w:bookmarkStart w:id="71" w:name="_Ref396949374"/>
      <w:bookmarkStart w:id="72" w:name="_Toc397097604"/>
      <w:r>
        <w:t xml:space="preserve">Figure </w:t>
      </w:r>
      <w:r w:rsidR="006C0C8B">
        <w:fldChar w:fldCharType="begin"/>
      </w:r>
      <w:r w:rsidR="006C0C8B">
        <w:instrText xml:space="preserve"> SEQ Figure \* ARABIC </w:instrText>
      </w:r>
      <w:r w:rsidR="006C0C8B">
        <w:fldChar w:fldCharType="separate"/>
      </w:r>
      <w:r w:rsidR="00F65AB0">
        <w:rPr>
          <w:noProof/>
        </w:rPr>
        <w:t>7</w:t>
      </w:r>
      <w:r w:rsidR="006C0C8B">
        <w:rPr>
          <w:noProof/>
        </w:rPr>
        <w:fldChar w:fldCharType="end"/>
      </w:r>
      <w:r>
        <w:t> : Evolution de la quantité d’U238 soumis à un flux neutronique</w:t>
      </w:r>
      <w:bookmarkEnd w:id="71"/>
      <w:bookmarkEnd w:id="72"/>
    </w:p>
    <w:p w:rsidR="00F65AB0" w:rsidRPr="00F65AB0" w:rsidRDefault="00F65AB0" w:rsidP="00F65AB0">
      <w:pPr>
        <w:pStyle w:val="Corpsdetexte"/>
        <w:rPr>
          <w:rFonts w:eastAsiaTheme="minorHAnsi"/>
        </w:rPr>
      </w:pPr>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6C0C8B"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6C0C8B"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6C0C8B"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8D108F" w:rsidP="00BE003C">
      <w:pPr>
        <w:keepNext/>
      </w:pPr>
      <w:r w:rsidRPr="008D108F">
        <w:rPr>
          <w:noProof/>
          <w:lang w:eastAsia="fr-FR"/>
        </w:rPr>
        <w:lastRenderedPageBreak/>
        <w:drawing>
          <wp:inline distT="0" distB="0" distL="0" distR="0" wp14:anchorId="24C21887" wp14:editId="4533B97A">
            <wp:extent cx="5760720" cy="2942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3" w:name="_Ref396981136"/>
      <w:bookmarkStart w:id="74" w:name="_Toc397097605"/>
      <w:r>
        <w:t xml:space="preserve">Figure </w:t>
      </w:r>
      <w:r w:rsidR="006C0C8B">
        <w:fldChar w:fldCharType="begin"/>
      </w:r>
      <w:r w:rsidR="006C0C8B">
        <w:instrText xml:space="preserve"> SEQ Figure \* ARABIC </w:instrText>
      </w:r>
      <w:r w:rsidR="006C0C8B">
        <w:fldChar w:fldCharType="separate"/>
      </w:r>
      <w:r w:rsidR="00F65AB0">
        <w:rPr>
          <w:noProof/>
        </w:rPr>
        <w:t>8</w:t>
      </w:r>
      <w:r w:rsidR="006C0C8B">
        <w:rPr>
          <w:noProof/>
        </w:rPr>
        <w:fldChar w:fldCharType="end"/>
      </w:r>
      <w:r>
        <w:t> : Evolution de la quantité de Pu239 soumis à un flux neutronique</w:t>
      </w:r>
      <w:bookmarkEnd w:id="73"/>
      <w:bookmarkEnd w:id="74"/>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F65AB0" w:rsidP="00BE003C">
      <w:pPr>
        <w:keepNext/>
      </w:pPr>
      <w:r w:rsidRPr="00F65AB0">
        <w:lastRenderedPageBreak/>
        <w:drawing>
          <wp:inline distT="0" distB="0" distL="0" distR="0" wp14:anchorId="6965B96C" wp14:editId="7E8753CD">
            <wp:extent cx="5760720" cy="2942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5" w:name="_Toc397097606"/>
      <w:r>
        <w:t xml:space="preserve">Figure </w:t>
      </w:r>
      <w:r w:rsidR="006C0C8B">
        <w:fldChar w:fldCharType="begin"/>
      </w:r>
      <w:r w:rsidR="006C0C8B">
        <w:instrText xml:space="preserve"> SEQ Figure \* ARABIC </w:instrText>
      </w:r>
      <w:r w:rsidR="006C0C8B">
        <w:fldChar w:fldCharType="separate"/>
      </w:r>
      <w:r w:rsidR="00F65AB0">
        <w:rPr>
          <w:noProof/>
        </w:rPr>
        <w:t>9</w:t>
      </w:r>
      <w:r w:rsidR="006C0C8B">
        <w:rPr>
          <w:noProof/>
        </w:rPr>
        <w:fldChar w:fldCharType="end"/>
      </w:r>
      <w:r>
        <w:t> : Evolution de la quantité de Pu240 soumis à un flux neutronique</w:t>
      </w:r>
      <w:bookmarkEnd w:id="75"/>
    </w:p>
    <w:p w:rsidR="00F65AB0" w:rsidRDefault="00F65AB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9B6718" w:rsidP="00BE003C">
      <w:pPr>
        <w:keepNext/>
      </w:pPr>
      <w:r w:rsidRPr="009B6718">
        <w:rPr>
          <w:noProof/>
          <w:lang w:eastAsia="fr-FR"/>
        </w:rPr>
        <w:lastRenderedPageBreak/>
        <w:drawing>
          <wp:inline distT="0" distB="0" distL="0" distR="0" wp14:anchorId="4851A77F" wp14:editId="7F939CA2">
            <wp:extent cx="5760720" cy="29420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6" w:name="_Ref396949197"/>
      <w:bookmarkStart w:id="77" w:name="_Ref396949331"/>
      <w:bookmarkStart w:id="78" w:name="_Ref396981180"/>
      <w:bookmarkStart w:id="79" w:name="_Toc397097607"/>
      <w:r>
        <w:t xml:space="preserve">Figure </w:t>
      </w:r>
      <w:r w:rsidR="006C0C8B">
        <w:fldChar w:fldCharType="begin"/>
      </w:r>
      <w:r w:rsidR="006C0C8B">
        <w:instrText xml:space="preserve"> SEQ Figure \* ARABIC </w:instrText>
      </w:r>
      <w:r w:rsidR="006C0C8B">
        <w:fldChar w:fldCharType="separate"/>
      </w:r>
      <w:r w:rsidR="00F65AB0">
        <w:rPr>
          <w:noProof/>
        </w:rPr>
        <w:t>10</w:t>
      </w:r>
      <w:r w:rsidR="006C0C8B">
        <w:rPr>
          <w:noProof/>
        </w:rPr>
        <w:fldChar w:fldCharType="end"/>
      </w:r>
      <w:r>
        <w:t> : Evolution de la quantité de Pu241 soumis à un flux neutronique</w:t>
      </w:r>
      <w:bookmarkEnd w:id="76"/>
      <w:bookmarkEnd w:id="77"/>
      <w:bookmarkEnd w:id="78"/>
      <w:bookmarkEnd w:id="79"/>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6C0C8B"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5CECE976" wp14:editId="07C54264">
            <wp:extent cx="5760720" cy="29420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0" w:name="_Toc397097608"/>
      <w:r>
        <w:t xml:space="preserve">Figure </w:t>
      </w:r>
      <w:r w:rsidR="006C0C8B">
        <w:fldChar w:fldCharType="begin"/>
      </w:r>
      <w:r w:rsidR="006C0C8B">
        <w:instrText xml:space="preserve"> SEQ Figure \* ARABIC </w:instrText>
      </w:r>
      <w:r w:rsidR="006C0C8B">
        <w:fldChar w:fldCharType="separate"/>
      </w:r>
      <w:r w:rsidR="00F65AB0">
        <w:rPr>
          <w:noProof/>
        </w:rPr>
        <w:t>11</w:t>
      </w:r>
      <w:r w:rsidR="006C0C8B">
        <w:rPr>
          <w:noProof/>
        </w:rPr>
        <w:fldChar w:fldCharType="end"/>
      </w:r>
      <w:r>
        <w:t> : Evolution de la quantité d’Am241 soumis à un flux neutronique</w:t>
      </w:r>
      <w:bookmarkEnd w:id="80"/>
    </w:p>
    <w:p w:rsidR="009424A0" w:rsidRDefault="009424A0" w:rsidP="009424A0">
      <w:pPr>
        <w:rPr>
          <w:rFonts w:ascii="Times New Roman" w:eastAsiaTheme="minorHAnsi" w:hAnsi="Times New Roman"/>
          <w:spacing w:val="-5"/>
          <w:kern w:val="20"/>
          <w:sz w:val="24"/>
          <w:szCs w:val="24"/>
        </w:rPr>
      </w:pPr>
      <w:bookmarkStart w:id="81" w:name="_GoBack"/>
      <w:bookmarkEnd w:id="81"/>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6C0C8B"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3590A6BC" wp14:editId="09593AD0">
            <wp:extent cx="5748655" cy="2933065"/>
            <wp:effectExtent l="0" t="0" r="444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93306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97609"/>
      <w:r>
        <w:t xml:space="preserve">Figure </w:t>
      </w:r>
      <w:r w:rsidR="006C0C8B">
        <w:fldChar w:fldCharType="begin"/>
      </w:r>
      <w:r w:rsidR="006C0C8B">
        <w:instrText xml:space="preserve"> SEQ Figure \* ARABIC </w:instrText>
      </w:r>
      <w:r w:rsidR="006C0C8B">
        <w:fldChar w:fldCharType="separate"/>
      </w:r>
      <w:r w:rsidR="00F65AB0">
        <w:rPr>
          <w:noProof/>
        </w:rPr>
        <w:t>12</w:t>
      </w:r>
      <w:r w:rsidR="006C0C8B">
        <w:rPr>
          <w:noProof/>
        </w:rPr>
        <w:fldChar w:fldCharType="end"/>
      </w:r>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6C0C8B"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6C0C8B"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A06FD7" w:rsidP="008533D4">
      <w:pPr>
        <w:rPr>
          <w:rFonts w:ascii="Times New Roman" w:eastAsiaTheme="minorHAnsi" w:hAnsi="Times New Roman"/>
          <w:spacing w:val="-5"/>
          <w:kern w:val="20"/>
          <w:sz w:val="24"/>
          <w:szCs w:val="24"/>
        </w:rPr>
      </w:pPr>
      <w:r w:rsidRPr="00A06FD7">
        <w:rPr>
          <w:rFonts w:eastAsiaTheme="minorHAnsi"/>
          <w:noProof/>
          <w:lang w:eastAsia="fr-FR"/>
        </w:rPr>
        <w:lastRenderedPageBreak/>
        <w:drawing>
          <wp:inline distT="0" distB="0" distL="0" distR="0" wp14:anchorId="3F320019" wp14:editId="7C3AA44F">
            <wp:extent cx="5760720" cy="29420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97610"/>
      <w:r>
        <w:t xml:space="preserve">Figure </w:t>
      </w:r>
      <w:r w:rsidR="006C0C8B">
        <w:fldChar w:fldCharType="begin"/>
      </w:r>
      <w:r w:rsidR="006C0C8B">
        <w:instrText xml:space="preserve"> SEQ Figure \* ARABIC </w:instrText>
      </w:r>
      <w:r w:rsidR="006C0C8B">
        <w:fldChar w:fldCharType="separate"/>
      </w:r>
      <w:r w:rsidR="00F65AB0">
        <w:rPr>
          <w:noProof/>
        </w:rPr>
        <w:t>13</w:t>
      </w:r>
      <w:r w:rsidR="006C0C8B">
        <w:rPr>
          <w:noProof/>
        </w:rPr>
        <w:fldChar w:fldCharType="end"/>
      </w:r>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6C0C8B"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14:anchorId="70BE53BF" wp14:editId="509FB98D">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5" w:name="_Toc397097611"/>
      <w:r>
        <w:t xml:space="preserve">Figure </w:t>
      </w:r>
      <w:r w:rsidR="006C0C8B">
        <w:fldChar w:fldCharType="begin"/>
      </w:r>
      <w:r w:rsidR="006C0C8B">
        <w:instrText xml:space="preserve"> SEQ Figure \* ARABIC </w:instrText>
      </w:r>
      <w:r w:rsidR="006C0C8B">
        <w:fldChar w:fldCharType="separate"/>
      </w:r>
      <w:r w:rsidR="00F65AB0">
        <w:rPr>
          <w:noProof/>
        </w:rPr>
        <w:t>14</w:t>
      </w:r>
      <w:r w:rsidR="006C0C8B">
        <w:rPr>
          <w:noProof/>
        </w:rPr>
        <w:fldChar w:fldCharType="end"/>
      </w:r>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14:anchorId="1A9E371C" wp14:editId="42B4DB54">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6" w:name="_Ref397076208"/>
      <w:bookmarkStart w:id="87" w:name="_Toc397083612"/>
      <w:bookmarkStart w:id="88" w:name="_Toc397097612"/>
      <w:r>
        <w:t xml:space="preserve">Figure </w:t>
      </w:r>
      <w:r w:rsidR="006C0C8B">
        <w:fldChar w:fldCharType="begin"/>
      </w:r>
      <w:r w:rsidR="006C0C8B">
        <w:instrText xml:space="preserve"> SEQ Figure \* ARABIC </w:instrText>
      </w:r>
      <w:r w:rsidR="006C0C8B">
        <w:fldChar w:fldCharType="separate"/>
      </w:r>
      <w:r w:rsidR="00F65AB0">
        <w:rPr>
          <w:noProof/>
        </w:rPr>
        <w:t>15</w:t>
      </w:r>
      <w:r w:rsidR="006C0C8B">
        <w:rPr>
          <w:noProof/>
        </w:rPr>
        <w:fldChar w:fldCharType="end"/>
      </w:r>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F65AB0">
        <w:t xml:space="preserve">Figure </w:t>
      </w:r>
      <w:r w:rsidR="00F65AB0">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2F4EFB29" wp14:editId="04061EFA">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r w:rsidR="006C0C8B">
        <w:fldChar w:fldCharType="begin"/>
      </w:r>
      <w:r w:rsidR="006C0C8B">
        <w:instrText xml:space="preserve"> SEQ Figure \* ARABIC </w:instrText>
      </w:r>
      <w:r w:rsidR="006C0C8B">
        <w:fldChar w:fldCharType="separate"/>
      </w:r>
      <w:r w:rsidR="00F65AB0">
        <w:rPr>
          <w:noProof/>
        </w:rPr>
        <w:t>16</w:t>
      </w:r>
      <w:r w:rsidR="006C0C8B">
        <w:rPr>
          <w:noProof/>
        </w:rPr>
        <w:fldChar w:fldCharType="end"/>
      </w:r>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BB37F9">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w:drawing>
          <wp:anchor distT="0" distB="0" distL="114300" distR="114300" simplePos="0" relativeHeight="251726848" behindDoc="0" locked="0" layoutInCell="1" allowOverlap="1" wp14:anchorId="79DF1071" wp14:editId="7D86C505">
            <wp:simplePos x="0" y="0"/>
            <wp:positionH relativeFrom="column">
              <wp:posOffset>96110</wp:posOffset>
            </wp:positionH>
            <wp:positionV relativeFrom="paragraph">
              <wp:posOffset>-1855</wp:posOffset>
            </wp:positionV>
            <wp:extent cx="5795117" cy="5857240"/>
            <wp:effectExtent l="0" t="0" r="0" b="0"/>
            <wp:wrapNone/>
            <wp:docPr id="38" name="Picture 2" descr="D:\users\Nomade\Documents\projects\physor-smr-fbo\Fabien\Tâches SPX\F0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117" cy="58572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36414854" wp14:editId="01808D9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BB37F9" w:rsidP="00B15216">
      <w:pPr>
        <w:jc w:val="center"/>
      </w:pPr>
      <w:r>
        <w:rPr>
          <w:rFonts w:cs="Arial"/>
          <w:noProof/>
          <w:lang w:eastAsia="fr-FR"/>
        </w:rPr>
        <mc:AlternateContent>
          <mc:Choice Requires="wps">
            <w:drawing>
              <wp:anchor distT="0" distB="0" distL="114300" distR="114300" simplePos="0" relativeHeight="251727872" behindDoc="0" locked="0" layoutInCell="1" allowOverlap="1" wp14:anchorId="3BC3BF5B" wp14:editId="5F90CB11">
                <wp:simplePos x="0" y="0"/>
                <wp:positionH relativeFrom="column">
                  <wp:posOffset>113828</wp:posOffset>
                </wp:positionH>
                <wp:positionV relativeFrom="paragraph">
                  <wp:posOffset>1262380</wp:posOffset>
                </wp:positionV>
                <wp:extent cx="189865" cy="1103329"/>
                <wp:effectExtent l="0" t="0" r="635" b="1905"/>
                <wp:wrapNone/>
                <wp:docPr id="43" name="ZoneTexte 3"/>
                <wp:cNvGraphicFramePr/>
                <a:graphic xmlns:a="http://schemas.openxmlformats.org/drawingml/2006/main">
                  <a:graphicData uri="http://schemas.microsoft.com/office/word/2010/wordprocessingShape">
                    <wps:wsp>
                      <wps:cNvSpPr txBox="1"/>
                      <wps:spPr>
                        <a:xfrm>
                          <a:off x="0" y="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30" type="#_x0000_t202" style="position:absolute;left:0;text-align:left;margin-left:8.95pt;margin-top:99.4pt;width:14.95pt;height:8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" fillcolor="#f0f0f0" stroked="f" strokeweight="2pt">
                <v:textbox style="layout-flow:vertical;mso-layout-flow-alt:bottom-to-top" inset="0,0,0,0">
                  <w:txbxContent>
                    <w:p w:rsidR="008D108F" w:rsidRPr="00BB37F9" w:rsidRDefault="008D108F"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Pr>
          <w:rFonts w:cs="Arial"/>
          <w:noProof/>
          <w:lang w:eastAsia="fr-FR"/>
        </w:rPr>
        <mc:AlternateContent>
          <mc:Choice Requires="wps">
            <w:drawing>
              <wp:anchor distT="0" distB="0" distL="114300" distR="114300" simplePos="0" relativeHeight="251729920" behindDoc="0" locked="0" layoutInCell="1" allowOverlap="1" wp14:anchorId="50CB3BA4" wp14:editId="1FBBF512">
                <wp:simplePos x="0" y="0"/>
                <wp:positionH relativeFrom="column">
                  <wp:posOffset>5120505</wp:posOffset>
                </wp:positionH>
                <wp:positionV relativeFrom="paragraph">
                  <wp:posOffset>124123</wp:posOffset>
                </wp:positionV>
                <wp:extent cx="250276" cy="246000"/>
                <wp:effectExtent l="0" t="0" r="0" b="1905"/>
                <wp:wrapNone/>
                <wp:docPr id="49" name="Multiplier 49"/>
                <wp:cNvGraphicFramePr/>
                <a:graphic xmlns:a="http://schemas.openxmlformats.org/drawingml/2006/main">
                  <a:graphicData uri="http://schemas.microsoft.com/office/word/2010/wordprocessingShape">
                    <wps:wsp>
                      <wps:cNvSpPr/>
                      <wps:spPr>
                        <a:xfrm>
                          <a:off x="0" y="0"/>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er 49" o:spid="_x0000_s1031" style="position:absolute;left:0;text-align:left;margin-left:403.2pt;margin-top:9.75pt;width:19.7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50276,24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8D108F" w:rsidRDefault="008D108F" w:rsidP="00E44C10"/>
                  </w:txbxContent>
                </v:textbox>
              </v:shape>
            </w:pict>
          </mc:Fallback>
        </mc:AlternateContent>
      </w:r>
      <w:r w:rsidR="002F2BAF" w:rsidRPr="00C22219">
        <w:rPr>
          <w:rFonts w:cs="Arial"/>
          <w:noProof/>
          <w:lang w:eastAsia="fr-FR"/>
        </w:rPr>
        <mc:AlternateContent>
          <mc:Choice Requires="wps">
            <w:drawing>
              <wp:anchor distT="0" distB="0" distL="114300" distR="114300" simplePos="0" relativeHeight="251803648" behindDoc="0" locked="0" layoutInCell="1" allowOverlap="1" wp14:anchorId="08B57C00" wp14:editId="3562B1EA">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26503467" wp14:editId="6DF71773">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4800" behindDoc="0" locked="0" layoutInCell="1" allowOverlap="1" wp14:anchorId="3B4B9448" wp14:editId="5D84719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2752" behindDoc="0" locked="0" layoutInCell="1" allowOverlap="1" wp14:anchorId="3D0662C1" wp14:editId="39076918">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6C579588" wp14:editId="77107E1C">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505CFD">
      <w:pPr>
        <w:rPr>
          <w:rFonts w:cs="Arial"/>
        </w:rPr>
      </w:pPr>
      <w:r>
        <w:rPr>
          <w:noProof/>
          <w:lang w:eastAsia="fr-FR"/>
        </w:rPr>
        <mc:AlternateContent>
          <mc:Choice Requires="wps">
            <w:drawing>
              <wp:anchor distT="0" distB="0" distL="114300" distR="114300" simplePos="0" relativeHeight="251839488" behindDoc="0" locked="0" layoutInCell="1" allowOverlap="1" wp14:anchorId="4EC2F42D" wp14:editId="281E53DE">
                <wp:simplePos x="0" y="0"/>
                <wp:positionH relativeFrom="column">
                  <wp:posOffset>2766695</wp:posOffset>
                </wp:positionH>
                <wp:positionV relativeFrom="paragraph">
                  <wp:posOffset>46060</wp:posOffset>
                </wp:positionV>
                <wp:extent cx="951230" cy="243840"/>
                <wp:effectExtent l="0" t="0" r="1270" b="3810"/>
                <wp:wrapNone/>
                <wp:docPr id="56" name="ZoneTexte 4"/>
                <wp:cNvGraphicFramePr/>
                <a:graphic xmlns:a="http://schemas.openxmlformats.org/drawingml/2006/main">
                  <a:graphicData uri="http://schemas.microsoft.com/office/word/2010/wordprocessingShape">
                    <wps:wsp>
                      <wps:cNvSpPr txBox="1"/>
                      <wps:spPr>
                        <a:xfrm>
                          <a:off x="0" y="0"/>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a:graphicData>
                </a:graphic>
                <wp14:sizeRelV relativeFrom="margin">
                  <wp14:pctHeight>0</wp14:pctHeight>
                </wp14:sizeRelV>
              </wp:anchor>
            </w:drawing>
          </mc:Choice>
          <mc:Fallback>
            <w:pict>
              <v:shape id="ZoneTexte 4" o:spid="_x0000_s1032" type="#_x0000_t202" style="position:absolute;margin-left:217.85pt;margin-top:3.65pt;width:74.9pt;height:19.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w:pict>
          </mc:Fallback>
        </mc:AlternateContent>
      </w: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Ref397334801"/>
      <w:bookmarkStart w:id="94" w:name="_Toc397097614"/>
      <w:r>
        <w:t xml:space="preserve">Figure </w:t>
      </w:r>
      <w:r w:rsidR="006C0C8B">
        <w:fldChar w:fldCharType="begin"/>
      </w:r>
      <w:r w:rsidR="006C0C8B">
        <w:instrText xml:space="preserve"> SEQ Figure \* ARABIC </w:instrText>
      </w:r>
      <w:r w:rsidR="006C0C8B">
        <w:fldChar w:fldCharType="separate"/>
      </w:r>
      <w:r w:rsidR="00F65AB0">
        <w:rPr>
          <w:noProof/>
        </w:rPr>
        <w:t>17</w:t>
      </w:r>
      <w:r w:rsidR="006C0C8B">
        <w:rPr>
          <w:noProof/>
        </w:rPr>
        <w:fldChar w:fldCharType="end"/>
      </w:r>
      <w:bookmarkEnd w:id="92"/>
      <w:bookmarkEnd w:id="93"/>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4"/>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2E84263E" wp14:editId="1EBBF403">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3"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KDbG+Q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">
                <v:group id="Groupe 51" o:spid="_x0000_s1034"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35"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0" o:title="F1_F2"/>
                  </v:shape>
                  <v:shape id="_x0000_s1036"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8D108F" w:rsidRPr="00505CFD" w:rsidRDefault="008D108F"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37"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2B8CE89D" wp14:editId="57C49A7D">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38"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YLZT/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2C6783E1" wp14:editId="1A3B19BE">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6857610B" wp14:editId="7B32C6B9">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5FE9E57" wp14:editId="740D6876">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5" w:name="_Toc397097615"/>
      <w:r>
        <w:t xml:space="preserve">Figure </w:t>
      </w:r>
      <w:r w:rsidR="006C0C8B">
        <w:fldChar w:fldCharType="begin"/>
      </w:r>
      <w:r w:rsidR="006C0C8B">
        <w:instrText xml:space="preserve"> SEQ Figure \* ARABIC </w:instrText>
      </w:r>
      <w:r w:rsidR="006C0C8B">
        <w:fldChar w:fldCharType="separate"/>
      </w:r>
      <w:r w:rsidR="00F65AB0">
        <w:rPr>
          <w:noProof/>
        </w:rPr>
        <w:t>18</w:t>
      </w:r>
      <w:r w:rsidR="006C0C8B">
        <w:rPr>
          <w:noProof/>
        </w:rPr>
        <w:fldChar w:fldCharType="end"/>
      </w:r>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5"/>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416D768C" wp14:editId="1F69A01E">
                <wp:simplePos x="0" y="0"/>
                <wp:positionH relativeFrom="column">
                  <wp:posOffset>-48769</wp:posOffset>
                </wp:positionH>
                <wp:positionV relativeFrom="paragraph">
                  <wp:posOffset>-148357</wp:posOffset>
                </wp:positionV>
                <wp:extent cx="5950585"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39" style="position:absolute;margin-left:-3.85pt;margin-top:-11.7pt;width:468.55pt;height:468.55pt;z-index:251768832;mso-position-horizontal-relative:text;mso-position-vertical-relative:text;mso-width-relative:margin;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">
                <v:shape id="Picture 2" o:spid="_x0000_s1040"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1" o:title="F0_F1"/>
                </v:shape>
                <v:shape id="Multiplier 60" o:spid="_x0000_s1041"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A537B7"/>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32306EC6" wp14:editId="07166D89">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3104" behindDoc="0" locked="0" layoutInCell="1" allowOverlap="1" wp14:anchorId="0274DED0" wp14:editId="58949453">
                <wp:simplePos x="0" y="0"/>
                <wp:positionH relativeFrom="column">
                  <wp:posOffset>-51271</wp:posOffset>
                </wp:positionH>
                <wp:positionV relativeFrom="paragraph">
                  <wp:posOffset>112924</wp:posOffset>
                </wp:positionV>
                <wp:extent cx="189865" cy="1102995"/>
                <wp:effectExtent l="0" t="0" r="635" b="1905"/>
                <wp:wrapNone/>
                <wp:docPr id="20"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2" type="#_x0000_t202" style="position:absolute;margin-left:-4.05pt;margin-top:8.9pt;width:14.95pt;height:86.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5152" behindDoc="0" locked="0" layoutInCell="1" allowOverlap="1" wp14:anchorId="570B07EC" wp14:editId="5D3BDC6C">
                <wp:simplePos x="0" y="0"/>
                <wp:positionH relativeFrom="column">
                  <wp:posOffset>2730500</wp:posOffset>
                </wp:positionH>
                <wp:positionV relativeFrom="paragraph">
                  <wp:posOffset>89572</wp:posOffset>
                </wp:positionV>
                <wp:extent cx="951230" cy="230505"/>
                <wp:effectExtent l="0" t="0" r="1270" b="0"/>
                <wp:wrapNone/>
                <wp:docPr id="21" name="ZoneTexte 4"/>
                <wp:cNvGraphicFramePr/>
                <a:graphic xmlns:a="http://schemas.openxmlformats.org/drawingml/2006/main">
                  <a:graphicData uri="http://schemas.microsoft.com/office/word/2010/wordprocessingShape">
                    <wps:wsp>
                      <wps:cNvSpPr txBox="1"/>
                      <wps:spPr>
                        <a:xfrm>
                          <a:off x="0" y="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3" type="#_x0000_t202" style="position:absolute;margin-left:215pt;margin-top:7.05pt;width:74.9pt;height:18.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8D50DF">
      <w:pPr>
        <w:pStyle w:val="Lgende"/>
        <w:ind w:firstLine="0"/>
      </w:pPr>
      <w:bookmarkStart w:id="96" w:name="_Ref397089530"/>
      <w:bookmarkStart w:id="97" w:name="_Toc397073185"/>
      <w:bookmarkStart w:id="98" w:name="_Toc397076492"/>
      <w:bookmarkStart w:id="99" w:name="_Toc397076857"/>
    </w:p>
    <w:p w:rsidR="008F29A3" w:rsidRPr="00FB340F" w:rsidRDefault="00A55A85" w:rsidP="008D50DF">
      <w:pPr>
        <w:pStyle w:val="Lgende"/>
        <w:ind w:firstLine="0"/>
      </w:pPr>
      <w:bookmarkStart w:id="100" w:name="_Ref397334811"/>
      <w:bookmarkStart w:id="101" w:name="_Toc397097616"/>
      <w:r>
        <w:t xml:space="preserve">Figure </w:t>
      </w:r>
      <w:r w:rsidR="006C0C8B">
        <w:fldChar w:fldCharType="begin"/>
      </w:r>
      <w:r w:rsidR="006C0C8B">
        <w:instrText xml:space="preserve"> SEQ Figure \* ARABIC </w:instrText>
      </w:r>
      <w:r w:rsidR="006C0C8B">
        <w:fldChar w:fldCharType="separate"/>
      </w:r>
      <w:r w:rsidR="00F65AB0">
        <w:rPr>
          <w:noProof/>
        </w:rPr>
        <w:t>19</w:t>
      </w:r>
      <w:r w:rsidR="006C0C8B">
        <w:rPr>
          <w:noProof/>
        </w:rPr>
        <w:fldChar w:fldCharType="end"/>
      </w:r>
      <w:bookmarkEnd w:id="96"/>
      <w:bookmarkEnd w:id="100"/>
      <w:r w:rsidR="008F29A3">
        <w:t>: Evolution du Pu2</w:t>
      </w:r>
      <w:r w:rsidR="00505CFD">
        <w:t>3</w:t>
      </w:r>
      <w:r w:rsidR="008F29A3">
        <w:t xml:space="preserve">9 et du Pu240 </w:t>
      </w:r>
      <w:bookmarkEnd w:id="97"/>
      <w:r w:rsidR="008F29A3">
        <w:t>à partir d’un vecteur Pu initial</w:t>
      </w:r>
      <w:r w:rsidR="008F29A3" w:rsidRPr="00137C42">
        <w:t xml:space="preserve"> SPX</w:t>
      </w:r>
      <w:bookmarkEnd w:id="98"/>
      <w:bookmarkEnd w:id="99"/>
      <w:bookmarkEnd w:id="101"/>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5C840675" wp14:editId="4FF88D92">
                <wp:simplePos x="0" y="0"/>
                <wp:positionH relativeFrom="column">
                  <wp:posOffset>-75930</wp:posOffset>
                </wp:positionH>
                <wp:positionV relativeFrom="paragraph">
                  <wp:posOffset>-12555</wp:posOffset>
                </wp:positionV>
                <wp:extent cx="6083934" cy="5947629"/>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26" style="position:absolute;margin-left:-6pt;margin-top:-1pt;width:479.05pt;height:468.3pt;z-index:251753472;mso-width-relative:margin;mso-height-relative:margin" coordorigin="" coordsize="60839,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">
                <v:shape id="Picture 2" o:spid="_x0000_s1027"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3" o:title="F0_F2 (1)"/>
                </v:shape>
                <v:shape id="Multiplier 6" o:spid="_x0000_s1028"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7200" behindDoc="0" locked="0" layoutInCell="1" allowOverlap="1" wp14:anchorId="0D5BF66E" wp14:editId="1C098C04">
                <wp:simplePos x="0" y="0"/>
                <wp:positionH relativeFrom="column">
                  <wp:posOffset>-107227</wp:posOffset>
                </wp:positionH>
                <wp:positionV relativeFrom="paragraph">
                  <wp:posOffset>124656</wp:posOffset>
                </wp:positionV>
                <wp:extent cx="189865" cy="1102995"/>
                <wp:effectExtent l="0" t="0" r="635" b="1905"/>
                <wp:wrapNone/>
                <wp:docPr id="32"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4" type="#_x0000_t202" style="position:absolute;margin-left:-8.45pt;margin-top:9.8pt;width:14.95pt;height:86.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sidR="008F29A3" w:rsidRPr="00F74E2F">
        <w:rPr>
          <w:rFonts w:cs="Arial"/>
          <w:noProof/>
          <w:lang w:eastAsia="fr-FR"/>
        </w:rPr>
        <mc:AlternateContent>
          <mc:Choice Requires="wps">
            <w:drawing>
              <wp:anchor distT="0" distB="0" distL="114300" distR="114300" simplePos="0" relativeHeight="251795456" behindDoc="0" locked="0" layoutInCell="1" allowOverlap="1" wp14:anchorId="354D35D1" wp14:editId="6E166DE3">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5216" behindDoc="0" locked="0" layoutInCell="1" allowOverlap="1" wp14:anchorId="6D828AEF" wp14:editId="4418DB33">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7264" behindDoc="0" locked="0" layoutInCell="1" allowOverlap="1" wp14:anchorId="089E0E6B" wp14:editId="329BDF03">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9248" behindDoc="0" locked="0" layoutInCell="1" allowOverlap="1" wp14:anchorId="20C73C26" wp14:editId="165B5147">
                <wp:simplePos x="0" y="0"/>
                <wp:positionH relativeFrom="column">
                  <wp:posOffset>2670175</wp:posOffset>
                </wp:positionH>
                <wp:positionV relativeFrom="paragraph">
                  <wp:posOffset>94615</wp:posOffset>
                </wp:positionV>
                <wp:extent cx="951230" cy="240030"/>
                <wp:effectExtent l="0" t="0" r="1270" b="7620"/>
                <wp:wrapNone/>
                <wp:docPr id="33"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45" type="#_x0000_t202" style="position:absolute;margin-left:210.25pt;margin-top:7.45pt;width:74.9pt;height:18.9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48660B">
      <w:pPr>
        <w:pStyle w:val="Lgende"/>
        <w:ind w:firstLine="0"/>
      </w:pPr>
      <w:bookmarkStart w:id="102" w:name="_Ref397089566"/>
      <w:bookmarkStart w:id="103" w:name="_Toc397073187"/>
      <w:bookmarkStart w:id="104" w:name="_Toc397076493"/>
      <w:bookmarkStart w:id="105" w:name="_Toc397076858"/>
    </w:p>
    <w:p w:rsidR="008F29A3" w:rsidRPr="00FB340F" w:rsidRDefault="00A55A85" w:rsidP="0048660B">
      <w:pPr>
        <w:pStyle w:val="Lgende"/>
        <w:ind w:firstLine="0"/>
      </w:pPr>
      <w:bookmarkStart w:id="106" w:name="_Ref397334824"/>
      <w:bookmarkStart w:id="107" w:name="_Toc397097617"/>
      <w:r>
        <w:t xml:space="preserve">Figure </w:t>
      </w:r>
      <w:r w:rsidR="006C0C8B">
        <w:fldChar w:fldCharType="begin"/>
      </w:r>
      <w:r w:rsidR="006C0C8B">
        <w:instrText xml:space="preserve"> SEQ Figure \* ARABIC </w:instrText>
      </w:r>
      <w:r w:rsidR="006C0C8B">
        <w:fldChar w:fldCharType="separate"/>
      </w:r>
      <w:r w:rsidR="00F65AB0">
        <w:rPr>
          <w:noProof/>
        </w:rPr>
        <w:t>20</w:t>
      </w:r>
      <w:r w:rsidR="006C0C8B">
        <w:rPr>
          <w:noProof/>
        </w:rPr>
        <w:fldChar w:fldCharType="end"/>
      </w:r>
      <w:bookmarkEnd w:id="102"/>
      <w:bookmarkEnd w:id="106"/>
      <w:r w:rsidR="008F29A3">
        <w:t xml:space="preserve">: Evolution du Pu239 et du Pu241 </w:t>
      </w:r>
      <w:bookmarkEnd w:id="103"/>
      <w:r w:rsidR="008F29A3">
        <w:t>à partir d’un vecteur Pu initial</w:t>
      </w:r>
      <w:r w:rsidR="008F29A3" w:rsidRPr="00137C42">
        <w:t xml:space="preserve"> </w:t>
      </w:r>
      <w:r w:rsidR="008F29A3">
        <w:t>de REP épuisé à 43000MWj/t</w:t>
      </w:r>
      <w:bookmarkEnd w:id="104"/>
      <w:bookmarkEnd w:id="105"/>
      <w:bookmarkEnd w:id="107"/>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15DCAF21" wp14:editId="4E37461A">
                <wp:simplePos x="0" y="0"/>
                <wp:positionH relativeFrom="column">
                  <wp:posOffset>-112144</wp:posOffset>
                </wp:positionH>
                <wp:positionV relativeFrom="paragraph">
                  <wp:posOffset>41765</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46" style="position:absolute;margin-left:-8.85pt;margin-top:3.3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">
                <v:shape id="Picture 2" o:spid="_x0000_s1047"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5" o:title="F1_F2"/>
                </v:shape>
                <v:shape id="Multiplier 2075" o:spid="_x0000_s1048"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1296" behindDoc="0" locked="0" layoutInCell="1" allowOverlap="1" wp14:anchorId="3989275E" wp14:editId="5DB80568">
                <wp:simplePos x="0" y="0"/>
                <wp:positionH relativeFrom="column">
                  <wp:posOffset>-135494</wp:posOffset>
                </wp:positionH>
                <wp:positionV relativeFrom="paragraph">
                  <wp:posOffset>130810</wp:posOffset>
                </wp:positionV>
                <wp:extent cx="189865" cy="1102995"/>
                <wp:effectExtent l="0" t="0" r="635" b="1905"/>
                <wp:wrapNone/>
                <wp:docPr id="35"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9" type="#_x0000_t202" style="position:absolute;margin-left:-10.65pt;margin-top:10.3pt;width:14.95pt;height:86.8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77B452D3" wp14:editId="5BDA6602">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64883038" wp14:editId="57AEB7D9">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3344" behindDoc="0" locked="0" layoutInCell="1" allowOverlap="1" wp14:anchorId="5A45A074" wp14:editId="3C2955E9">
                <wp:simplePos x="0" y="0"/>
                <wp:positionH relativeFrom="column">
                  <wp:posOffset>2702560</wp:posOffset>
                </wp:positionH>
                <wp:positionV relativeFrom="paragraph">
                  <wp:posOffset>122084</wp:posOffset>
                </wp:positionV>
                <wp:extent cx="951230" cy="239904"/>
                <wp:effectExtent l="0" t="0" r="1270" b="8255"/>
                <wp:wrapNone/>
                <wp:docPr id="47" name="ZoneTexte 4"/>
                <wp:cNvGraphicFramePr/>
                <a:graphic xmlns:a="http://schemas.openxmlformats.org/drawingml/2006/main">
                  <a:graphicData uri="http://schemas.microsoft.com/office/word/2010/wordprocessingShape">
                    <wps:wsp>
                      <wps:cNvSpPr txBox="1"/>
                      <wps:spPr>
                        <a:xfrm>
                          <a:off x="0" y="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50" type="#_x0000_t202" style="position:absolute;margin-left:212.8pt;margin-top:9.6pt;width:74.9pt;height:18.9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D50DF" w:rsidRPr="00FB340F" w:rsidRDefault="00A55A85" w:rsidP="008D50DF">
      <w:pPr>
        <w:pStyle w:val="Lgende"/>
        <w:ind w:firstLine="0"/>
      </w:pPr>
      <w:bookmarkStart w:id="108" w:name="_Toc397097618"/>
      <w:r>
        <w:t xml:space="preserve">Figure </w:t>
      </w:r>
      <w:r w:rsidR="006C0C8B">
        <w:fldChar w:fldCharType="begin"/>
      </w:r>
      <w:r w:rsidR="006C0C8B">
        <w:instrText xml:space="preserve"> SEQ Figure \* ARABIC </w:instrText>
      </w:r>
      <w:r w:rsidR="006C0C8B">
        <w:fldChar w:fldCharType="separate"/>
      </w:r>
      <w:r w:rsidR="00F65AB0">
        <w:rPr>
          <w:noProof/>
        </w:rPr>
        <w:t>21</w:t>
      </w:r>
      <w:r w:rsidR="006C0C8B">
        <w:rPr>
          <w:noProof/>
        </w:rPr>
        <w:fldChar w:fldCharType="end"/>
      </w:r>
      <w:r w:rsidR="008D50DF">
        <w:t>: Evolution du Pu240 et du Pu241 à partir d’un vecteur Pu initial</w:t>
      </w:r>
      <w:r w:rsidR="008D50DF" w:rsidRPr="00137C42">
        <w:t xml:space="preserve"> </w:t>
      </w:r>
      <w:r w:rsidR="008D50DF">
        <w:t>de REP épuisé à 43000MWj/t</w:t>
      </w:r>
      <w:bookmarkEnd w:id="108"/>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66A112A4" wp14:editId="4C5512B1">
                <wp:simplePos x="0" y="0"/>
                <wp:positionH relativeFrom="column">
                  <wp:posOffset>-12551</wp:posOffset>
                </wp:positionH>
                <wp:positionV relativeFrom="paragraph">
                  <wp:posOffset>-247945</wp:posOffset>
                </wp:positionV>
                <wp:extent cx="5903591" cy="5781675"/>
                <wp:effectExtent l="0" t="0" r="2540" b="9525"/>
                <wp:wrapNone/>
                <wp:docPr id="2060" name="Groupe 9"/>
                <wp:cNvGraphicFramePr/>
                <a:graphic xmlns:a="http://schemas.openxmlformats.org/drawingml/2006/main">
                  <a:graphicData uri="http://schemas.microsoft.com/office/word/2010/wordprocessingGroup">
                    <wpg:wgp>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108F" w:rsidRDefault="008D108F"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51" style="position:absolute;margin-left:-1pt;margin-top:-19.5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">
                <v:shape id="Picture 2" o:spid="_x0000_s1052"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7" o:title="F0_F1"/>
                </v:shape>
                <v:shape id="Multiplier 2064" o:spid="_x0000_s1053"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108F" w:rsidRDefault="008D108F"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76BAE677" wp14:editId="7B285F15">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56D4B292" wp14:editId="38D37450">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7440" behindDoc="0" locked="0" layoutInCell="1" allowOverlap="1" wp14:anchorId="48790EBD" wp14:editId="67373F0D">
                <wp:simplePos x="0" y="0"/>
                <wp:positionH relativeFrom="column">
                  <wp:posOffset>-112364</wp:posOffset>
                </wp:positionH>
                <wp:positionV relativeFrom="paragraph">
                  <wp:posOffset>15875</wp:posOffset>
                </wp:positionV>
                <wp:extent cx="235390" cy="1102995"/>
                <wp:effectExtent l="0" t="0" r="0" b="1905"/>
                <wp:wrapNone/>
                <wp:docPr id="55" name="ZoneTexte 3"/>
                <wp:cNvGraphicFramePr/>
                <a:graphic xmlns:a="http://schemas.openxmlformats.org/drawingml/2006/main">
                  <a:graphicData uri="http://schemas.microsoft.com/office/word/2010/wordprocessingShape">
                    <wps:wsp>
                      <wps:cNvSpPr txBox="1"/>
                      <wps:spPr>
                        <a:xfrm>
                          <a:off x="0" y="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85pt;margin-top:1.25pt;width:18.55pt;height:8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" fillcolor="#f0f0f0" stroked="f" strokeweight="2pt">
                <v:textbox style="layout-flow:vertical;mso-layout-flow-alt:bottom-to-top" inset="0,0,0,0">
                  <w:txbxContent>
                    <w:p w:rsidR="008D108F" w:rsidRPr="00BB37F9" w:rsidRDefault="008D108F"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5392" behindDoc="0" locked="0" layoutInCell="1" allowOverlap="1" wp14:anchorId="7751FC38" wp14:editId="1F45EC5A">
                <wp:simplePos x="0" y="0"/>
                <wp:positionH relativeFrom="column">
                  <wp:posOffset>2722245</wp:posOffset>
                </wp:positionH>
                <wp:positionV relativeFrom="paragraph">
                  <wp:posOffset>10160</wp:posOffset>
                </wp:positionV>
                <wp:extent cx="951230" cy="240030"/>
                <wp:effectExtent l="0" t="0" r="1270" b="7620"/>
                <wp:wrapNone/>
                <wp:docPr id="48"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55" type="#_x0000_t202" style="position:absolute;margin-left:214.35pt;margin-top:.8pt;width:74.9pt;height:18.9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" fillcolor="#f0f0f0" stroked="f" strokeweight="2pt">
                <v:textbox>
                  <w:txbxContent>
                    <w:p w:rsidR="008D108F" w:rsidRPr="00505CFD" w:rsidRDefault="008D108F"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8F29A3" w:rsidRPr="00FB340F" w:rsidRDefault="00A55A85" w:rsidP="008D50DF">
      <w:pPr>
        <w:pStyle w:val="Lgende"/>
        <w:ind w:firstLine="0"/>
      </w:pPr>
      <w:bookmarkStart w:id="109" w:name="_Ref397089567"/>
      <w:bookmarkStart w:id="110" w:name="_Toc397073189"/>
      <w:bookmarkStart w:id="111" w:name="_Toc397076495"/>
      <w:bookmarkStart w:id="112" w:name="_Toc397076860"/>
      <w:bookmarkStart w:id="113" w:name="_Toc397097619"/>
      <w:r>
        <w:t xml:space="preserve">Figure </w:t>
      </w:r>
      <w:r w:rsidR="006C0C8B">
        <w:fldChar w:fldCharType="begin"/>
      </w:r>
      <w:r w:rsidR="006C0C8B">
        <w:instrText xml:space="preserve"> SEQ Figure \* ARABIC </w:instrText>
      </w:r>
      <w:r w:rsidR="006C0C8B">
        <w:fldChar w:fldCharType="separate"/>
      </w:r>
      <w:r w:rsidR="00F65AB0">
        <w:rPr>
          <w:noProof/>
        </w:rPr>
        <w:t>22</w:t>
      </w:r>
      <w:r w:rsidR="006C0C8B">
        <w:rPr>
          <w:noProof/>
        </w:rPr>
        <w:fldChar w:fldCharType="end"/>
      </w:r>
      <w:bookmarkEnd w:id="109"/>
      <w:r w:rsidR="008F29A3">
        <w:t xml:space="preserve">: Evolution du Pu239 et du Pu240 </w:t>
      </w:r>
      <w:bookmarkEnd w:id="110"/>
      <w:r w:rsidR="008F29A3">
        <w:t>à partir d’un vecteur Pu initial</w:t>
      </w:r>
      <w:r w:rsidR="008F29A3" w:rsidRPr="00137C42">
        <w:t xml:space="preserve"> </w:t>
      </w:r>
      <w:r w:rsidR="008F29A3">
        <w:t>de REP épuisé à 43000MWj/t</w:t>
      </w:r>
      <w:bookmarkEnd w:id="111"/>
      <w:bookmarkEnd w:id="112"/>
      <w:bookmarkEnd w:id="113"/>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4" w:name="_Ref280172582"/>
    </w:p>
    <w:p w:rsidR="00CF723D" w:rsidRPr="00DC776D" w:rsidRDefault="00CF723D" w:rsidP="00104FA7">
      <w:pPr>
        <w:numPr>
          <w:ilvl w:val="0"/>
          <w:numId w:val="3"/>
        </w:numPr>
        <w:spacing w:after="120"/>
        <w:ind w:left="1077" w:hanging="510"/>
        <w:rPr>
          <w:rFonts w:cs="Arial"/>
          <w:snapToGrid w:val="0"/>
          <w:lang w:val="it-IT"/>
        </w:rPr>
      </w:pPr>
      <w:bookmarkStart w:id="115"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6C0C8B">
        <w:fldChar w:fldCharType="begin"/>
      </w:r>
      <w:r w:rsidR="006C0C8B" w:rsidRPr="00F65AB0">
        <w:rPr>
          <w:lang w:val="en-US"/>
        </w:rPr>
        <w:instrText xml:space="preserve"> HYPERLINK "http://www.iaea.org/NuclearPower/Downloads/Technology/files/SMR-booklet.pdf" </w:instrText>
      </w:r>
      <w:r w:rsidR="006C0C8B">
        <w:fldChar w:fldCharType="separate"/>
      </w:r>
      <w:r w:rsidRPr="00104FA7">
        <w:rPr>
          <w:rStyle w:val="Lienhypertexte"/>
          <w:lang w:val="it-IT"/>
        </w:rPr>
        <w:t>http://www.iaea.org/NuclearPower/Downloads/Technology/files/SMR-booklet.pdf</w:t>
      </w:r>
      <w:r w:rsidR="006C0C8B">
        <w:rPr>
          <w:rStyle w:val="Lienhypertexte"/>
          <w:lang w:val="it-IT"/>
        </w:rPr>
        <w:fldChar w:fldCharType="end"/>
      </w:r>
      <w:bookmarkEnd w:id="115"/>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8"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49"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0"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1"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6" w:name="_Ref396946892"/>
      <w:bookmarkEnd w:id="114"/>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6"/>
    </w:p>
    <w:p w:rsidR="00BA644C" w:rsidRPr="00104FA7" w:rsidRDefault="00BA644C" w:rsidP="00104FA7">
      <w:pPr>
        <w:numPr>
          <w:ilvl w:val="0"/>
          <w:numId w:val="3"/>
        </w:numPr>
        <w:spacing w:after="120"/>
        <w:ind w:left="1077" w:hanging="510"/>
        <w:rPr>
          <w:rFonts w:cs="Arial"/>
          <w:snapToGrid w:val="0"/>
          <w:lang w:val="it-IT"/>
        </w:rPr>
      </w:pPr>
      <w:bookmarkStart w:id="117"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7"/>
    </w:p>
    <w:p w:rsidR="00BA644C" w:rsidRPr="00104FA7" w:rsidRDefault="00BA644C" w:rsidP="00104FA7">
      <w:pPr>
        <w:numPr>
          <w:ilvl w:val="0"/>
          <w:numId w:val="3"/>
        </w:numPr>
        <w:spacing w:after="120"/>
        <w:ind w:left="1077" w:hanging="510"/>
        <w:rPr>
          <w:lang w:val="en-US"/>
        </w:rPr>
      </w:pPr>
      <w:bookmarkStart w:id="118"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8"/>
    </w:p>
    <w:p w:rsidR="00BA644C" w:rsidRPr="00BA644C" w:rsidRDefault="00BA644C" w:rsidP="00104FA7">
      <w:pPr>
        <w:numPr>
          <w:ilvl w:val="0"/>
          <w:numId w:val="3"/>
        </w:numPr>
        <w:spacing w:after="120"/>
        <w:ind w:left="1077" w:hanging="510"/>
        <w:rPr>
          <w:lang w:val="en-US"/>
        </w:rPr>
      </w:pPr>
      <w:bookmarkStart w:id="119"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9"/>
    </w:p>
    <w:p w:rsidR="00394A23" w:rsidRPr="00394A23" w:rsidRDefault="00394A23" w:rsidP="00394A23">
      <w:pPr>
        <w:numPr>
          <w:ilvl w:val="0"/>
          <w:numId w:val="3"/>
        </w:numPr>
        <w:ind w:left="1077" w:hanging="510"/>
        <w:rPr>
          <w:lang w:val="en-US"/>
        </w:rPr>
      </w:pPr>
      <w:bookmarkStart w:id="120" w:name="_Ref396951309"/>
      <w:r>
        <w:rPr>
          <w:lang w:val="en-US"/>
        </w:rPr>
        <w:t>Java based nuclear data information system</w:t>
      </w:r>
      <w:bookmarkEnd w:id="120"/>
    </w:p>
    <w:p w:rsidR="00BA644C" w:rsidRPr="003145E0" w:rsidRDefault="006C0C8B" w:rsidP="00394A23">
      <w:pPr>
        <w:spacing w:after="120"/>
        <w:ind w:left="1077"/>
        <w:rPr>
          <w:lang w:val="en-US"/>
        </w:rPr>
      </w:pPr>
      <w:hyperlink r:id="rId52"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21" w:name="_Ref397014299"/>
      <w:r>
        <w:rPr>
          <w:lang w:val="en-US"/>
        </w:rPr>
        <w:t>National data nuclear center</w:t>
      </w:r>
      <w:bookmarkEnd w:id="121"/>
    </w:p>
    <w:p w:rsidR="00BA644C" w:rsidRPr="00394A23" w:rsidRDefault="006C0C8B" w:rsidP="00394A23">
      <w:pPr>
        <w:spacing w:after="120"/>
        <w:ind w:left="1077"/>
        <w:rPr>
          <w:lang w:val="en-US"/>
        </w:rPr>
      </w:pPr>
      <w:hyperlink r:id="rId53"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22"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22"/>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6"/>
      <w:footerReference w:type="default" r:id="rId57"/>
      <w:headerReference w:type="first" r:id="rId58"/>
      <w:footerReference w:type="first" r:id="rId59"/>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C8B" w:rsidRDefault="006C0C8B">
      <w:r>
        <w:separator/>
      </w:r>
    </w:p>
    <w:p w:rsidR="006C0C8B" w:rsidRDefault="006C0C8B"/>
    <w:p w:rsidR="006C0C8B" w:rsidRDefault="006C0C8B"/>
  </w:endnote>
  <w:endnote w:type="continuationSeparator" w:id="0">
    <w:p w:rsidR="006C0C8B" w:rsidRDefault="006C0C8B">
      <w:r>
        <w:continuationSeparator/>
      </w:r>
    </w:p>
    <w:p w:rsidR="006C0C8B" w:rsidRDefault="006C0C8B"/>
    <w:p w:rsidR="006C0C8B" w:rsidRDefault="006C0C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framePr w:wrap="none" w:vAnchor="text" w:hAnchor="margin" w:xAlign="center" w:y="1"/>
    </w:pPr>
    <w:r>
      <w:fldChar w:fldCharType="begin"/>
    </w:r>
    <w:r>
      <w:instrText xml:space="preserve">PAGE  </w:instrText>
    </w:r>
    <w:r>
      <w:fldChar w:fldCharType="separate"/>
    </w:r>
    <w:r>
      <w:rPr>
        <w:noProof/>
      </w:rPr>
      <w:t>2</w:t>
    </w:r>
    <w:r>
      <w:fldChar w:fldCharType="end"/>
    </w:r>
  </w:p>
  <w:p w:rsidR="008D108F" w:rsidRDefault="008D108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8D108F" w:rsidRPr="00B13E40" w:rsidRDefault="008D108F"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F65AB0">
          <w:rPr>
            <w:noProof/>
            <w:sz w:val="24"/>
            <w:szCs w:val="24"/>
          </w:rPr>
          <w:t>38</w:t>
        </w:r>
        <w:r w:rsidRPr="00F91546">
          <w:rPr>
            <w:sz w:val="24"/>
            <w:szCs w:val="24"/>
          </w:rPr>
          <w:fldChar w:fldCharType="end"/>
        </w:r>
      </w:p>
    </w:sdtContent>
  </w:sdt>
  <w:p w:rsidR="008D108F" w:rsidRPr="00B13E40" w:rsidRDefault="008D108F"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EndPr/>
    <w:sdtContent>
      <w:p w:rsidR="008D108F" w:rsidRPr="00F91546" w:rsidRDefault="008D108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F65AB0">
          <w:rPr>
            <w:noProof/>
            <w:sz w:val="24"/>
            <w:szCs w:val="24"/>
          </w:rPr>
          <w:t>2</w:t>
        </w:r>
        <w:r w:rsidRPr="00F91546">
          <w:rPr>
            <w:sz w:val="24"/>
            <w:szCs w:val="24"/>
          </w:rPr>
          <w:fldChar w:fldCharType="end"/>
        </w:r>
      </w:p>
    </w:sdtContent>
  </w:sdt>
  <w:p w:rsidR="008D108F" w:rsidRPr="005630AE" w:rsidRDefault="008D108F"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C8B" w:rsidRDefault="006C0C8B">
      <w:r>
        <w:separator/>
      </w:r>
    </w:p>
  </w:footnote>
  <w:footnote w:type="continuationSeparator" w:id="0">
    <w:p w:rsidR="006C0C8B" w:rsidRDefault="006C0C8B">
      <w:r>
        <w:separator/>
      </w:r>
    </w:p>
    <w:p w:rsidR="006C0C8B" w:rsidRDefault="006C0C8B"/>
  </w:footnote>
  <w:footnote w:type="continuationNotice" w:id="1">
    <w:p w:rsidR="006C0C8B" w:rsidRDefault="006C0C8B">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8D108F" w:rsidRDefault="008D108F"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rsidR="00F65AB0">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8D108F" w:rsidRDefault="008D108F"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8D108F" w:rsidRDefault="008D108F">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8D108F" w:rsidRDefault="008D108F"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8D108F" w:rsidRDefault="008D108F">
      <w:pPr>
        <w:pStyle w:val="Notedebasdepage"/>
      </w:pPr>
    </w:p>
  </w:footnote>
  <w:footnote w:id="6">
    <w:p w:rsidR="008D108F" w:rsidRDefault="008D108F">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8D108F" w:rsidRDefault="008D108F"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8D108F" w:rsidRDefault="008D108F">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rsidR="00F65AB0">
        <w:t>[11]</w:t>
      </w:r>
      <w:r>
        <w:fldChar w:fldCharType="end"/>
      </w:r>
      <w:r>
        <w:t>.</w:t>
      </w:r>
    </w:p>
  </w:footnote>
  <w:footnote w:id="9">
    <w:p w:rsidR="008D108F" w:rsidRPr="00343419" w:rsidRDefault="008D108F">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sidR="00F65AB0">
        <w:rPr>
          <w:rFonts w:cs="Arial"/>
        </w:rPr>
        <w:t>[10]</w:t>
      </w:r>
      <w:r>
        <w:rPr>
          <w:rFonts w:cs="Arial"/>
        </w:rPr>
        <w:fldChar w:fldCharType="end"/>
      </w:r>
      <w:r>
        <w:rPr>
          <w:rFonts w:cs="Arial"/>
        </w:rPr>
        <w:t>.</w:t>
      </w:r>
    </w:p>
  </w:footnote>
  <w:footnote w:id="10">
    <w:p w:rsidR="008D108F" w:rsidRDefault="008D108F">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8D108F" w:rsidRDefault="008D108F">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8D108F" w:rsidRDefault="008D108F">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8D108F" w:rsidRDefault="008D108F" w:rsidP="00B64270">
      <w:r>
        <w:rPr>
          <w:rStyle w:val="Appelnotedebasdep"/>
        </w:rPr>
        <w:footnoteRef/>
      </w:r>
      <w:r>
        <w:t xml:space="preserve"> Pour information : </w:t>
      </w:r>
    </w:p>
    <w:p w:rsidR="008D108F" w:rsidRPr="00B64270" w:rsidRDefault="008D108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8D108F" w:rsidRPr="00B64270" w:rsidRDefault="008D108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8D108F" w:rsidRDefault="008D108F">
      <w:pPr>
        <w:pStyle w:val="Notedebasdepage"/>
      </w:pPr>
    </w:p>
  </w:footnote>
  <w:footnote w:id="14">
    <w:p w:rsidR="008D108F" w:rsidRDefault="008D108F">
      <w:pPr>
        <w:pStyle w:val="Notedebasdepage"/>
      </w:pPr>
      <w:r>
        <w:rPr>
          <w:rStyle w:val="Appelnotedebasdep"/>
        </w:rPr>
        <w:footnoteRef/>
      </w:r>
      <w:r>
        <w:t xml:space="preserve"> </w:t>
      </w:r>
      <w:r w:rsidRPr="00774B63">
        <w:t>https://www.msu.edu/course/fw/877/bence/matrix_1.8</w:t>
      </w:r>
    </w:p>
  </w:footnote>
  <w:footnote w:id="15">
    <w:p w:rsidR="008D108F" w:rsidRDefault="008D108F">
      <w:pPr>
        <w:pStyle w:val="Notedebasdepage"/>
      </w:pPr>
      <w:r>
        <w:rPr>
          <w:rStyle w:val="Appelnotedebasdep"/>
        </w:rPr>
        <w:footnoteRef/>
      </w:r>
      <w:r>
        <w:t xml:space="preserve"> Les bibliothèques de Dragon sont disponibles sur le site de l’école polytechnique de Montréal</w:t>
      </w:r>
    </w:p>
    <w:p w:rsidR="008D108F" w:rsidRPr="00D26286" w:rsidRDefault="008D108F">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jc w:val="center"/>
    </w:pPr>
  </w:p>
  <w:p w:rsidR="008D108F" w:rsidRDefault="008D108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8D108F" w:rsidTr="00104FA7">
      <w:tc>
        <w:tcPr>
          <w:tcW w:w="2868" w:type="dxa"/>
          <w:vMerge w:val="restart"/>
          <w:shd w:val="clear" w:color="auto" w:fill="auto"/>
          <w:vAlign w:val="center"/>
        </w:tcPr>
        <w:p w:rsidR="008D108F" w:rsidRDefault="008D108F"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8D108F" w:rsidRDefault="008D108F"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8D108F" w:rsidRPr="00696828" w:rsidRDefault="008D108F" w:rsidP="00342D4A">
          <w:pPr>
            <w:pStyle w:val="En-tte"/>
            <w:spacing w:before="40" w:after="40"/>
            <w:rPr>
              <w:b/>
              <w:color w:val="000000"/>
            </w:rPr>
          </w:pPr>
          <w:r>
            <w:rPr>
              <w:b/>
              <w:color w:val="000000"/>
            </w:rPr>
            <w:t>Mémoire STN I1</w:t>
          </w:r>
        </w:p>
      </w:tc>
    </w:tr>
    <w:tr w:rsidR="008D108F" w:rsidTr="00104FA7">
      <w:tc>
        <w:tcPr>
          <w:tcW w:w="2868" w:type="dxa"/>
          <w:vMerge/>
          <w:shd w:val="clear" w:color="auto" w:fill="auto"/>
          <w:vAlign w:val="center"/>
        </w:tcPr>
        <w:p w:rsidR="008D108F" w:rsidRDefault="008D108F" w:rsidP="00696828">
          <w:pPr>
            <w:spacing w:before="40" w:after="40"/>
          </w:pPr>
        </w:p>
      </w:tc>
      <w:tc>
        <w:tcPr>
          <w:tcW w:w="3715" w:type="dxa"/>
          <w:vMerge/>
          <w:shd w:val="clear" w:color="auto" w:fill="auto"/>
          <w:vAlign w:val="center"/>
        </w:tcPr>
        <w:p w:rsidR="008D108F" w:rsidRDefault="008D108F" w:rsidP="00696828">
          <w:pPr>
            <w:spacing w:before="40" w:after="40"/>
          </w:pPr>
        </w:p>
      </w:tc>
      <w:tc>
        <w:tcPr>
          <w:tcW w:w="2348" w:type="dxa"/>
          <w:shd w:val="clear" w:color="auto" w:fill="auto"/>
          <w:vAlign w:val="center"/>
        </w:tcPr>
        <w:p w:rsidR="008D108F" w:rsidRDefault="008D108F" w:rsidP="00696828">
          <w:pPr>
            <w:spacing w:before="40" w:after="40"/>
          </w:pPr>
          <w:r>
            <w:rPr>
              <w:color w:val="000000"/>
            </w:rPr>
            <w:t>Septembre 2014</w:t>
          </w:r>
        </w:p>
      </w:tc>
    </w:tr>
  </w:tbl>
  <w:p w:rsidR="008D108F" w:rsidRDefault="008D108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08F" w:rsidRDefault="008D108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36CE1"/>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B39"/>
    <w:rsid w:val="00692D46"/>
    <w:rsid w:val="00696828"/>
    <w:rsid w:val="00696C83"/>
    <w:rsid w:val="00697ACE"/>
    <w:rsid w:val="006A104C"/>
    <w:rsid w:val="006A6AB3"/>
    <w:rsid w:val="006A6B91"/>
    <w:rsid w:val="006B0748"/>
    <w:rsid w:val="006B41B8"/>
    <w:rsid w:val="006B6C9B"/>
    <w:rsid w:val="006C0C8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108F"/>
    <w:rsid w:val="008D23B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718"/>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6FD7"/>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1BE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AB0"/>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6A7E"/>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image" Target="media/image10.emf"/><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www.world-nuclear-news.org/NN_Small_nuclear_reactors_for_power_and_icebreaking_0710112.html" TargetMode="External"/><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www.nndc.bnl.gov/nudat2/reCenter.jsp?z=92&amp;n=145" TargetMode="Externa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chart" Target="charts/chart1.xml"/><Relationship Id="rId49" Type="http://schemas.openxmlformats.org/officeDocument/2006/relationships/hyperlink" Target="http://fr.dcnsgroup.com/wp-content/uploads/2012/07/0907_DCNS_1207072_FLEXBLUE_FR.pdf" TargetMode="External"/><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hyperlink" Target="http://www.oecd-nea.org/Janis/"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180.png"/><Relationship Id="rId48" Type="http://schemas.openxmlformats.org/officeDocument/2006/relationships/hyperlink" Target="http://www.areva.com/mediatheque/liblocal/docs/activites/reacteurs-services/reacteurs/pdf-plaq-antares-va/index.html"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www.cea.fr/content/download/80052/1536000/file/Proc%C3%A9d%C3%A9-PUREX.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141477376"/>
        <c:axId val="141479296"/>
      </c:scatterChart>
      <c:valAx>
        <c:axId val="141477376"/>
        <c:scaling>
          <c:orientation val="minMax"/>
        </c:scaling>
        <c:delete val="0"/>
        <c:axPos val="b"/>
        <c:title>
          <c:tx>
            <c:strRef>
              <c:f>Dragon_vs_RK1!$C$1</c:f>
              <c:strCache>
                <c:ptCount val="1"/>
                <c:pt idx="0">
                  <c:v>durée (années)</c:v>
                </c:pt>
              </c:strCache>
            </c:strRef>
          </c:tx>
          <c:overlay val="0"/>
          <c:txPr>
            <a:bodyPr/>
            <a:lstStyle/>
            <a:p>
              <a:pPr>
                <a:defRPr sz="1200"/>
              </a:pPr>
              <a:endParaRPr lang="fr-FR"/>
            </a:p>
          </c:txPr>
        </c:title>
        <c:numFmt formatCode="General" sourceLinked="1"/>
        <c:majorTickMark val="none"/>
        <c:minorTickMark val="none"/>
        <c:tickLblPos val="nextTo"/>
        <c:crossAx val="141479296"/>
        <c:crosses val="autoZero"/>
        <c:crossBetween val="midCat"/>
      </c:valAx>
      <c:valAx>
        <c:axId val="141479296"/>
        <c:scaling>
          <c:orientation val="minMax"/>
        </c:scaling>
        <c:delete val="0"/>
        <c:axPos val="l"/>
        <c:majorGridlines/>
        <c:title>
          <c:tx>
            <c:rich>
              <a:bodyPr/>
              <a:lstStyle/>
              <a:p>
                <a:pPr>
                  <a:defRPr/>
                </a:pPr>
                <a:r>
                  <a:rPr lang="en-US" sz="1200"/>
                  <a:t>écart (%)</a:t>
                </a:r>
              </a:p>
            </c:rich>
          </c:tx>
          <c:overlay val="0"/>
        </c:title>
        <c:numFmt formatCode="0.0%" sourceLinked="1"/>
        <c:majorTickMark val="none"/>
        <c:minorTickMark val="none"/>
        <c:tickLblPos val="nextTo"/>
        <c:crossAx val="141477376"/>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3FD26D86-E348-42AF-9EFF-E555994E5A12}" type="presOf" srcId="{F0199AC8-942C-45CB-AC73-DF2CC4069742}" destId="{2EA22142-ADF6-423F-A528-E58C2BCA6CE9}" srcOrd="0" destOrd="0" presId="urn:microsoft.com/office/officeart/2005/8/layout/hierarchy1"/>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A765B51C-D4BA-44B2-9B41-4DD6A8014388}" type="presOf" srcId="{211488C1-401B-41ED-924A-6073929A1C49}" destId="{97339E4D-59D9-469F-8D62-22F4F0CACABA}"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E1629334-501A-4B6F-BAD3-326D8A457C57}" type="presOf" srcId="{8BFBBC16-3137-461B-A3C1-C553F7AB51A3}" destId="{766DC704-63A9-4FD5-B88E-34B7663D4570}"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6C1D2B77-228A-4345-9258-AC3DFB9F5283}" type="presOf" srcId="{4BBB3874-791C-4418-8929-55239C4E107B}" destId="{C4E32681-D7AA-4272-8947-86192053A114}" srcOrd="0" destOrd="0" presId="urn:microsoft.com/office/officeart/2005/8/layout/hierarchy1"/>
    <dgm:cxn modelId="{C521E682-0BC6-4D86-B362-B82DC86FEC92}" type="presOf" srcId="{6CE037A7-6BE2-4BAF-B1BA-A44685D88506}" destId="{DB2E4D31-B940-4021-8E45-7A0098506A6E}" srcOrd="0" destOrd="0" presId="urn:microsoft.com/office/officeart/2005/8/layout/hierarchy1"/>
    <dgm:cxn modelId="{F91DE5F6-72AD-49DD-A4E5-8E7C31A5D69C}" type="presOf" srcId="{C550C75F-2078-411A-92A1-F42814E9006D}" destId="{48F92A63-DC45-47C0-89E6-E7AF08DCD9E5}"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0E6E844C-636A-41DC-8B15-CF7CD31D7BC5}" type="presOf" srcId="{5E2D1C09-23CC-43B8-9527-BF717A6C1D02}" destId="{E3C131A5-52CC-4461-A9ED-A34F52D1B929}" srcOrd="0" destOrd="0" presId="urn:microsoft.com/office/officeart/2005/8/layout/hierarchy1"/>
    <dgm:cxn modelId="{66DCBD4C-0EA8-4469-AA1A-8825BED6054F}" type="presOf" srcId="{F996A5B9-29FD-41A6-9F0A-9483774BAA8C}" destId="{10E6D7FA-A765-4906-8E72-46362E5E3BC0}" srcOrd="0" destOrd="0" presId="urn:microsoft.com/office/officeart/2005/8/layout/hierarchy1"/>
    <dgm:cxn modelId="{094F9FF2-E3B0-4770-8743-21C684FCF943}" type="presOf" srcId="{D3AB37C3-11AF-4461-A1AD-20C749544357}" destId="{DB2EA477-0C20-492F-B919-86E21431C06B}" srcOrd="0" destOrd="0" presId="urn:microsoft.com/office/officeart/2005/8/layout/hierarchy1"/>
    <dgm:cxn modelId="{7D0CAC6E-B994-4587-92D4-278B71811E09}" type="presOf" srcId="{D05EBF9D-56A6-48A5-A0E8-9AF89E4D0C00}" destId="{13B37C21-B073-41F3-894D-318C4FF5A67F}" srcOrd="0" destOrd="0" presId="urn:microsoft.com/office/officeart/2005/8/layout/hierarchy1"/>
    <dgm:cxn modelId="{A849D401-083A-44DC-9403-92DA5249E106}" type="presOf" srcId="{15F56F9E-2EEC-4AB9-A6FF-15088D9C09F8}" destId="{4C5C347A-3E3D-415F-9F9D-5EF0DB3E377A}" srcOrd="0" destOrd="0" presId="urn:microsoft.com/office/officeart/2005/8/layout/hierarchy1"/>
    <dgm:cxn modelId="{9FC7E847-4D22-416D-B581-822EE0E93618}" type="presOf" srcId="{0DA718BE-737C-4FA7-A036-1038B2D6F44F}" destId="{8DA09B9A-2FEA-4636-AB49-64450EEEA9CE}"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8A88DD22-2D88-4A9E-91FE-21AB2CD8D4F0}" type="presOf" srcId="{AA2D56F1-A70C-4059-A7E5-74A579B485E9}" destId="{68A4309E-492B-47AF-A9A4-D42F5A0CE972}" srcOrd="0" destOrd="0" presId="urn:microsoft.com/office/officeart/2005/8/layout/hierarchy1"/>
    <dgm:cxn modelId="{B5B7A556-0FCF-4872-8B49-FFE82A36D853}" type="presOf" srcId="{22D63DBD-B174-4236-BF74-2F4268C15D6B}" destId="{3485A86E-9700-4123-AB89-294C4E312D89}" srcOrd="0" destOrd="0" presId="urn:microsoft.com/office/officeart/2005/8/layout/hierarchy1"/>
    <dgm:cxn modelId="{54F4BE87-A933-47A8-A3B2-2672BE723412}" type="presOf" srcId="{D63C0960-5ECD-4B4E-AC03-FE8135C9934B}" destId="{26DFA48E-610B-4D6F-A321-1ADBC60E2DE3}" srcOrd="0" destOrd="0" presId="urn:microsoft.com/office/officeart/2005/8/layout/hierarchy1"/>
    <dgm:cxn modelId="{25B01E9D-511E-443D-933C-6FC94BF49902}" type="presOf" srcId="{361E3193-469F-4E8E-A062-4251B73D59AA}" destId="{75270CA1-F322-4CC7-8E35-39F984168233}" srcOrd="0" destOrd="0" presId="urn:microsoft.com/office/officeart/2005/8/layout/hierarchy1"/>
    <dgm:cxn modelId="{F5FD38F7-83BC-4370-8FAE-E9351C7C40E7}" type="presParOf" srcId="{766DC704-63A9-4FD5-B88E-34B7663D4570}" destId="{3C23DC19-A7D8-46CB-A310-F36E45907767}" srcOrd="0" destOrd="0" presId="urn:microsoft.com/office/officeart/2005/8/layout/hierarchy1"/>
    <dgm:cxn modelId="{E9154460-2534-461C-89B6-942A9B5FB050}" type="presParOf" srcId="{3C23DC19-A7D8-46CB-A310-F36E45907767}" destId="{FD40E41E-503B-424B-9D11-7C2542CCF211}" srcOrd="0" destOrd="0" presId="urn:microsoft.com/office/officeart/2005/8/layout/hierarchy1"/>
    <dgm:cxn modelId="{025D7E28-A02E-49AB-9F9A-D5DFC207EB02}" type="presParOf" srcId="{FD40E41E-503B-424B-9D11-7C2542CCF211}" destId="{3751E366-8ECB-40B2-BB90-A9CF1A150BE0}" srcOrd="0" destOrd="0" presId="urn:microsoft.com/office/officeart/2005/8/layout/hierarchy1"/>
    <dgm:cxn modelId="{EB8E8E52-2B96-48F5-B1CF-DC96088A61F0}" type="presParOf" srcId="{FD40E41E-503B-424B-9D11-7C2542CCF211}" destId="{8DA09B9A-2FEA-4636-AB49-64450EEEA9CE}" srcOrd="1" destOrd="0" presId="urn:microsoft.com/office/officeart/2005/8/layout/hierarchy1"/>
    <dgm:cxn modelId="{DE82B907-11C4-4066-981D-74293367DC84}" type="presParOf" srcId="{3C23DC19-A7D8-46CB-A310-F36E45907767}" destId="{CC3FCFB9-C7A8-4923-B6C4-1B8FCEDCFF2E}" srcOrd="1" destOrd="0" presId="urn:microsoft.com/office/officeart/2005/8/layout/hierarchy1"/>
    <dgm:cxn modelId="{F3A93E37-00D3-4852-9080-0567C360F124}" type="presParOf" srcId="{CC3FCFB9-C7A8-4923-B6C4-1B8FCEDCFF2E}" destId="{C4E32681-D7AA-4272-8947-86192053A114}" srcOrd="0" destOrd="0" presId="urn:microsoft.com/office/officeart/2005/8/layout/hierarchy1"/>
    <dgm:cxn modelId="{46AE1006-C359-4628-B78F-7CF63196D6F6}" type="presParOf" srcId="{CC3FCFB9-C7A8-4923-B6C4-1B8FCEDCFF2E}" destId="{CE0FD7F5-41B9-4039-8F6C-DCCF9DDD8081}" srcOrd="1" destOrd="0" presId="urn:microsoft.com/office/officeart/2005/8/layout/hierarchy1"/>
    <dgm:cxn modelId="{FC3EECAD-CD4A-4288-A2F7-5D2566034BD0}" type="presParOf" srcId="{CE0FD7F5-41B9-4039-8F6C-DCCF9DDD8081}" destId="{08E126BB-5124-4E0F-9FD3-C0EAFC5305C3}" srcOrd="0" destOrd="0" presId="urn:microsoft.com/office/officeart/2005/8/layout/hierarchy1"/>
    <dgm:cxn modelId="{C5747052-8806-47A5-B06D-537815F3E9E6}" type="presParOf" srcId="{08E126BB-5124-4E0F-9FD3-C0EAFC5305C3}" destId="{996D8BAF-B941-4975-891C-C3E299720606}" srcOrd="0" destOrd="0" presId="urn:microsoft.com/office/officeart/2005/8/layout/hierarchy1"/>
    <dgm:cxn modelId="{BBB91286-C831-41AB-95EF-DCE72FB70639}" type="presParOf" srcId="{08E126BB-5124-4E0F-9FD3-C0EAFC5305C3}" destId="{E3C131A5-52CC-4461-A9ED-A34F52D1B929}" srcOrd="1" destOrd="0" presId="urn:microsoft.com/office/officeart/2005/8/layout/hierarchy1"/>
    <dgm:cxn modelId="{6A8EDC0C-A0E8-480B-8685-5C51AABF2AEF}" type="presParOf" srcId="{CE0FD7F5-41B9-4039-8F6C-DCCF9DDD8081}" destId="{A3E692FA-D05A-43ED-8172-B7B62108713A}" srcOrd="1" destOrd="0" presId="urn:microsoft.com/office/officeart/2005/8/layout/hierarchy1"/>
    <dgm:cxn modelId="{ACC3835B-09BB-4D61-86B3-022A1132EF33}" type="presParOf" srcId="{A3E692FA-D05A-43ED-8172-B7B62108713A}" destId="{48F92A63-DC45-47C0-89E6-E7AF08DCD9E5}" srcOrd="0" destOrd="0" presId="urn:microsoft.com/office/officeart/2005/8/layout/hierarchy1"/>
    <dgm:cxn modelId="{2E7CA191-367A-45C8-8A33-5E40162A087E}" type="presParOf" srcId="{A3E692FA-D05A-43ED-8172-B7B62108713A}" destId="{CF708C30-1572-43BE-833A-E2B611B6F750}" srcOrd="1" destOrd="0" presId="urn:microsoft.com/office/officeart/2005/8/layout/hierarchy1"/>
    <dgm:cxn modelId="{66CEF05D-B6CA-4D61-BB4F-5AF1F1D488D9}" type="presParOf" srcId="{CF708C30-1572-43BE-833A-E2B611B6F750}" destId="{870C8752-D919-4A4C-981B-7705D6F534C7}" srcOrd="0" destOrd="0" presId="urn:microsoft.com/office/officeart/2005/8/layout/hierarchy1"/>
    <dgm:cxn modelId="{3A2D5BB0-5191-4A9C-A289-29B73B3BA985}" type="presParOf" srcId="{870C8752-D919-4A4C-981B-7705D6F534C7}" destId="{5D922412-9D62-4F1C-BB62-A3A0BFD9CB4F}" srcOrd="0" destOrd="0" presId="urn:microsoft.com/office/officeart/2005/8/layout/hierarchy1"/>
    <dgm:cxn modelId="{D629F7BB-7C23-46BB-9126-7B08E23AAAED}" type="presParOf" srcId="{870C8752-D919-4A4C-981B-7705D6F534C7}" destId="{68A4309E-492B-47AF-A9A4-D42F5A0CE972}" srcOrd="1" destOrd="0" presId="urn:microsoft.com/office/officeart/2005/8/layout/hierarchy1"/>
    <dgm:cxn modelId="{D3873D95-7950-41CC-B983-31CCB830A090}" type="presParOf" srcId="{CF708C30-1572-43BE-833A-E2B611B6F750}" destId="{B6A9F823-0430-48F7-90CC-5CD13836175C}" srcOrd="1" destOrd="0" presId="urn:microsoft.com/office/officeart/2005/8/layout/hierarchy1"/>
    <dgm:cxn modelId="{C073E366-DFFC-4EFA-AAAF-96C2A2D3008C}" type="presParOf" srcId="{A3E692FA-D05A-43ED-8172-B7B62108713A}" destId="{DB2EA477-0C20-492F-B919-86E21431C06B}" srcOrd="2" destOrd="0" presId="urn:microsoft.com/office/officeart/2005/8/layout/hierarchy1"/>
    <dgm:cxn modelId="{F39FAC6D-029A-4917-A742-141C6FFA17DE}" type="presParOf" srcId="{A3E692FA-D05A-43ED-8172-B7B62108713A}" destId="{4185E2A5-6D3C-43D3-9D90-077328908E58}" srcOrd="3" destOrd="0" presId="urn:microsoft.com/office/officeart/2005/8/layout/hierarchy1"/>
    <dgm:cxn modelId="{805E153E-D9A3-4A77-9836-59C21A4223D5}" type="presParOf" srcId="{4185E2A5-6D3C-43D3-9D90-077328908E58}" destId="{EC453DC8-5AE0-4D38-96E1-13684E68F2D7}" srcOrd="0" destOrd="0" presId="urn:microsoft.com/office/officeart/2005/8/layout/hierarchy1"/>
    <dgm:cxn modelId="{91718ABC-DE36-4D75-8D61-2384032DD9C6}" type="presParOf" srcId="{EC453DC8-5AE0-4D38-96E1-13684E68F2D7}" destId="{D871BE78-EAC1-4EB5-B729-77F14CA3693B}" srcOrd="0" destOrd="0" presId="urn:microsoft.com/office/officeart/2005/8/layout/hierarchy1"/>
    <dgm:cxn modelId="{CFC2FB2E-BB50-4D41-AEB8-C46C0E9AD288}" type="presParOf" srcId="{EC453DC8-5AE0-4D38-96E1-13684E68F2D7}" destId="{DB2E4D31-B940-4021-8E45-7A0098506A6E}" srcOrd="1" destOrd="0" presId="urn:microsoft.com/office/officeart/2005/8/layout/hierarchy1"/>
    <dgm:cxn modelId="{DE6F3F4C-6C3D-4049-B128-231C4646B104}" type="presParOf" srcId="{4185E2A5-6D3C-43D3-9D90-077328908E58}" destId="{AE2ED649-B5DB-43AA-BB04-FA87CBACF2C0}" srcOrd="1" destOrd="0" presId="urn:microsoft.com/office/officeart/2005/8/layout/hierarchy1"/>
    <dgm:cxn modelId="{85A95CC4-1318-40A5-8A98-3980B95A1B43}" type="presParOf" srcId="{A3E692FA-D05A-43ED-8172-B7B62108713A}" destId="{75270CA1-F322-4CC7-8E35-39F984168233}" srcOrd="4" destOrd="0" presId="urn:microsoft.com/office/officeart/2005/8/layout/hierarchy1"/>
    <dgm:cxn modelId="{68FD1051-46BD-44A9-A52C-66A5CC14FED2}" type="presParOf" srcId="{A3E692FA-D05A-43ED-8172-B7B62108713A}" destId="{B79672B4-6BCE-4158-AEF4-4D1424943E6E}" srcOrd="5" destOrd="0" presId="urn:microsoft.com/office/officeart/2005/8/layout/hierarchy1"/>
    <dgm:cxn modelId="{4A188FF6-5628-4141-8C8A-828DD0178FB3}" type="presParOf" srcId="{B79672B4-6BCE-4158-AEF4-4D1424943E6E}" destId="{B153DD20-8663-45A8-8642-45819E825FC0}" srcOrd="0" destOrd="0" presId="urn:microsoft.com/office/officeart/2005/8/layout/hierarchy1"/>
    <dgm:cxn modelId="{280EFFFC-ED1F-4BA5-AFD0-A782B4C61AD9}" type="presParOf" srcId="{B153DD20-8663-45A8-8642-45819E825FC0}" destId="{A5D55C17-CBCF-4017-8583-196FD8DBD617}" srcOrd="0" destOrd="0" presId="urn:microsoft.com/office/officeart/2005/8/layout/hierarchy1"/>
    <dgm:cxn modelId="{86EBD393-CD9A-4E6A-BB36-0964682FC8BE}" type="presParOf" srcId="{B153DD20-8663-45A8-8642-45819E825FC0}" destId="{97339E4D-59D9-469F-8D62-22F4F0CACABA}" srcOrd="1" destOrd="0" presId="urn:microsoft.com/office/officeart/2005/8/layout/hierarchy1"/>
    <dgm:cxn modelId="{3A936AD8-AB60-4E93-8805-6CA3707B7C54}" type="presParOf" srcId="{B79672B4-6BCE-4158-AEF4-4D1424943E6E}" destId="{D2BD5B53-F793-4432-959B-9C449C9A190D}" srcOrd="1" destOrd="0" presId="urn:microsoft.com/office/officeart/2005/8/layout/hierarchy1"/>
    <dgm:cxn modelId="{7706C7BF-13E5-4E73-91D7-AA111A288B86}" type="presParOf" srcId="{CC3FCFB9-C7A8-4923-B6C4-1B8FCEDCFF2E}" destId="{2EA22142-ADF6-423F-A528-E58C2BCA6CE9}" srcOrd="2" destOrd="0" presId="urn:microsoft.com/office/officeart/2005/8/layout/hierarchy1"/>
    <dgm:cxn modelId="{2FC95B4D-0F52-488F-BAC1-DD37ACABA0F7}" type="presParOf" srcId="{CC3FCFB9-C7A8-4923-B6C4-1B8FCEDCFF2E}" destId="{5E829D39-B693-468F-9380-C9F0A772A001}" srcOrd="3" destOrd="0" presId="urn:microsoft.com/office/officeart/2005/8/layout/hierarchy1"/>
    <dgm:cxn modelId="{2695C4E7-5745-47FF-A7D8-CB2872DB0701}" type="presParOf" srcId="{5E829D39-B693-468F-9380-C9F0A772A001}" destId="{D1C6137A-AC8E-45ED-BB80-179616346781}" srcOrd="0" destOrd="0" presId="urn:microsoft.com/office/officeart/2005/8/layout/hierarchy1"/>
    <dgm:cxn modelId="{6E8ECEDE-7160-46D4-9996-400CAD3CC604}" type="presParOf" srcId="{D1C6137A-AC8E-45ED-BB80-179616346781}" destId="{8F10BE6D-09CC-4547-BD0E-6B393C717615}" srcOrd="0" destOrd="0" presId="urn:microsoft.com/office/officeart/2005/8/layout/hierarchy1"/>
    <dgm:cxn modelId="{B062D3AE-04DE-4663-A26C-E23D0D5F1CE1}" type="presParOf" srcId="{D1C6137A-AC8E-45ED-BB80-179616346781}" destId="{26DFA48E-610B-4D6F-A321-1ADBC60E2DE3}" srcOrd="1" destOrd="0" presId="urn:microsoft.com/office/officeart/2005/8/layout/hierarchy1"/>
    <dgm:cxn modelId="{4F092B54-7FEF-42C7-A3CA-FBB15BC42282}" type="presParOf" srcId="{5E829D39-B693-468F-9380-C9F0A772A001}" destId="{1E4C6BBB-F503-40C5-8CF5-64099DDCDDD7}" srcOrd="1" destOrd="0" presId="urn:microsoft.com/office/officeart/2005/8/layout/hierarchy1"/>
    <dgm:cxn modelId="{89EB920D-FE91-4BB8-AA73-8F7829B13EDD}" type="presParOf" srcId="{1E4C6BBB-F503-40C5-8CF5-64099DDCDDD7}" destId="{10E6D7FA-A765-4906-8E72-46362E5E3BC0}" srcOrd="0" destOrd="0" presId="urn:microsoft.com/office/officeart/2005/8/layout/hierarchy1"/>
    <dgm:cxn modelId="{25829505-0610-4667-86C8-60B113B63BD4}" type="presParOf" srcId="{1E4C6BBB-F503-40C5-8CF5-64099DDCDDD7}" destId="{789A7E36-D5AA-445E-9859-AA0806ECCD04}" srcOrd="1" destOrd="0" presId="urn:microsoft.com/office/officeart/2005/8/layout/hierarchy1"/>
    <dgm:cxn modelId="{4EC715C9-3F1B-4290-BEC4-6E4FD30F8B73}" type="presParOf" srcId="{789A7E36-D5AA-445E-9859-AA0806ECCD04}" destId="{B1CDBE24-3D2E-4DC4-9C8B-593DF393A227}" srcOrd="0" destOrd="0" presId="urn:microsoft.com/office/officeart/2005/8/layout/hierarchy1"/>
    <dgm:cxn modelId="{70D6B636-FA85-427E-AABF-3DAFA8411495}" type="presParOf" srcId="{B1CDBE24-3D2E-4DC4-9C8B-593DF393A227}" destId="{44586397-9251-4DA8-8034-DD6766DACB71}" srcOrd="0" destOrd="0" presId="urn:microsoft.com/office/officeart/2005/8/layout/hierarchy1"/>
    <dgm:cxn modelId="{B9CFD8FB-9B6C-4FEC-A409-9EAE5089DA37}" type="presParOf" srcId="{B1CDBE24-3D2E-4DC4-9C8B-593DF393A227}" destId="{13B37C21-B073-41F3-894D-318C4FF5A67F}" srcOrd="1" destOrd="0" presId="urn:microsoft.com/office/officeart/2005/8/layout/hierarchy1"/>
    <dgm:cxn modelId="{95A6FD7E-72CF-4F48-B04F-DE34476E8F19}" type="presParOf" srcId="{789A7E36-D5AA-445E-9859-AA0806ECCD04}" destId="{C7E4FAE9-C2FF-415E-B29E-9ABABD0754C9}" srcOrd="1" destOrd="0" presId="urn:microsoft.com/office/officeart/2005/8/layout/hierarchy1"/>
    <dgm:cxn modelId="{E2EDAEFD-6125-4660-9452-7D57C215000B}" type="presParOf" srcId="{1E4C6BBB-F503-40C5-8CF5-64099DDCDDD7}" destId="{3485A86E-9700-4123-AB89-294C4E312D89}" srcOrd="2" destOrd="0" presId="urn:microsoft.com/office/officeart/2005/8/layout/hierarchy1"/>
    <dgm:cxn modelId="{B82ED29E-5125-40D1-8059-37AEDD7C37A8}" type="presParOf" srcId="{1E4C6BBB-F503-40C5-8CF5-64099DDCDDD7}" destId="{BB35FA86-8C6F-411E-B1E7-D9183EABFEEB}" srcOrd="3" destOrd="0" presId="urn:microsoft.com/office/officeart/2005/8/layout/hierarchy1"/>
    <dgm:cxn modelId="{35E38D7C-C1FF-4634-8EC0-2A5C6EE1956C}" type="presParOf" srcId="{BB35FA86-8C6F-411E-B1E7-D9183EABFEEB}" destId="{0B315B98-BD32-441B-982D-18512AF2F5E1}" srcOrd="0" destOrd="0" presId="urn:microsoft.com/office/officeart/2005/8/layout/hierarchy1"/>
    <dgm:cxn modelId="{9C5F753A-653F-4B4E-A85A-7B1E4E40D73D}" type="presParOf" srcId="{0B315B98-BD32-441B-982D-18512AF2F5E1}" destId="{D2B31748-4114-471D-937E-8601A807DC54}" srcOrd="0" destOrd="0" presId="urn:microsoft.com/office/officeart/2005/8/layout/hierarchy1"/>
    <dgm:cxn modelId="{D995458F-BEBE-4C2C-866B-D85ABB130416}" type="presParOf" srcId="{0B315B98-BD32-441B-982D-18512AF2F5E1}" destId="{4C5C347A-3E3D-415F-9F9D-5EF0DB3E377A}" srcOrd="1" destOrd="0" presId="urn:microsoft.com/office/officeart/2005/8/layout/hierarchy1"/>
    <dgm:cxn modelId="{78D270A9-D3F7-4C48-BD2A-4047EFDB8CC5}"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C6B95-ED65-4EE8-82A1-AC438D28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128</TotalTime>
  <Pages>48</Pages>
  <Words>10530</Words>
  <Characters>57920</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68314</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3</cp:revision>
  <cp:lastPrinted>2014-08-25T22:09:00Z</cp:lastPrinted>
  <dcterms:created xsi:type="dcterms:W3CDTF">2014-09-01T09:43:00Z</dcterms:created>
  <dcterms:modified xsi:type="dcterms:W3CDTF">2014-09-01T12:00:00Z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