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Fabien Boulland</w:t>
      </w:r>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37F9" w:rsidRDefault="00BB37F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BB37F9" w:rsidRPr="004A5FFC" w:rsidRDefault="00BB37F9" w:rsidP="00FC25CF">
                            <w:pPr>
                              <w:pStyle w:val="CompanyName"/>
                            </w:pPr>
                            <w:r w:rsidRPr="004A5FFC">
                              <w:t>ALTRAN EILIS</w:t>
                            </w:r>
                          </w:p>
                          <w:p w:rsidR="00BB37F9" w:rsidRPr="009811B4" w:rsidRDefault="00BB37F9" w:rsidP="00FC25CF">
                            <w:pPr>
                              <w:pStyle w:val="Corpsdetexte"/>
                            </w:pPr>
                          </w:p>
                          <w:p w:rsidR="00BB37F9" w:rsidRDefault="00BB37F9" w:rsidP="00104FA7">
                            <w:pPr>
                              <w:pStyle w:val="CompanyName"/>
                            </w:pPr>
                          </w:p>
                          <w:p w:rsidR="00BB37F9" w:rsidRPr="00742779" w:rsidRDefault="00BB37F9" w:rsidP="00CF723D">
                            <w:pPr>
                              <w:pStyle w:val="CompanyName"/>
                            </w:pPr>
                            <w:r w:rsidRPr="00742779">
                              <w:br/>
                            </w:r>
                          </w:p>
                          <w:p w:rsidR="00BB37F9" w:rsidRPr="00742779" w:rsidRDefault="00BB37F9"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BB37F9" w:rsidRDefault="00BB37F9"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BB37F9" w:rsidRPr="004A5FFC" w:rsidRDefault="00BB37F9" w:rsidP="00FC25CF">
                      <w:pPr>
                        <w:pStyle w:val="CompanyName"/>
                      </w:pPr>
                      <w:r w:rsidRPr="004A5FFC">
                        <w:t>ALTRAN EILIS</w:t>
                      </w:r>
                    </w:p>
                    <w:p w:rsidR="00BB37F9" w:rsidRPr="009811B4" w:rsidRDefault="00BB37F9" w:rsidP="00FC25CF">
                      <w:pPr>
                        <w:pStyle w:val="Corpsdetexte"/>
                      </w:pPr>
                    </w:p>
                    <w:p w:rsidR="00BB37F9" w:rsidRDefault="00BB37F9" w:rsidP="00104FA7">
                      <w:pPr>
                        <w:pStyle w:val="CompanyName"/>
                      </w:pPr>
                    </w:p>
                    <w:p w:rsidR="00BB37F9" w:rsidRPr="00742779" w:rsidRDefault="00BB37F9" w:rsidP="00CF723D">
                      <w:pPr>
                        <w:pStyle w:val="CompanyName"/>
                      </w:pPr>
                      <w:r w:rsidRPr="00742779">
                        <w:br/>
                      </w:r>
                    </w:p>
                    <w:p w:rsidR="00BB37F9" w:rsidRPr="00742779" w:rsidRDefault="00BB37F9"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BB37F9"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Ce mémoire a été réalisé au sein de l’entreprise ALTRAN Technologies dans le département Energy Industry and Life Science (EILiS).</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Je remercie également l’ensemble du plateau ALTRAN et plus particulièrement les ingénieurs Mo</w:t>
      </w:r>
      <w:r>
        <w:t>a</w:t>
      </w:r>
      <w:r w:rsidRPr="00E711BD">
        <w:t>ad Bouzekri, Stéphane Depoisier, Jean-François Delmond, Benjamin Braunn,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Galichet,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EPR</w:t>
            </w:r>
          </w:p>
        </w:tc>
        <w:tc>
          <w:tcPr>
            <w:tcW w:w="4514" w:type="dxa"/>
            <w:vAlign w:val="center"/>
          </w:tcPr>
          <w:p w:rsidR="00537DF4" w:rsidRPr="00104FA7" w:rsidRDefault="00537DF4" w:rsidP="00104FA7">
            <w:pPr>
              <w:pStyle w:val="Corpsdetexte"/>
            </w:pPr>
            <w:r w:rsidRPr="00104FA7">
              <w:t>European Pressurized Reactor</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gif</w:t>
            </w:r>
          </w:p>
        </w:tc>
        <w:tc>
          <w:tcPr>
            <w:tcW w:w="4514" w:type="dxa"/>
            <w:vAlign w:val="center"/>
          </w:tcPr>
          <w:p w:rsidR="00537DF4" w:rsidRPr="00A63904" w:rsidRDefault="00537DF4" w:rsidP="00104FA7">
            <w:pPr>
              <w:pStyle w:val="Corpsdetexte"/>
            </w:pPr>
            <w:r w:rsidRPr="00C3390D">
              <w:t>Generation IV International Forum</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caps/>
                <w:spacing w:val="-5"/>
                <w:kern w:val="20"/>
              </w:rPr>
            </w:pPr>
            <w:r>
              <w:rPr>
                <w:caps/>
                <w:spacing w:val="-5"/>
                <w:kern w:val="20"/>
              </w:rPr>
              <w:t>REP</w:t>
            </w:r>
          </w:p>
        </w:tc>
        <w:tc>
          <w:tcPr>
            <w:tcW w:w="4514" w:type="dxa"/>
            <w:vAlign w:val="center"/>
          </w:tcPr>
          <w:p w:rsidR="00537DF4" w:rsidRDefault="00537DF4" w:rsidP="00A63904">
            <w:pPr>
              <w:pStyle w:val="Corpsdetexte"/>
            </w:pPr>
            <w:r>
              <w:t>Réacteur à Eau Pressurisée</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RNR</w:t>
            </w:r>
          </w:p>
        </w:tc>
        <w:tc>
          <w:tcPr>
            <w:tcW w:w="4514" w:type="dxa"/>
            <w:vAlign w:val="center"/>
          </w:tcPr>
          <w:p w:rsidR="00537DF4" w:rsidRPr="00A63904" w:rsidRDefault="00537DF4" w:rsidP="00104FA7">
            <w:pPr>
              <w:pStyle w:val="Corpsdetexte"/>
            </w:pPr>
            <w:r w:rsidRPr="00A63904">
              <w:rPr>
                <w:iCs w:val="0"/>
              </w:rPr>
              <w:t>Réacteur à Neutrons Rapides</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sidRPr="00510B9F">
              <w:rPr>
                <w:caps/>
                <w:spacing w:val="-5"/>
                <w:kern w:val="20"/>
              </w:rPr>
              <w:t>SMR</w:t>
            </w:r>
          </w:p>
        </w:tc>
        <w:tc>
          <w:tcPr>
            <w:tcW w:w="4514" w:type="dxa"/>
            <w:vAlign w:val="center"/>
          </w:tcPr>
          <w:p w:rsidR="00537DF4" w:rsidRPr="00A63904" w:rsidRDefault="00537DF4" w:rsidP="00104FA7">
            <w:pPr>
              <w:pStyle w:val="Corpsdetexte"/>
            </w:pPr>
            <w:r w:rsidRPr="00A63904">
              <w:t>S</w:t>
            </w:r>
            <w:r w:rsidRPr="00A63904">
              <w:rPr>
                <w:iCs w:val="0"/>
              </w:rPr>
              <w:t>mall Modular Reactor</w:t>
            </w:r>
          </w:p>
        </w:tc>
      </w:tr>
      <w:tr w:rsidR="00537DF4" w:rsidRPr="00BB7D8C" w:rsidTr="005D4B46">
        <w:trPr>
          <w:trHeight w:val="212"/>
          <w:jc w:val="center"/>
        </w:trPr>
        <w:tc>
          <w:tcPr>
            <w:tcW w:w="2280" w:type="dxa"/>
            <w:vAlign w:val="center"/>
          </w:tcPr>
          <w:p w:rsidR="00537DF4" w:rsidRPr="00510B9F" w:rsidRDefault="00537DF4" w:rsidP="00BB7D8C">
            <w:pPr>
              <w:keepNext/>
              <w:spacing w:before="80" w:after="80"/>
              <w:jc w:val="center"/>
              <w:rPr>
                <w:caps/>
                <w:spacing w:val="-5"/>
                <w:kern w:val="20"/>
              </w:rPr>
            </w:pPr>
            <w:r>
              <w:rPr>
                <w:caps/>
                <w:spacing w:val="-5"/>
                <w:kern w:val="20"/>
              </w:rPr>
              <w:t>SPX</w:t>
            </w:r>
          </w:p>
        </w:tc>
        <w:tc>
          <w:tcPr>
            <w:tcW w:w="4514" w:type="dxa"/>
            <w:vAlign w:val="center"/>
          </w:tcPr>
          <w:p w:rsidR="00537DF4" w:rsidRPr="00C3390D" w:rsidRDefault="00537DF4" w:rsidP="00A63904">
            <w:pPr>
              <w:pStyle w:val="Corpsdetexte"/>
            </w:pPr>
            <w:r>
              <w:t>SuperPhénix</w:t>
            </w:r>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E457A2">
          <w:rPr>
            <w:noProof/>
            <w:webHidden/>
          </w:rPr>
          <w:t>7</w:t>
        </w:r>
        <w:r w:rsidR="00E457A2">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Pr="00F23860">
          <w:rPr>
            <w:rStyle w:val="Lienhypertexte"/>
            <w:noProof/>
          </w:rPr>
          <w:t>1.1.</w:t>
        </w:r>
        <w:r>
          <w:rPr>
            <w:rFonts w:asciiTheme="minorHAnsi" w:eastAsiaTheme="minorEastAsia" w:hAnsiTheme="minorHAnsi" w:cstheme="minorBidi"/>
            <w:smallCaps w:val="0"/>
            <w:noProof/>
            <w:sz w:val="22"/>
            <w:szCs w:val="22"/>
            <w:lang w:eastAsia="fr-FR"/>
          </w:rPr>
          <w:tab/>
        </w:r>
        <w:r w:rsidRPr="00F23860">
          <w:rPr>
            <w:rStyle w:val="Lienhypertexte"/>
            <w:noProof/>
          </w:rPr>
          <w:t>Contexte actuel</w:t>
        </w:r>
        <w:r>
          <w:rPr>
            <w:noProof/>
            <w:webHidden/>
          </w:rPr>
          <w:tab/>
        </w:r>
        <w:r>
          <w:rPr>
            <w:noProof/>
            <w:webHidden/>
          </w:rPr>
          <w:fldChar w:fldCharType="begin"/>
        </w:r>
        <w:r>
          <w:rPr>
            <w:noProof/>
            <w:webHidden/>
          </w:rPr>
          <w:instrText xml:space="preserve"> PAGEREF _Toc397097559 \h </w:instrText>
        </w:r>
        <w:r>
          <w:rPr>
            <w:noProof/>
            <w:webHidden/>
          </w:rPr>
        </w:r>
        <w:r>
          <w:rPr>
            <w:noProof/>
            <w:webHidden/>
          </w:rPr>
          <w:fldChar w:fldCharType="separate"/>
        </w:r>
        <w:r>
          <w:rPr>
            <w:noProof/>
            <w:webHidden/>
          </w:rPr>
          <w:t>7</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Pr="00F23860">
          <w:rPr>
            <w:rStyle w:val="Lienhypertexte"/>
            <w:noProof/>
          </w:rPr>
          <w:t>1.2.</w:t>
        </w:r>
        <w:r>
          <w:rPr>
            <w:rFonts w:asciiTheme="minorHAnsi" w:eastAsiaTheme="minorEastAsia" w:hAnsiTheme="minorHAnsi" w:cstheme="minorBidi"/>
            <w:smallCaps w:val="0"/>
            <w:noProof/>
            <w:sz w:val="22"/>
            <w:szCs w:val="22"/>
            <w:lang w:eastAsia="fr-FR"/>
          </w:rPr>
          <w:tab/>
        </w:r>
        <w:r w:rsidRPr="00F23860">
          <w:rPr>
            <w:rStyle w:val="Lienhypertexte"/>
            <w:noProof/>
          </w:rPr>
          <w:t>Les réacteurs 4</w:t>
        </w:r>
        <w:r w:rsidRPr="00F23860">
          <w:rPr>
            <w:rStyle w:val="Lienhypertexte"/>
            <w:noProof/>
            <w:vertAlign w:val="superscript"/>
          </w:rPr>
          <w:t>eme</w:t>
        </w:r>
        <w:r w:rsidRPr="00F23860">
          <w:rPr>
            <w:rStyle w:val="Lienhypertexte"/>
            <w:noProof/>
          </w:rPr>
          <w:t xml:space="preserve"> génération</w:t>
        </w:r>
        <w:r>
          <w:rPr>
            <w:noProof/>
            <w:webHidden/>
          </w:rPr>
          <w:tab/>
        </w:r>
        <w:r>
          <w:rPr>
            <w:noProof/>
            <w:webHidden/>
          </w:rPr>
          <w:fldChar w:fldCharType="begin"/>
        </w:r>
        <w:r>
          <w:rPr>
            <w:noProof/>
            <w:webHidden/>
          </w:rPr>
          <w:instrText xml:space="preserve"> PAGEREF _Toc397097560 \h </w:instrText>
        </w:r>
        <w:r>
          <w:rPr>
            <w:noProof/>
            <w:webHidden/>
          </w:rPr>
        </w:r>
        <w:r>
          <w:rPr>
            <w:noProof/>
            <w:webHidden/>
          </w:rPr>
          <w:fldChar w:fldCharType="separate"/>
        </w:r>
        <w:r>
          <w:rPr>
            <w:noProof/>
            <w:webHidden/>
          </w:rPr>
          <w:t>7</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Pr="00F23860">
          <w:rPr>
            <w:rStyle w:val="Lienhypertexte"/>
            <w:noProof/>
          </w:rPr>
          <w:t>1.3.</w:t>
        </w:r>
        <w:r>
          <w:rPr>
            <w:rFonts w:asciiTheme="minorHAnsi" w:eastAsiaTheme="minorEastAsia" w:hAnsiTheme="minorHAnsi" w:cstheme="minorBidi"/>
            <w:smallCaps w:val="0"/>
            <w:noProof/>
            <w:sz w:val="22"/>
            <w:szCs w:val="22"/>
            <w:lang w:eastAsia="fr-FR"/>
          </w:rPr>
          <w:tab/>
        </w:r>
        <w:r w:rsidRPr="00F23860">
          <w:rPr>
            <w:rStyle w:val="Lienhypertexte"/>
            <w:noProof/>
          </w:rPr>
          <w:t>Définition et caractéristiqueS des SMR</w:t>
        </w:r>
        <w:r>
          <w:rPr>
            <w:noProof/>
            <w:webHidden/>
          </w:rPr>
          <w:tab/>
        </w:r>
        <w:r>
          <w:rPr>
            <w:noProof/>
            <w:webHidden/>
          </w:rPr>
          <w:fldChar w:fldCharType="begin"/>
        </w:r>
        <w:r>
          <w:rPr>
            <w:noProof/>
            <w:webHidden/>
          </w:rPr>
          <w:instrText xml:space="preserve"> PAGEREF _Toc397097561 \h </w:instrText>
        </w:r>
        <w:r>
          <w:rPr>
            <w:noProof/>
            <w:webHidden/>
          </w:rPr>
        </w:r>
        <w:r>
          <w:rPr>
            <w:noProof/>
            <w:webHidden/>
          </w:rPr>
          <w:fldChar w:fldCharType="separate"/>
        </w:r>
        <w:r>
          <w:rPr>
            <w:noProof/>
            <w:webHidden/>
          </w:rPr>
          <w:t>8</w:t>
        </w:r>
        <w:r>
          <w:rPr>
            <w:noProof/>
            <w:webHidden/>
          </w:rPr>
          <w:fldChar w:fldCharType="end"/>
        </w:r>
      </w:hyperlink>
    </w:p>
    <w:p w:rsidR="00E457A2" w:rsidRDefault="00E457A2">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Pr="00F23860">
          <w:rPr>
            <w:rStyle w:val="Lienhypertexte"/>
            <w:noProof/>
          </w:rPr>
          <w:t>2.</w:t>
        </w:r>
        <w:r>
          <w:rPr>
            <w:rFonts w:asciiTheme="minorHAnsi" w:eastAsiaTheme="minorEastAsia" w:hAnsiTheme="minorHAnsi" w:cstheme="minorBidi"/>
            <w:b w:val="0"/>
            <w:bCs w:val="0"/>
            <w:caps w:val="0"/>
            <w:noProof/>
            <w:sz w:val="22"/>
            <w:szCs w:val="22"/>
            <w:lang w:eastAsia="fr-FR"/>
          </w:rPr>
          <w:tab/>
        </w:r>
        <w:r w:rsidRPr="00F23860">
          <w:rPr>
            <w:rStyle w:val="Lienhypertexte"/>
            <w:noProof/>
          </w:rPr>
          <w:t>PRESENTATION DE L’ENTREPRISE</w:t>
        </w:r>
        <w:r>
          <w:rPr>
            <w:noProof/>
            <w:webHidden/>
          </w:rPr>
          <w:tab/>
        </w:r>
        <w:r>
          <w:rPr>
            <w:noProof/>
            <w:webHidden/>
          </w:rPr>
          <w:fldChar w:fldCharType="begin"/>
        </w:r>
        <w:r>
          <w:rPr>
            <w:noProof/>
            <w:webHidden/>
          </w:rPr>
          <w:instrText xml:space="preserve"> PAGEREF _Toc397097562 \h </w:instrText>
        </w:r>
        <w:r>
          <w:rPr>
            <w:noProof/>
            <w:webHidden/>
          </w:rPr>
        </w:r>
        <w:r>
          <w:rPr>
            <w:noProof/>
            <w:webHidden/>
          </w:rPr>
          <w:fldChar w:fldCharType="separate"/>
        </w:r>
        <w:r>
          <w:rPr>
            <w:noProof/>
            <w:webHidden/>
          </w:rPr>
          <w:t>9</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Pr="00F23860">
          <w:rPr>
            <w:rStyle w:val="Lienhypertexte"/>
            <w:noProof/>
          </w:rPr>
          <w:t>2.1.</w:t>
        </w:r>
        <w:r>
          <w:rPr>
            <w:rFonts w:asciiTheme="minorHAnsi" w:eastAsiaTheme="minorEastAsia" w:hAnsiTheme="minorHAnsi" w:cstheme="minorBidi"/>
            <w:smallCaps w:val="0"/>
            <w:noProof/>
            <w:sz w:val="22"/>
            <w:szCs w:val="22"/>
            <w:lang w:eastAsia="fr-FR"/>
          </w:rPr>
          <w:tab/>
        </w:r>
        <w:r w:rsidRPr="00F23860">
          <w:rPr>
            <w:rStyle w:val="Lienhypertexte"/>
            <w:noProof/>
          </w:rPr>
          <w:t>Présentation</w:t>
        </w:r>
        <w:r>
          <w:rPr>
            <w:noProof/>
            <w:webHidden/>
          </w:rPr>
          <w:tab/>
        </w:r>
        <w:r>
          <w:rPr>
            <w:noProof/>
            <w:webHidden/>
          </w:rPr>
          <w:fldChar w:fldCharType="begin"/>
        </w:r>
        <w:r>
          <w:rPr>
            <w:noProof/>
            <w:webHidden/>
          </w:rPr>
          <w:instrText xml:space="preserve"> PAGEREF _Toc397097563 \h </w:instrText>
        </w:r>
        <w:r>
          <w:rPr>
            <w:noProof/>
            <w:webHidden/>
          </w:rPr>
        </w:r>
        <w:r>
          <w:rPr>
            <w:noProof/>
            <w:webHidden/>
          </w:rPr>
          <w:fldChar w:fldCharType="separate"/>
        </w:r>
        <w:r>
          <w:rPr>
            <w:noProof/>
            <w:webHidden/>
          </w:rPr>
          <w:t>9</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Pr="00F23860">
          <w:rPr>
            <w:rStyle w:val="Lienhypertexte"/>
            <w:noProof/>
          </w:rPr>
          <w:t>2.2.</w:t>
        </w:r>
        <w:r>
          <w:rPr>
            <w:rFonts w:asciiTheme="minorHAnsi" w:eastAsiaTheme="minorEastAsia" w:hAnsiTheme="minorHAnsi" w:cstheme="minorBidi"/>
            <w:smallCaps w:val="0"/>
            <w:noProof/>
            <w:sz w:val="22"/>
            <w:szCs w:val="22"/>
            <w:lang w:eastAsia="fr-FR"/>
          </w:rPr>
          <w:tab/>
        </w:r>
        <w:r w:rsidRPr="00F23860">
          <w:rPr>
            <w:rStyle w:val="Lienhypertexte"/>
            <w:noProof/>
          </w:rPr>
          <w:t>Ma place dans l’entreprise</w:t>
        </w:r>
        <w:r>
          <w:rPr>
            <w:noProof/>
            <w:webHidden/>
          </w:rPr>
          <w:tab/>
        </w:r>
        <w:r>
          <w:rPr>
            <w:noProof/>
            <w:webHidden/>
          </w:rPr>
          <w:fldChar w:fldCharType="begin"/>
        </w:r>
        <w:r>
          <w:rPr>
            <w:noProof/>
            <w:webHidden/>
          </w:rPr>
          <w:instrText xml:space="preserve"> PAGEREF _Toc397097564 \h </w:instrText>
        </w:r>
        <w:r>
          <w:rPr>
            <w:noProof/>
            <w:webHidden/>
          </w:rPr>
        </w:r>
        <w:r>
          <w:rPr>
            <w:noProof/>
            <w:webHidden/>
          </w:rPr>
          <w:fldChar w:fldCharType="separate"/>
        </w:r>
        <w:r>
          <w:rPr>
            <w:noProof/>
            <w:webHidden/>
          </w:rPr>
          <w:t>10</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Pr="00F23860">
          <w:rPr>
            <w:rStyle w:val="Lienhypertexte"/>
            <w:noProof/>
          </w:rPr>
          <w:t>2.3.</w:t>
        </w:r>
        <w:r>
          <w:rPr>
            <w:rFonts w:asciiTheme="minorHAnsi" w:eastAsiaTheme="minorEastAsia" w:hAnsiTheme="minorHAnsi" w:cstheme="minorBidi"/>
            <w:smallCaps w:val="0"/>
            <w:noProof/>
            <w:sz w:val="22"/>
            <w:szCs w:val="22"/>
            <w:lang w:eastAsia="fr-FR"/>
          </w:rPr>
          <w:tab/>
        </w:r>
        <w:r w:rsidRPr="00F23860">
          <w:rPr>
            <w:rStyle w:val="Lienhypertexte"/>
            <w:noProof/>
          </w:rPr>
          <w:t>Contexte de l’étude présentée</w:t>
        </w:r>
        <w:r>
          <w:rPr>
            <w:noProof/>
            <w:webHidden/>
          </w:rPr>
          <w:tab/>
        </w:r>
        <w:r>
          <w:rPr>
            <w:noProof/>
            <w:webHidden/>
          </w:rPr>
          <w:fldChar w:fldCharType="begin"/>
        </w:r>
        <w:r>
          <w:rPr>
            <w:noProof/>
            <w:webHidden/>
          </w:rPr>
          <w:instrText xml:space="preserve"> PAGEREF _Toc397097565 \h </w:instrText>
        </w:r>
        <w:r>
          <w:rPr>
            <w:noProof/>
            <w:webHidden/>
          </w:rPr>
        </w:r>
        <w:r>
          <w:rPr>
            <w:noProof/>
            <w:webHidden/>
          </w:rPr>
          <w:fldChar w:fldCharType="separate"/>
        </w:r>
        <w:r>
          <w:rPr>
            <w:noProof/>
            <w:webHidden/>
          </w:rPr>
          <w:t>10</w:t>
        </w:r>
        <w:r>
          <w:rPr>
            <w:noProof/>
            <w:webHidden/>
          </w:rPr>
          <w:fldChar w:fldCharType="end"/>
        </w:r>
      </w:hyperlink>
    </w:p>
    <w:p w:rsidR="00E457A2" w:rsidRDefault="00E457A2">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Pr="00F23860">
          <w:rPr>
            <w:rStyle w:val="Lienhypertexte"/>
            <w:noProof/>
          </w:rPr>
          <w:t>3.</w:t>
        </w:r>
        <w:r>
          <w:rPr>
            <w:rFonts w:asciiTheme="minorHAnsi" w:eastAsiaTheme="minorEastAsia" w:hAnsiTheme="minorHAnsi" w:cstheme="minorBidi"/>
            <w:b w:val="0"/>
            <w:bCs w:val="0"/>
            <w:caps w:val="0"/>
            <w:noProof/>
            <w:sz w:val="22"/>
            <w:szCs w:val="22"/>
            <w:lang w:eastAsia="fr-FR"/>
          </w:rPr>
          <w:tab/>
        </w:r>
        <w:r w:rsidRPr="00F23860">
          <w:rPr>
            <w:rStyle w:val="Lienhypertexte"/>
            <w:noProof/>
          </w:rPr>
          <w:t>PROBLEMATIQUE</w:t>
        </w:r>
        <w:r>
          <w:rPr>
            <w:noProof/>
            <w:webHidden/>
          </w:rPr>
          <w:tab/>
        </w:r>
        <w:r>
          <w:rPr>
            <w:noProof/>
            <w:webHidden/>
          </w:rPr>
          <w:fldChar w:fldCharType="begin"/>
        </w:r>
        <w:r>
          <w:rPr>
            <w:noProof/>
            <w:webHidden/>
          </w:rPr>
          <w:instrText xml:space="preserve"> PAGEREF _Toc397097566 \h </w:instrText>
        </w:r>
        <w:r>
          <w:rPr>
            <w:noProof/>
            <w:webHidden/>
          </w:rPr>
        </w:r>
        <w:r>
          <w:rPr>
            <w:noProof/>
            <w:webHidden/>
          </w:rPr>
          <w:fldChar w:fldCharType="separate"/>
        </w:r>
        <w:r>
          <w:rPr>
            <w:noProof/>
            <w:webHidden/>
          </w:rPr>
          <w:t>10</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Pr="00F23860">
          <w:rPr>
            <w:rStyle w:val="Lienhypertexte"/>
            <w:noProof/>
          </w:rPr>
          <w:t>3.1.</w:t>
        </w:r>
        <w:r>
          <w:rPr>
            <w:rFonts w:asciiTheme="minorHAnsi" w:eastAsiaTheme="minorEastAsia" w:hAnsiTheme="minorHAnsi" w:cstheme="minorBidi"/>
            <w:smallCaps w:val="0"/>
            <w:noProof/>
            <w:sz w:val="22"/>
            <w:szCs w:val="22"/>
            <w:lang w:eastAsia="fr-FR"/>
          </w:rPr>
          <w:tab/>
        </w:r>
        <w:r w:rsidRPr="00F23860">
          <w:rPr>
            <w:rStyle w:val="Lienhypertexte"/>
            <w:noProof/>
          </w:rPr>
          <w:t>Présentation de l’etude</w:t>
        </w:r>
        <w:r>
          <w:rPr>
            <w:noProof/>
            <w:webHidden/>
          </w:rPr>
          <w:tab/>
        </w:r>
        <w:r>
          <w:rPr>
            <w:noProof/>
            <w:webHidden/>
          </w:rPr>
          <w:fldChar w:fldCharType="begin"/>
        </w:r>
        <w:r>
          <w:rPr>
            <w:noProof/>
            <w:webHidden/>
          </w:rPr>
          <w:instrText xml:space="preserve"> PAGEREF _Toc397097567 \h </w:instrText>
        </w:r>
        <w:r>
          <w:rPr>
            <w:noProof/>
            <w:webHidden/>
          </w:rPr>
        </w:r>
        <w:r>
          <w:rPr>
            <w:noProof/>
            <w:webHidden/>
          </w:rPr>
          <w:fldChar w:fldCharType="separate"/>
        </w:r>
        <w:r>
          <w:rPr>
            <w:noProof/>
            <w:webHidden/>
          </w:rPr>
          <w:t>10</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Pr="00F23860">
          <w:rPr>
            <w:rStyle w:val="Lienhypertexte"/>
            <w:noProof/>
          </w:rPr>
          <w:t>3.2.</w:t>
        </w:r>
        <w:r>
          <w:rPr>
            <w:rFonts w:asciiTheme="minorHAnsi" w:eastAsiaTheme="minorEastAsia" w:hAnsiTheme="minorHAnsi" w:cstheme="minorBidi"/>
            <w:smallCaps w:val="0"/>
            <w:noProof/>
            <w:sz w:val="22"/>
            <w:szCs w:val="22"/>
            <w:lang w:eastAsia="fr-FR"/>
          </w:rPr>
          <w:tab/>
        </w:r>
        <w:r w:rsidRPr="00F23860">
          <w:rPr>
            <w:rStyle w:val="Lienhypertexte"/>
            <w:noProof/>
          </w:rPr>
          <w:t>Equation de Bateman</w:t>
        </w:r>
        <w:r>
          <w:rPr>
            <w:noProof/>
            <w:webHidden/>
          </w:rPr>
          <w:tab/>
        </w:r>
        <w:r>
          <w:rPr>
            <w:noProof/>
            <w:webHidden/>
          </w:rPr>
          <w:fldChar w:fldCharType="begin"/>
        </w:r>
        <w:r>
          <w:rPr>
            <w:noProof/>
            <w:webHidden/>
          </w:rPr>
          <w:instrText xml:space="preserve"> PAGEREF _Toc397097568 \h </w:instrText>
        </w:r>
        <w:r>
          <w:rPr>
            <w:noProof/>
            <w:webHidden/>
          </w:rPr>
        </w:r>
        <w:r>
          <w:rPr>
            <w:noProof/>
            <w:webHidden/>
          </w:rPr>
          <w:fldChar w:fldCharType="separate"/>
        </w:r>
        <w:r>
          <w:rPr>
            <w:noProof/>
            <w:webHidden/>
          </w:rPr>
          <w:t>12</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Pr="00F23860">
          <w:rPr>
            <w:rStyle w:val="Lienhypertexte"/>
            <w:noProof/>
          </w:rPr>
          <w:t>3.2.1.</w:t>
        </w:r>
        <w:r>
          <w:rPr>
            <w:rFonts w:asciiTheme="minorHAnsi" w:eastAsiaTheme="minorEastAsia" w:hAnsiTheme="minorHAnsi" w:cstheme="minorBidi"/>
            <w:i w:val="0"/>
            <w:iCs w:val="0"/>
            <w:noProof/>
            <w:sz w:val="22"/>
            <w:szCs w:val="22"/>
            <w:lang w:eastAsia="fr-FR"/>
          </w:rPr>
          <w:tab/>
        </w:r>
        <w:r w:rsidRPr="00F23860">
          <w:rPr>
            <w:rStyle w:val="Lienhypertexte"/>
            <w:noProof/>
          </w:rPr>
          <w:t>Chaine d’évolution restreinte</w:t>
        </w:r>
        <w:r>
          <w:rPr>
            <w:noProof/>
            <w:webHidden/>
          </w:rPr>
          <w:tab/>
        </w:r>
        <w:r>
          <w:rPr>
            <w:noProof/>
            <w:webHidden/>
          </w:rPr>
          <w:fldChar w:fldCharType="begin"/>
        </w:r>
        <w:r>
          <w:rPr>
            <w:noProof/>
            <w:webHidden/>
          </w:rPr>
          <w:instrText xml:space="preserve"> PAGEREF _Toc397097569 \h </w:instrText>
        </w:r>
        <w:r>
          <w:rPr>
            <w:noProof/>
            <w:webHidden/>
          </w:rPr>
        </w:r>
        <w:r>
          <w:rPr>
            <w:noProof/>
            <w:webHidden/>
          </w:rPr>
          <w:fldChar w:fldCharType="separate"/>
        </w:r>
        <w:r>
          <w:rPr>
            <w:noProof/>
            <w:webHidden/>
          </w:rPr>
          <w:t>12</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Pr="00F23860">
          <w:rPr>
            <w:rStyle w:val="Lienhypertexte"/>
            <w:noProof/>
          </w:rPr>
          <w:t>3.2.2.</w:t>
        </w:r>
        <w:r>
          <w:rPr>
            <w:rFonts w:asciiTheme="minorHAnsi" w:eastAsiaTheme="minorEastAsia" w:hAnsiTheme="minorHAnsi" w:cstheme="minorBidi"/>
            <w:i w:val="0"/>
            <w:iCs w:val="0"/>
            <w:noProof/>
            <w:sz w:val="22"/>
            <w:szCs w:val="22"/>
            <w:lang w:eastAsia="fr-FR"/>
          </w:rPr>
          <w:tab/>
        </w:r>
        <w:r w:rsidRPr="00F23860">
          <w:rPr>
            <w:rStyle w:val="Lienhypertexte"/>
            <w:noProof/>
          </w:rPr>
          <w:t>Epuisement sans flux neutronique</w:t>
        </w:r>
        <w:r>
          <w:rPr>
            <w:noProof/>
            <w:webHidden/>
          </w:rPr>
          <w:tab/>
        </w:r>
        <w:r>
          <w:rPr>
            <w:noProof/>
            <w:webHidden/>
          </w:rPr>
          <w:fldChar w:fldCharType="begin"/>
        </w:r>
        <w:r>
          <w:rPr>
            <w:noProof/>
            <w:webHidden/>
          </w:rPr>
          <w:instrText xml:space="preserve"> PAGEREF _Toc397097570 \h </w:instrText>
        </w:r>
        <w:r>
          <w:rPr>
            <w:noProof/>
            <w:webHidden/>
          </w:rPr>
        </w:r>
        <w:r>
          <w:rPr>
            <w:noProof/>
            <w:webHidden/>
          </w:rPr>
          <w:fldChar w:fldCharType="separate"/>
        </w:r>
        <w:r>
          <w:rPr>
            <w:noProof/>
            <w:webHidden/>
          </w:rPr>
          <w:t>14</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Pr="00F23860">
          <w:rPr>
            <w:rStyle w:val="Lienhypertexte"/>
            <w:noProof/>
          </w:rPr>
          <w:t>3.2.3.</w:t>
        </w:r>
        <w:r>
          <w:rPr>
            <w:rFonts w:asciiTheme="minorHAnsi" w:eastAsiaTheme="minorEastAsia" w:hAnsiTheme="minorHAnsi" w:cstheme="minorBidi"/>
            <w:i w:val="0"/>
            <w:iCs w:val="0"/>
            <w:noProof/>
            <w:sz w:val="22"/>
            <w:szCs w:val="22"/>
            <w:lang w:eastAsia="fr-FR"/>
          </w:rPr>
          <w:tab/>
        </w:r>
        <w:r w:rsidRPr="00F23860">
          <w:rPr>
            <w:rStyle w:val="Lienhypertexte"/>
            <w:noProof/>
          </w:rPr>
          <w:t>Epuisement avec flux neutronique</w:t>
        </w:r>
        <w:r>
          <w:rPr>
            <w:noProof/>
            <w:webHidden/>
          </w:rPr>
          <w:tab/>
        </w:r>
        <w:r>
          <w:rPr>
            <w:noProof/>
            <w:webHidden/>
          </w:rPr>
          <w:fldChar w:fldCharType="begin"/>
        </w:r>
        <w:r>
          <w:rPr>
            <w:noProof/>
            <w:webHidden/>
          </w:rPr>
          <w:instrText xml:space="preserve"> PAGEREF _Toc397097571 \h </w:instrText>
        </w:r>
        <w:r>
          <w:rPr>
            <w:noProof/>
            <w:webHidden/>
          </w:rPr>
        </w:r>
        <w:r>
          <w:rPr>
            <w:noProof/>
            <w:webHidden/>
          </w:rPr>
          <w:fldChar w:fldCharType="separate"/>
        </w:r>
        <w:r>
          <w:rPr>
            <w:noProof/>
            <w:webHidden/>
          </w:rPr>
          <w:t>16</w:t>
        </w:r>
        <w:r>
          <w:rPr>
            <w:noProof/>
            <w:webHidden/>
          </w:rPr>
          <w:fldChar w:fldCharType="end"/>
        </w:r>
      </w:hyperlink>
    </w:p>
    <w:p w:rsidR="00E457A2" w:rsidRDefault="00E457A2">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Pr="00F23860">
          <w:rPr>
            <w:rStyle w:val="Lienhypertexte"/>
            <w:noProof/>
          </w:rPr>
          <w:t>4.</w:t>
        </w:r>
        <w:r>
          <w:rPr>
            <w:rFonts w:asciiTheme="minorHAnsi" w:eastAsiaTheme="minorEastAsia" w:hAnsiTheme="minorHAnsi" w:cstheme="minorBidi"/>
            <w:b w:val="0"/>
            <w:bCs w:val="0"/>
            <w:caps w:val="0"/>
            <w:noProof/>
            <w:sz w:val="22"/>
            <w:szCs w:val="22"/>
            <w:lang w:eastAsia="fr-FR"/>
          </w:rPr>
          <w:tab/>
        </w:r>
        <w:r w:rsidRPr="00F23860">
          <w:rPr>
            <w:rStyle w:val="Lienhypertexte"/>
            <w:noProof/>
          </w:rPr>
          <w:t>METHODES DE RESOLUTION</w:t>
        </w:r>
        <w:r>
          <w:rPr>
            <w:noProof/>
            <w:webHidden/>
          </w:rPr>
          <w:tab/>
        </w:r>
        <w:r>
          <w:rPr>
            <w:noProof/>
            <w:webHidden/>
          </w:rPr>
          <w:fldChar w:fldCharType="begin"/>
        </w:r>
        <w:r>
          <w:rPr>
            <w:noProof/>
            <w:webHidden/>
          </w:rPr>
          <w:instrText xml:space="preserve"> PAGEREF _Toc397097572 \h </w:instrText>
        </w:r>
        <w:r>
          <w:rPr>
            <w:noProof/>
            <w:webHidden/>
          </w:rPr>
        </w:r>
        <w:r>
          <w:rPr>
            <w:noProof/>
            <w:webHidden/>
          </w:rPr>
          <w:fldChar w:fldCharType="separate"/>
        </w:r>
        <w:r>
          <w:rPr>
            <w:noProof/>
            <w:webHidden/>
          </w:rPr>
          <w:t>17</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Pr="00F23860">
          <w:rPr>
            <w:rStyle w:val="Lienhypertexte"/>
            <w:noProof/>
          </w:rPr>
          <w:t>4.1.</w:t>
        </w:r>
        <w:r>
          <w:rPr>
            <w:rFonts w:asciiTheme="minorHAnsi" w:eastAsiaTheme="minorEastAsia" w:hAnsiTheme="minorHAnsi" w:cstheme="minorBidi"/>
            <w:smallCaps w:val="0"/>
            <w:noProof/>
            <w:sz w:val="22"/>
            <w:szCs w:val="22"/>
            <w:lang w:eastAsia="fr-FR"/>
          </w:rPr>
          <w:tab/>
        </w:r>
        <w:r w:rsidRPr="00F23860">
          <w:rPr>
            <w:rStyle w:val="Lienhypertexte"/>
            <w:noProof/>
          </w:rPr>
          <w:t>methode exacte</w:t>
        </w:r>
        <w:r>
          <w:rPr>
            <w:noProof/>
            <w:webHidden/>
          </w:rPr>
          <w:tab/>
        </w:r>
        <w:r>
          <w:rPr>
            <w:noProof/>
            <w:webHidden/>
          </w:rPr>
          <w:fldChar w:fldCharType="begin"/>
        </w:r>
        <w:r>
          <w:rPr>
            <w:noProof/>
            <w:webHidden/>
          </w:rPr>
          <w:instrText xml:space="preserve"> PAGEREF _Toc397097573 \h </w:instrText>
        </w:r>
        <w:r>
          <w:rPr>
            <w:noProof/>
            <w:webHidden/>
          </w:rPr>
        </w:r>
        <w:r>
          <w:rPr>
            <w:noProof/>
            <w:webHidden/>
          </w:rPr>
          <w:fldChar w:fldCharType="separate"/>
        </w:r>
        <w:r>
          <w:rPr>
            <w:noProof/>
            <w:webHidden/>
          </w:rPr>
          <w:t>17</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Pr="00F23860">
          <w:rPr>
            <w:rStyle w:val="Lienhypertexte"/>
            <w:noProof/>
          </w:rPr>
          <w:t>4.1.1.</w:t>
        </w:r>
        <w:r>
          <w:rPr>
            <w:rFonts w:asciiTheme="minorHAnsi" w:eastAsiaTheme="minorEastAsia" w:hAnsiTheme="minorHAnsi" w:cstheme="minorBidi"/>
            <w:i w:val="0"/>
            <w:iCs w:val="0"/>
            <w:noProof/>
            <w:sz w:val="22"/>
            <w:szCs w:val="22"/>
            <w:lang w:eastAsia="fr-FR"/>
          </w:rPr>
          <w:tab/>
        </w:r>
        <w:r w:rsidRPr="00F23860">
          <w:rPr>
            <w:rStyle w:val="Lienhypertexte"/>
            <w:noProof/>
          </w:rPr>
          <w:t>Methode de la « variation de la constante »</w:t>
        </w:r>
        <w:r>
          <w:rPr>
            <w:noProof/>
            <w:webHidden/>
          </w:rPr>
          <w:tab/>
        </w:r>
        <w:r>
          <w:rPr>
            <w:noProof/>
            <w:webHidden/>
          </w:rPr>
          <w:fldChar w:fldCharType="begin"/>
        </w:r>
        <w:r>
          <w:rPr>
            <w:noProof/>
            <w:webHidden/>
          </w:rPr>
          <w:instrText xml:space="preserve"> PAGEREF _Toc397097574 \h </w:instrText>
        </w:r>
        <w:r>
          <w:rPr>
            <w:noProof/>
            <w:webHidden/>
          </w:rPr>
        </w:r>
        <w:r>
          <w:rPr>
            <w:noProof/>
            <w:webHidden/>
          </w:rPr>
          <w:fldChar w:fldCharType="separate"/>
        </w:r>
        <w:r>
          <w:rPr>
            <w:noProof/>
            <w:webHidden/>
          </w:rPr>
          <w:t>17</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Pr="00F23860">
          <w:rPr>
            <w:rStyle w:val="Lienhypertexte"/>
            <w:noProof/>
          </w:rPr>
          <w:t>4.1.2.</w:t>
        </w:r>
        <w:r>
          <w:rPr>
            <w:rFonts w:asciiTheme="minorHAnsi" w:eastAsiaTheme="minorEastAsia" w:hAnsiTheme="minorHAnsi" w:cstheme="minorBidi"/>
            <w:i w:val="0"/>
            <w:iCs w:val="0"/>
            <w:noProof/>
            <w:sz w:val="22"/>
            <w:szCs w:val="22"/>
            <w:lang w:eastAsia="fr-FR"/>
          </w:rPr>
          <w:tab/>
        </w:r>
        <w:r w:rsidRPr="00F23860">
          <w:rPr>
            <w:rStyle w:val="Lienhypertexte"/>
            <w:noProof/>
            <w:shd w:val="clear" w:color="auto" w:fill="FFFFFF"/>
          </w:rPr>
          <w:t>Resolution d’un probleme a valeur propre</w:t>
        </w:r>
        <w:r>
          <w:rPr>
            <w:noProof/>
            <w:webHidden/>
          </w:rPr>
          <w:tab/>
        </w:r>
        <w:r>
          <w:rPr>
            <w:noProof/>
            <w:webHidden/>
          </w:rPr>
          <w:fldChar w:fldCharType="begin"/>
        </w:r>
        <w:r>
          <w:rPr>
            <w:noProof/>
            <w:webHidden/>
          </w:rPr>
          <w:instrText xml:space="preserve"> PAGEREF _Toc397097575 \h </w:instrText>
        </w:r>
        <w:r>
          <w:rPr>
            <w:noProof/>
            <w:webHidden/>
          </w:rPr>
        </w:r>
        <w:r>
          <w:rPr>
            <w:noProof/>
            <w:webHidden/>
          </w:rPr>
          <w:fldChar w:fldCharType="separate"/>
        </w:r>
        <w:r>
          <w:rPr>
            <w:noProof/>
            <w:webHidden/>
          </w:rPr>
          <w:t>18</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Pr="00F23860">
          <w:rPr>
            <w:rStyle w:val="Lienhypertexte"/>
            <w:noProof/>
          </w:rPr>
          <w:t>4.1.3.</w:t>
        </w:r>
        <w:r>
          <w:rPr>
            <w:rFonts w:asciiTheme="minorHAnsi" w:eastAsiaTheme="minorEastAsia" w:hAnsiTheme="minorHAnsi" w:cstheme="minorBidi"/>
            <w:i w:val="0"/>
            <w:iCs w:val="0"/>
            <w:noProof/>
            <w:sz w:val="22"/>
            <w:szCs w:val="22"/>
            <w:lang w:eastAsia="fr-FR"/>
          </w:rPr>
          <w:tab/>
        </w:r>
        <w:r w:rsidRPr="00F23860">
          <w:rPr>
            <w:rStyle w:val="Lienhypertexte"/>
            <w:noProof/>
            <w:shd w:val="clear" w:color="auto" w:fill="FFFFFF"/>
          </w:rPr>
          <w:t>Expression des conditions limites</w:t>
        </w:r>
        <w:r>
          <w:rPr>
            <w:noProof/>
            <w:webHidden/>
          </w:rPr>
          <w:tab/>
        </w:r>
        <w:r>
          <w:rPr>
            <w:noProof/>
            <w:webHidden/>
          </w:rPr>
          <w:fldChar w:fldCharType="begin"/>
        </w:r>
        <w:r>
          <w:rPr>
            <w:noProof/>
            <w:webHidden/>
          </w:rPr>
          <w:instrText xml:space="preserve"> PAGEREF _Toc397097576 \h </w:instrText>
        </w:r>
        <w:r>
          <w:rPr>
            <w:noProof/>
            <w:webHidden/>
          </w:rPr>
        </w:r>
        <w:r>
          <w:rPr>
            <w:noProof/>
            <w:webHidden/>
          </w:rPr>
          <w:fldChar w:fldCharType="separate"/>
        </w:r>
        <w:r>
          <w:rPr>
            <w:noProof/>
            <w:webHidden/>
          </w:rPr>
          <w:t>20</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Pr="00F23860">
          <w:rPr>
            <w:rStyle w:val="Lienhypertexte"/>
            <w:noProof/>
          </w:rPr>
          <w:t>4.2.</w:t>
        </w:r>
        <w:r>
          <w:rPr>
            <w:rFonts w:asciiTheme="minorHAnsi" w:eastAsiaTheme="minorEastAsia" w:hAnsiTheme="minorHAnsi" w:cstheme="minorBidi"/>
            <w:smallCaps w:val="0"/>
            <w:noProof/>
            <w:sz w:val="22"/>
            <w:szCs w:val="22"/>
            <w:lang w:eastAsia="fr-FR"/>
          </w:rPr>
          <w:tab/>
        </w:r>
        <w:r w:rsidRPr="00F23860">
          <w:rPr>
            <w:rStyle w:val="Lienhypertexte"/>
            <w:noProof/>
          </w:rPr>
          <w:t>Methodes Alternatives</w:t>
        </w:r>
        <w:r>
          <w:rPr>
            <w:noProof/>
            <w:webHidden/>
          </w:rPr>
          <w:tab/>
        </w:r>
        <w:r>
          <w:rPr>
            <w:noProof/>
            <w:webHidden/>
          </w:rPr>
          <w:fldChar w:fldCharType="begin"/>
        </w:r>
        <w:r>
          <w:rPr>
            <w:noProof/>
            <w:webHidden/>
          </w:rPr>
          <w:instrText xml:space="preserve"> PAGEREF _Toc397097577 \h </w:instrText>
        </w:r>
        <w:r>
          <w:rPr>
            <w:noProof/>
            <w:webHidden/>
          </w:rPr>
        </w:r>
        <w:r>
          <w:rPr>
            <w:noProof/>
            <w:webHidden/>
          </w:rPr>
          <w:fldChar w:fldCharType="separate"/>
        </w:r>
        <w:r>
          <w:rPr>
            <w:noProof/>
            <w:webHidden/>
          </w:rPr>
          <w:t>21</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Pr="00F23860">
          <w:rPr>
            <w:rStyle w:val="Lienhypertexte"/>
            <w:noProof/>
          </w:rPr>
          <w:t>4.2.1.</w:t>
        </w:r>
        <w:r>
          <w:rPr>
            <w:rFonts w:asciiTheme="minorHAnsi" w:eastAsiaTheme="minorEastAsia" w:hAnsiTheme="minorHAnsi" w:cstheme="minorBidi"/>
            <w:i w:val="0"/>
            <w:iCs w:val="0"/>
            <w:noProof/>
            <w:sz w:val="22"/>
            <w:szCs w:val="22"/>
            <w:lang w:eastAsia="fr-FR"/>
          </w:rPr>
          <w:tab/>
        </w:r>
        <w:r w:rsidRPr="00F23860">
          <w:rPr>
            <w:rStyle w:val="Lienhypertexte"/>
            <w:noProof/>
          </w:rPr>
          <w:t>Methode explicite : Runge kutta 1</w:t>
        </w:r>
        <w:r>
          <w:rPr>
            <w:noProof/>
            <w:webHidden/>
          </w:rPr>
          <w:tab/>
        </w:r>
        <w:r>
          <w:rPr>
            <w:noProof/>
            <w:webHidden/>
          </w:rPr>
          <w:fldChar w:fldCharType="begin"/>
        </w:r>
        <w:r>
          <w:rPr>
            <w:noProof/>
            <w:webHidden/>
          </w:rPr>
          <w:instrText xml:space="preserve"> PAGEREF _Toc397097578 \h </w:instrText>
        </w:r>
        <w:r>
          <w:rPr>
            <w:noProof/>
            <w:webHidden/>
          </w:rPr>
        </w:r>
        <w:r>
          <w:rPr>
            <w:noProof/>
            <w:webHidden/>
          </w:rPr>
          <w:fldChar w:fldCharType="separate"/>
        </w:r>
        <w:r>
          <w:rPr>
            <w:noProof/>
            <w:webHidden/>
          </w:rPr>
          <w:t>21</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Pr="00F23860">
          <w:rPr>
            <w:rStyle w:val="Lienhypertexte"/>
            <w:noProof/>
          </w:rPr>
          <w:t>4.2.2.</w:t>
        </w:r>
        <w:r>
          <w:rPr>
            <w:rFonts w:asciiTheme="minorHAnsi" w:eastAsiaTheme="minorEastAsia" w:hAnsiTheme="minorHAnsi" w:cstheme="minorBidi"/>
            <w:i w:val="0"/>
            <w:iCs w:val="0"/>
            <w:noProof/>
            <w:sz w:val="22"/>
            <w:szCs w:val="22"/>
            <w:lang w:eastAsia="fr-FR"/>
          </w:rPr>
          <w:tab/>
        </w:r>
        <w:r w:rsidRPr="00F23860">
          <w:rPr>
            <w:rStyle w:val="Lienhypertexte"/>
            <w:noProof/>
          </w:rPr>
          <w:t>Methode Explicite-O5 : Approximation à l’ordre 5</w:t>
        </w:r>
        <w:r>
          <w:rPr>
            <w:noProof/>
            <w:webHidden/>
          </w:rPr>
          <w:tab/>
        </w:r>
        <w:r>
          <w:rPr>
            <w:noProof/>
            <w:webHidden/>
          </w:rPr>
          <w:fldChar w:fldCharType="begin"/>
        </w:r>
        <w:r>
          <w:rPr>
            <w:noProof/>
            <w:webHidden/>
          </w:rPr>
          <w:instrText xml:space="preserve"> PAGEREF _Toc397097579 \h </w:instrText>
        </w:r>
        <w:r>
          <w:rPr>
            <w:noProof/>
            <w:webHidden/>
          </w:rPr>
        </w:r>
        <w:r>
          <w:rPr>
            <w:noProof/>
            <w:webHidden/>
          </w:rPr>
          <w:fldChar w:fldCharType="separate"/>
        </w:r>
        <w:r>
          <w:rPr>
            <w:noProof/>
            <w:webHidden/>
          </w:rPr>
          <w:t>22</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Pr="00F23860">
          <w:rPr>
            <w:rStyle w:val="Lienhypertexte"/>
            <w:noProof/>
          </w:rPr>
          <w:t>4.2.3.</w:t>
        </w:r>
        <w:r>
          <w:rPr>
            <w:rFonts w:asciiTheme="minorHAnsi" w:eastAsiaTheme="minorEastAsia" w:hAnsiTheme="minorHAnsi" w:cstheme="minorBidi"/>
            <w:i w:val="0"/>
            <w:iCs w:val="0"/>
            <w:noProof/>
            <w:sz w:val="22"/>
            <w:szCs w:val="22"/>
            <w:lang w:eastAsia="fr-FR"/>
          </w:rPr>
          <w:tab/>
        </w:r>
        <w:r w:rsidRPr="00F23860">
          <w:rPr>
            <w:rStyle w:val="Lienhypertexte"/>
            <w:noProof/>
          </w:rPr>
          <w:t>simplification du Modele ‘exact’</w:t>
        </w:r>
        <w:r>
          <w:rPr>
            <w:noProof/>
            <w:webHidden/>
          </w:rPr>
          <w:tab/>
        </w:r>
        <w:r>
          <w:rPr>
            <w:noProof/>
            <w:webHidden/>
          </w:rPr>
          <w:fldChar w:fldCharType="begin"/>
        </w:r>
        <w:r>
          <w:rPr>
            <w:noProof/>
            <w:webHidden/>
          </w:rPr>
          <w:instrText xml:space="preserve"> PAGEREF _Toc397097580 \h </w:instrText>
        </w:r>
        <w:r>
          <w:rPr>
            <w:noProof/>
            <w:webHidden/>
          </w:rPr>
        </w:r>
        <w:r>
          <w:rPr>
            <w:noProof/>
            <w:webHidden/>
          </w:rPr>
          <w:fldChar w:fldCharType="separate"/>
        </w:r>
        <w:r>
          <w:rPr>
            <w:noProof/>
            <w:webHidden/>
          </w:rPr>
          <w:t>23</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Pr="00F23860">
          <w:rPr>
            <w:rStyle w:val="Lienhypertexte"/>
            <w:noProof/>
          </w:rPr>
          <w:t>4.3.</w:t>
        </w:r>
        <w:r>
          <w:rPr>
            <w:rFonts w:asciiTheme="minorHAnsi" w:eastAsiaTheme="minorEastAsia" w:hAnsiTheme="minorHAnsi" w:cstheme="minorBidi"/>
            <w:smallCaps w:val="0"/>
            <w:noProof/>
            <w:sz w:val="22"/>
            <w:szCs w:val="22"/>
            <w:lang w:eastAsia="fr-FR"/>
          </w:rPr>
          <w:tab/>
        </w:r>
        <w:r w:rsidRPr="00F23860">
          <w:rPr>
            <w:rStyle w:val="Lienhypertexte"/>
            <w:noProof/>
          </w:rPr>
          <w:t>application</w:t>
        </w:r>
        <w:r>
          <w:rPr>
            <w:noProof/>
            <w:webHidden/>
          </w:rPr>
          <w:tab/>
        </w:r>
        <w:r>
          <w:rPr>
            <w:noProof/>
            <w:webHidden/>
          </w:rPr>
          <w:fldChar w:fldCharType="begin"/>
        </w:r>
        <w:r>
          <w:rPr>
            <w:noProof/>
            <w:webHidden/>
          </w:rPr>
          <w:instrText xml:space="preserve"> PAGEREF _Toc397097581 \h </w:instrText>
        </w:r>
        <w:r>
          <w:rPr>
            <w:noProof/>
            <w:webHidden/>
          </w:rPr>
        </w:r>
        <w:r>
          <w:rPr>
            <w:noProof/>
            <w:webHidden/>
          </w:rPr>
          <w:fldChar w:fldCharType="separate"/>
        </w:r>
        <w:r>
          <w:rPr>
            <w:noProof/>
            <w:webHidden/>
          </w:rPr>
          <w:t>24</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Pr="00F23860">
          <w:rPr>
            <w:rStyle w:val="Lienhypertexte"/>
            <w:noProof/>
          </w:rPr>
          <w:t>4.3.1.</w:t>
        </w:r>
        <w:r>
          <w:rPr>
            <w:rFonts w:asciiTheme="minorHAnsi" w:eastAsiaTheme="minorEastAsia" w:hAnsiTheme="minorHAnsi" w:cstheme="minorBidi"/>
            <w:i w:val="0"/>
            <w:iCs w:val="0"/>
            <w:noProof/>
            <w:sz w:val="22"/>
            <w:szCs w:val="22"/>
            <w:lang w:eastAsia="fr-FR"/>
          </w:rPr>
          <w:tab/>
        </w:r>
        <w:r w:rsidRPr="00F23860">
          <w:rPr>
            <w:rStyle w:val="Lienhypertexte"/>
            <w:noProof/>
          </w:rPr>
          <w:t>Présentation du cas de cellule Superphénix</w:t>
        </w:r>
        <w:r>
          <w:rPr>
            <w:noProof/>
            <w:webHidden/>
          </w:rPr>
          <w:tab/>
        </w:r>
        <w:r>
          <w:rPr>
            <w:noProof/>
            <w:webHidden/>
          </w:rPr>
          <w:fldChar w:fldCharType="begin"/>
        </w:r>
        <w:r>
          <w:rPr>
            <w:noProof/>
            <w:webHidden/>
          </w:rPr>
          <w:instrText xml:space="preserve"> PAGEREF _Toc397097582 \h </w:instrText>
        </w:r>
        <w:r>
          <w:rPr>
            <w:noProof/>
            <w:webHidden/>
          </w:rPr>
        </w:r>
        <w:r>
          <w:rPr>
            <w:noProof/>
            <w:webHidden/>
          </w:rPr>
          <w:fldChar w:fldCharType="separate"/>
        </w:r>
        <w:r>
          <w:rPr>
            <w:noProof/>
            <w:webHidden/>
          </w:rPr>
          <w:t>24</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Pr="00F23860">
          <w:rPr>
            <w:rStyle w:val="Lienhypertexte"/>
            <w:noProof/>
          </w:rPr>
          <w:t>4.3.2.</w:t>
        </w:r>
        <w:r>
          <w:rPr>
            <w:rFonts w:asciiTheme="minorHAnsi" w:eastAsiaTheme="minorEastAsia" w:hAnsiTheme="minorHAnsi" w:cstheme="minorBidi"/>
            <w:i w:val="0"/>
            <w:iCs w:val="0"/>
            <w:noProof/>
            <w:sz w:val="22"/>
            <w:szCs w:val="22"/>
            <w:lang w:eastAsia="fr-FR"/>
          </w:rPr>
          <w:tab/>
        </w:r>
        <w:r w:rsidRPr="00F23860">
          <w:rPr>
            <w:rStyle w:val="Lienhypertexte"/>
            <w:noProof/>
          </w:rPr>
          <w:t>Sections efficaces</w:t>
        </w:r>
        <w:r>
          <w:rPr>
            <w:noProof/>
            <w:webHidden/>
          </w:rPr>
          <w:tab/>
        </w:r>
        <w:r>
          <w:rPr>
            <w:noProof/>
            <w:webHidden/>
          </w:rPr>
          <w:fldChar w:fldCharType="begin"/>
        </w:r>
        <w:r>
          <w:rPr>
            <w:noProof/>
            <w:webHidden/>
          </w:rPr>
          <w:instrText xml:space="preserve"> PAGEREF _Toc397097583 \h </w:instrText>
        </w:r>
        <w:r>
          <w:rPr>
            <w:noProof/>
            <w:webHidden/>
          </w:rPr>
        </w:r>
        <w:r>
          <w:rPr>
            <w:noProof/>
            <w:webHidden/>
          </w:rPr>
          <w:fldChar w:fldCharType="separate"/>
        </w:r>
        <w:r>
          <w:rPr>
            <w:noProof/>
            <w:webHidden/>
          </w:rPr>
          <w:t>26</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Pr="00F23860">
          <w:rPr>
            <w:rStyle w:val="Lienhypertexte"/>
            <w:noProof/>
          </w:rPr>
          <w:t>4.3.3.</w:t>
        </w:r>
        <w:r>
          <w:rPr>
            <w:rFonts w:asciiTheme="minorHAnsi" w:eastAsiaTheme="minorEastAsia" w:hAnsiTheme="minorHAnsi" w:cstheme="minorBidi"/>
            <w:i w:val="0"/>
            <w:iCs w:val="0"/>
            <w:noProof/>
            <w:sz w:val="22"/>
            <w:szCs w:val="22"/>
            <w:lang w:eastAsia="fr-FR"/>
          </w:rPr>
          <w:tab/>
        </w:r>
        <w:r w:rsidRPr="00F23860">
          <w:rPr>
            <w:rStyle w:val="Lienhypertexte"/>
            <w:noProof/>
          </w:rPr>
          <w:t>Résultats des différents modèles</w:t>
        </w:r>
        <w:r>
          <w:rPr>
            <w:noProof/>
            <w:webHidden/>
          </w:rPr>
          <w:tab/>
        </w:r>
        <w:r>
          <w:rPr>
            <w:noProof/>
            <w:webHidden/>
          </w:rPr>
          <w:fldChar w:fldCharType="begin"/>
        </w:r>
        <w:r>
          <w:rPr>
            <w:noProof/>
            <w:webHidden/>
          </w:rPr>
          <w:instrText xml:space="preserve"> PAGEREF _Toc397097584 \h </w:instrText>
        </w:r>
        <w:r>
          <w:rPr>
            <w:noProof/>
            <w:webHidden/>
          </w:rPr>
        </w:r>
        <w:r>
          <w:rPr>
            <w:noProof/>
            <w:webHidden/>
          </w:rPr>
          <w:fldChar w:fldCharType="separate"/>
        </w:r>
        <w:r>
          <w:rPr>
            <w:noProof/>
            <w:webHidden/>
          </w:rPr>
          <w:t>26</w:t>
        </w:r>
        <w:r>
          <w:rPr>
            <w:noProof/>
            <w:webHidden/>
          </w:rPr>
          <w:fldChar w:fldCharType="end"/>
        </w:r>
      </w:hyperlink>
    </w:p>
    <w:p w:rsidR="00E457A2" w:rsidRDefault="00E457A2">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Pr="00F23860">
          <w:rPr>
            <w:rStyle w:val="Lienhypertexte"/>
            <w:noProof/>
          </w:rPr>
          <w:t>4.3.4.</w:t>
        </w:r>
        <w:r>
          <w:rPr>
            <w:rFonts w:asciiTheme="minorHAnsi" w:eastAsiaTheme="minorEastAsia" w:hAnsiTheme="minorHAnsi" w:cstheme="minorBidi"/>
            <w:i w:val="0"/>
            <w:iCs w:val="0"/>
            <w:noProof/>
            <w:sz w:val="22"/>
            <w:szCs w:val="22"/>
            <w:lang w:eastAsia="fr-FR"/>
          </w:rPr>
          <w:tab/>
        </w:r>
        <w:r w:rsidRPr="00F23860">
          <w:rPr>
            <w:rStyle w:val="Lienhypertexte"/>
            <w:noProof/>
          </w:rPr>
          <w:t>Performances des modèles</w:t>
        </w:r>
        <w:r>
          <w:rPr>
            <w:noProof/>
            <w:webHidden/>
          </w:rPr>
          <w:tab/>
        </w:r>
        <w:r>
          <w:rPr>
            <w:noProof/>
            <w:webHidden/>
          </w:rPr>
          <w:fldChar w:fldCharType="begin"/>
        </w:r>
        <w:r>
          <w:rPr>
            <w:noProof/>
            <w:webHidden/>
          </w:rPr>
          <w:instrText xml:space="preserve"> PAGEREF _Toc397097585 \h </w:instrText>
        </w:r>
        <w:r>
          <w:rPr>
            <w:noProof/>
            <w:webHidden/>
          </w:rPr>
        </w:r>
        <w:r>
          <w:rPr>
            <w:noProof/>
            <w:webHidden/>
          </w:rPr>
          <w:fldChar w:fldCharType="separate"/>
        </w:r>
        <w:r>
          <w:rPr>
            <w:noProof/>
            <w:webHidden/>
          </w:rPr>
          <w:t>26</w:t>
        </w:r>
        <w:r>
          <w:rPr>
            <w:noProof/>
            <w:webHidden/>
          </w:rPr>
          <w:fldChar w:fldCharType="end"/>
        </w:r>
      </w:hyperlink>
    </w:p>
    <w:p w:rsidR="00E457A2" w:rsidRDefault="00E457A2">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Pr="00F23860">
          <w:rPr>
            <w:rStyle w:val="Lienhypertexte"/>
            <w:noProof/>
          </w:rPr>
          <w:t>5.</w:t>
        </w:r>
        <w:r>
          <w:rPr>
            <w:rFonts w:asciiTheme="minorHAnsi" w:eastAsiaTheme="minorEastAsia" w:hAnsiTheme="minorHAnsi" w:cstheme="minorBidi"/>
            <w:b w:val="0"/>
            <w:bCs w:val="0"/>
            <w:caps w:val="0"/>
            <w:noProof/>
            <w:sz w:val="22"/>
            <w:szCs w:val="22"/>
            <w:lang w:eastAsia="fr-FR"/>
          </w:rPr>
          <w:tab/>
        </w:r>
        <w:r w:rsidRPr="00F23860">
          <w:rPr>
            <w:rStyle w:val="Lienhypertexte"/>
            <w:noProof/>
          </w:rPr>
          <w:t>EXPLOITATION du modele rk1</w:t>
        </w:r>
        <w:r>
          <w:rPr>
            <w:noProof/>
            <w:webHidden/>
          </w:rPr>
          <w:tab/>
        </w:r>
        <w:r>
          <w:rPr>
            <w:noProof/>
            <w:webHidden/>
          </w:rPr>
          <w:fldChar w:fldCharType="begin"/>
        </w:r>
        <w:r>
          <w:rPr>
            <w:noProof/>
            <w:webHidden/>
          </w:rPr>
          <w:instrText xml:space="preserve"> PAGEREF _Toc397097586 \h </w:instrText>
        </w:r>
        <w:r>
          <w:rPr>
            <w:noProof/>
            <w:webHidden/>
          </w:rPr>
        </w:r>
        <w:r>
          <w:rPr>
            <w:noProof/>
            <w:webHidden/>
          </w:rPr>
          <w:fldChar w:fldCharType="separate"/>
        </w:r>
        <w:r>
          <w:rPr>
            <w:noProof/>
            <w:webHidden/>
          </w:rPr>
          <w:t>27</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Pr="00F23860">
          <w:rPr>
            <w:rStyle w:val="Lienhypertexte"/>
            <w:noProof/>
          </w:rPr>
          <w:t>5.1.</w:t>
        </w:r>
        <w:r>
          <w:rPr>
            <w:rFonts w:asciiTheme="minorHAnsi" w:eastAsiaTheme="minorEastAsia" w:hAnsiTheme="minorHAnsi" w:cstheme="minorBidi"/>
            <w:smallCaps w:val="0"/>
            <w:noProof/>
            <w:sz w:val="22"/>
            <w:szCs w:val="22"/>
            <w:lang w:eastAsia="fr-FR"/>
          </w:rPr>
          <w:tab/>
        </w:r>
        <w:r w:rsidRPr="00F23860">
          <w:rPr>
            <w:rStyle w:val="Lienhypertexte"/>
            <w:noProof/>
          </w:rPr>
          <w:t>Epuisements « MonteCarlo »</w:t>
        </w:r>
        <w:r>
          <w:rPr>
            <w:noProof/>
            <w:webHidden/>
          </w:rPr>
          <w:tab/>
        </w:r>
        <w:r>
          <w:rPr>
            <w:noProof/>
            <w:webHidden/>
          </w:rPr>
          <w:fldChar w:fldCharType="begin"/>
        </w:r>
        <w:r>
          <w:rPr>
            <w:noProof/>
            <w:webHidden/>
          </w:rPr>
          <w:instrText xml:space="preserve"> PAGEREF _Toc397097587 \h </w:instrText>
        </w:r>
        <w:r>
          <w:rPr>
            <w:noProof/>
            <w:webHidden/>
          </w:rPr>
        </w:r>
        <w:r>
          <w:rPr>
            <w:noProof/>
            <w:webHidden/>
          </w:rPr>
          <w:fldChar w:fldCharType="separate"/>
        </w:r>
        <w:r>
          <w:rPr>
            <w:noProof/>
            <w:webHidden/>
          </w:rPr>
          <w:t>27</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Pr="00F23860">
          <w:rPr>
            <w:rStyle w:val="Lienhypertexte"/>
            <w:noProof/>
          </w:rPr>
          <w:t>5.2.</w:t>
        </w:r>
        <w:r>
          <w:rPr>
            <w:rFonts w:asciiTheme="minorHAnsi" w:eastAsiaTheme="minorEastAsia" w:hAnsiTheme="minorHAnsi" w:cstheme="minorBidi"/>
            <w:smallCaps w:val="0"/>
            <w:noProof/>
            <w:sz w:val="22"/>
            <w:szCs w:val="22"/>
            <w:lang w:eastAsia="fr-FR"/>
          </w:rPr>
          <w:tab/>
        </w:r>
        <w:r w:rsidRPr="00F23860">
          <w:rPr>
            <w:rStyle w:val="Lienhypertexte"/>
            <w:noProof/>
          </w:rPr>
          <w:t>Analyse physique</w:t>
        </w:r>
        <w:r>
          <w:rPr>
            <w:noProof/>
            <w:webHidden/>
          </w:rPr>
          <w:tab/>
        </w:r>
        <w:r>
          <w:rPr>
            <w:noProof/>
            <w:webHidden/>
          </w:rPr>
          <w:fldChar w:fldCharType="begin"/>
        </w:r>
        <w:r>
          <w:rPr>
            <w:noProof/>
            <w:webHidden/>
          </w:rPr>
          <w:instrText xml:space="preserve"> PAGEREF _Toc397097588 \h </w:instrText>
        </w:r>
        <w:r>
          <w:rPr>
            <w:noProof/>
            <w:webHidden/>
          </w:rPr>
        </w:r>
        <w:r>
          <w:rPr>
            <w:noProof/>
            <w:webHidden/>
          </w:rPr>
          <w:fldChar w:fldCharType="separate"/>
        </w:r>
        <w:r>
          <w:rPr>
            <w:noProof/>
            <w:webHidden/>
          </w:rPr>
          <w:t>28</w:t>
        </w:r>
        <w:r>
          <w:rPr>
            <w:noProof/>
            <w:webHidden/>
          </w:rPr>
          <w:fldChar w:fldCharType="end"/>
        </w:r>
      </w:hyperlink>
    </w:p>
    <w:p w:rsidR="00E457A2" w:rsidRDefault="00E457A2">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Pr="00F23860">
          <w:rPr>
            <w:rStyle w:val="Lienhypertexte"/>
            <w:noProof/>
          </w:rPr>
          <w:t>5.3.</w:t>
        </w:r>
        <w:r>
          <w:rPr>
            <w:rFonts w:asciiTheme="minorHAnsi" w:eastAsiaTheme="minorEastAsia" w:hAnsiTheme="minorHAnsi" w:cstheme="minorBidi"/>
            <w:smallCaps w:val="0"/>
            <w:noProof/>
            <w:sz w:val="22"/>
            <w:szCs w:val="22"/>
            <w:lang w:eastAsia="fr-FR"/>
          </w:rPr>
          <w:tab/>
        </w:r>
        <w:r w:rsidRPr="00F23860">
          <w:rPr>
            <w:rStyle w:val="Lienhypertexte"/>
            <w:noProof/>
          </w:rPr>
          <w:t>prolongement de l’étude</w:t>
        </w:r>
        <w:r>
          <w:rPr>
            <w:noProof/>
            <w:webHidden/>
          </w:rPr>
          <w:tab/>
        </w:r>
        <w:r>
          <w:rPr>
            <w:noProof/>
            <w:webHidden/>
          </w:rPr>
          <w:fldChar w:fldCharType="begin"/>
        </w:r>
        <w:r>
          <w:rPr>
            <w:noProof/>
            <w:webHidden/>
          </w:rPr>
          <w:instrText xml:space="preserve"> PAGEREF _Toc397097589 \h </w:instrText>
        </w:r>
        <w:r>
          <w:rPr>
            <w:noProof/>
            <w:webHidden/>
          </w:rPr>
        </w:r>
        <w:r>
          <w:rPr>
            <w:noProof/>
            <w:webHidden/>
          </w:rPr>
          <w:fldChar w:fldCharType="separate"/>
        </w:r>
        <w:r>
          <w:rPr>
            <w:noProof/>
            <w:webHidden/>
          </w:rPr>
          <w:t>28</w:t>
        </w:r>
        <w:r>
          <w:rPr>
            <w:noProof/>
            <w:webHidden/>
          </w:rPr>
          <w:fldChar w:fldCharType="end"/>
        </w:r>
      </w:hyperlink>
    </w:p>
    <w:p w:rsidR="00E457A2" w:rsidRDefault="00E457A2">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Pr="00F23860">
          <w:rPr>
            <w:rStyle w:val="Lienhypertexte"/>
            <w:noProof/>
          </w:rPr>
          <w:t>6.</w:t>
        </w:r>
        <w:r>
          <w:rPr>
            <w:rFonts w:asciiTheme="minorHAnsi" w:eastAsiaTheme="minorEastAsia" w:hAnsiTheme="minorHAnsi" w:cstheme="minorBidi"/>
            <w:b w:val="0"/>
            <w:bCs w:val="0"/>
            <w:caps w:val="0"/>
            <w:noProof/>
            <w:sz w:val="22"/>
            <w:szCs w:val="22"/>
            <w:lang w:eastAsia="fr-FR"/>
          </w:rPr>
          <w:tab/>
        </w:r>
        <w:r w:rsidRPr="00F23860">
          <w:rPr>
            <w:rStyle w:val="Lienhypertexte"/>
            <w:noProof/>
          </w:rPr>
          <w:t>CONCLUSION GENERALE</w:t>
        </w:r>
        <w:r>
          <w:rPr>
            <w:noProof/>
            <w:webHidden/>
          </w:rPr>
          <w:tab/>
        </w:r>
        <w:r>
          <w:rPr>
            <w:noProof/>
            <w:webHidden/>
          </w:rPr>
          <w:fldChar w:fldCharType="begin"/>
        </w:r>
        <w:r>
          <w:rPr>
            <w:noProof/>
            <w:webHidden/>
          </w:rPr>
          <w:instrText xml:space="preserve"> PAGEREF _Toc397097590 \h </w:instrText>
        </w:r>
        <w:r>
          <w:rPr>
            <w:noProof/>
            <w:webHidden/>
          </w:rPr>
        </w:r>
        <w:r>
          <w:rPr>
            <w:noProof/>
            <w:webHidden/>
          </w:rPr>
          <w:fldChar w:fldCharType="separate"/>
        </w:r>
        <w:r>
          <w:rPr>
            <w:noProof/>
            <w:webHidden/>
          </w:rPr>
          <w:t>30</w:t>
        </w:r>
        <w:r>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E457A2">
          <w:rPr>
            <w:noProof/>
            <w:webHidden/>
          </w:rPr>
          <w:t>11</w:t>
        </w:r>
        <w:r w:rsidR="00E457A2">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Pr="00C57731">
          <w:rPr>
            <w:rStyle w:val="Lienhypertexte"/>
            <w:noProof/>
          </w:rPr>
          <w:t>Tableau 2 : Période de demi-vie des noyaux lourds – voir selon Nudat 2.6</w:t>
        </w:r>
        <w:r>
          <w:rPr>
            <w:noProof/>
            <w:webHidden/>
          </w:rPr>
          <w:tab/>
        </w:r>
        <w:r>
          <w:rPr>
            <w:noProof/>
            <w:webHidden/>
          </w:rPr>
          <w:fldChar w:fldCharType="begin"/>
        </w:r>
        <w:r>
          <w:rPr>
            <w:noProof/>
            <w:webHidden/>
          </w:rPr>
          <w:instrText xml:space="preserve"> PAGEREF _Toc397097592 \h </w:instrText>
        </w:r>
        <w:r>
          <w:rPr>
            <w:noProof/>
            <w:webHidden/>
          </w:rPr>
        </w:r>
        <w:r>
          <w:rPr>
            <w:noProof/>
            <w:webHidden/>
          </w:rPr>
          <w:fldChar w:fldCharType="separate"/>
        </w:r>
        <w:r>
          <w:rPr>
            <w:noProof/>
            <w:webHidden/>
          </w:rPr>
          <w:t>15</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Pr="00C57731">
          <w:rPr>
            <w:rStyle w:val="Lienhypertexte"/>
            <w:noProof/>
          </w:rPr>
          <w:t>Tableau 3 : Expression de la matrice d’évolution de la chaine restreinte</w:t>
        </w:r>
        <w:r>
          <w:rPr>
            <w:noProof/>
            <w:webHidden/>
          </w:rPr>
          <w:tab/>
        </w:r>
        <w:r>
          <w:rPr>
            <w:noProof/>
            <w:webHidden/>
          </w:rPr>
          <w:fldChar w:fldCharType="begin"/>
        </w:r>
        <w:r>
          <w:rPr>
            <w:noProof/>
            <w:webHidden/>
          </w:rPr>
          <w:instrText xml:space="preserve"> PAGEREF _Toc397097593 \h </w:instrText>
        </w:r>
        <w:r>
          <w:rPr>
            <w:noProof/>
            <w:webHidden/>
          </w:rPr>
        </w:r>
        <w:r>
          <w:rPr>
            <w:noProof/>
            <w:webHidden/>
          </w:rPr>
          <w:fldChar w:fldCharType="separate"/>
        </w:r>
        <w:r>
          <w:rPr>
            <w:noProof/>
            <w:webHidden/>
          </w:rPr>
          <w:t>19</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Pr="00C57731">
          <w:rPr>
            <w:rStyle w:val="Lienhypertexte"/>
            <w:noProof/>
          </w:rPr>
          <w:t>Tableau 4 : Expression de la matrice d’évolution de la chaine simplifiée</w:t>
        </w:r>
        <w:r>
          <w:rPr>
            <w:noProof/>
            <w:webHidden/>
          </w:rPr>
          <w:tab/>
        </w:r>
        <w:r>
          <w:rPr>
            <w:noProof/>
            <w:webHidden/>
          </w:rPr>
          <w:fldChar w:fldCharType="begin"/>
        </w:r>
        <w:r>
          <w:rPr>
            <w:noProof/>
            <w:webHidden/>
          </w:rPr>
          <w:instrText xml:space="preserve"> PAGEREF _Toc397097594 \h </w:instrText>
        </w:r>
        <w:r>
          <w:rPr>
            <w:noProof/>
            <w:webHidden/>
          </w:rPr>
        </w:r>
        <w:r>
          <w:rPr>
            <w:noProof/>
            <w:webHidden/>
          </w:rPr>
          <w:fldChar w:fldCharType="separate"/>
        </w:r>
        <w:r>
          <w:rPr>
            <w:noProof/>
            <w:webHidden/>
          </w:rPr>
          <w:t>23</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Pr="00C57731">
          <w:rPr>
            <w:rStyle w:val="Lienhypertexte"/>
            <w:noProof/>
          </w:rPr>
          <w:t>Tableau 5 : Composition isotopique des noyaux lourds de SuperPhénix</w:t>
        </w:r>
        <w:r>
          <w:rPr>
            <w:noProof/>
            <w:webHidden/>
          </w:rPr>
          <w:tab/>
        </w:r>
        <w:r>
          <w:rPr>
            <w:noProof/>
            <w:webHidden/>
          </w:rPr>
          <w:fldChar w:fldCharType="begin"/>
        </w:r>
        <w:r>
          <w:rPr>
            <w:noProof/>
            <w:webHidden/>
          </w:rPr>
          <w:instrText xml:space="preserve"> PAGEREF _Toc397097595 \h </w:instrText>
        </w:r>
        <w:r>
          <w:rPr>
            <w:noProof/>
            <w:webHidden/>
          </w:rPr>
        </w:r>
        <w:r>
          <w:rPr>
            <w:noProof/>
            <w:webHidden/>
          </w:rPr>
          <w:fldChar w:fldCharType="separate"/>
        </w:r>
        <w:r>
          <w:rPr>
            <w:noProof/>
            <w:webHidden/>
          </w:rPr>
          <w:t>25</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Pr="00C57731">
          <w:rPr>
            <w:rStyle w:val="Lienhypertexte"/>
            <w:noProof/>
          </w:rPr>
          <w:t>Tableau 6 : Sections efficaces calculées par DRAGON</w:t>
        </w:r>
        <w:r>
          <w:rPr>
            <w:noProof/>
            <w:webHidden/>
          </w:rPr>
          <w:tab/>
        </w:r>
        <w:r>
          <w:rPr>
            <w:noProof/>
            <w:webHidden/>
          </w:rPr>
          <w:fldChar w:fldCharType="begin"/>
        </w:r>
        <w:r>
          <w:rPr>
            <w:noProof/>
            <w:webHidden/>
          </w:rPr>
          <w:instrText xml:space="preserve"> PAGEREF _Toc397097596 \h </w:instrText>
        </w:r>
        <w:r>
          <w:rPr>
            <w:noProof/>
            <w:webHidden/>
          </w:rPr>
        </w:r>
        <w:r>
          <w:rPr>
            <w:noProof/>
            <w:webHidden/>
          </w:rPr>
          <w:fldChar w:fldCharType="separate"/>
        </w:r>
        <w:r>
          <w:rPr>
            <w:noProof/>
            <w:webHidden/>
          </w:rPr>
          <w:t>26</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Pr="00C57731">
          <w:rPr>
            <w:rStyle w:val="Lienhypertexte"/>
            <w:noProof/>
          </w:rPr>
          <w:t>Tableau 7 : Performances des modèles</w:t>
        </w:r>
        <w:r>
          <w:rPr>
            <w:noProof/>
            <w:webHidden/>
          </w:rPr>
          <w:tab/>
        </w:r>
        <w:r>
          <w:rPr>
            <w:noProof/>
            <w:webHidden/>
          </w:rPr>
          <w:fldChar w:fldCharType="begin"/>
        </w:r>
        <w:r>
          <w:rPr>
            <w:noProof/>
            <w:webHidden/>
          </w:rPr>
          <w:instrText xml:space="preserve"> PAGEREF _Toc397097597 \h </w:instrText>
        </w:r>
        <w:r>
          <w:rPr>
            <w:noProof/>
            <w:webHidden/>
          </w:rPr>
        </w:r>
        <w:r>
          <w:rPr>
            <w:noProof/>
            <w:webHidden/>
          </w:rPr>
          <w:fldChar w:fldCharType="separate"/>
        </w:r>
        <w:r>
          <w:rPr>
            <w:noProof/>
            <w:webHidden/>
          </w:rPr>
          <w:t>27</w:t>
        </w:r>
        <w:r>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E457A2">
          <w:rPr>
            <w:noProof/>
            <w:webHidden/>
          </w:rPr>
          <w:t>9</w:t>
        </w:r>
        <w:r w:rsidR="00E457A2">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Pr="0010778C">
          <w:rPr>
            <w:rStyle w:val="Lienhypertexte"/>
            <w:noProof/>
          </w:rPr>
          <w:t>Figure 2 : Evolution complète des chaînes de désintégration des noyaux lourds</w:t>
        </w:r>
        <w:r>
          <w:rPr>
            <w:noProof/>
            <w:webHidden/>
          </w:rPr>
          <w:tab/>
        </w:r>
        <w:r>
          <w:rPr>
            <w:noProof/>
            <w:webHidden/>
          </w:rPr>
          <w:fldChar w:fldCharType="begin"/>
        </w:r>
        <w:r>
          <w:rPr>
            <w:noProof/>
            <w:webHidden/>
          </w:rPr>
          <w:instrText xml:space="preserve"> PAGEREF _Toc397097599 \h </w:instrText>
        </w:r>
        <w:r>
          <w:rPr>
            <w:noProof/>
            <w:webHidden/>
          </w:rPr>
        </w:r>
        <w:r>
          <w:rPr>
            <w:noProof/>
            <w:webHidden/>
          </w:rPr>
          <w:fldChar w:fldCharType="separate"/>
        </w:r>
        <w:r>
          <w:rPr>
            <w:noProof/>
            <w:webHidden/>
          </w:rPr>
          <w:t>13</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Pr="0010778C">
          <w:rPr>
            <w:rStyle w:val="Lienhypertexte"/>
            <w:noProof/>
          </w:rPr>
          <w:t>Figure 3 : Evolution simplifiée des chaînes de désintégration des noyaux lourds</w:t>
        </w:r>
        <w:r>
          <w:rPr>
            <w:noProof/>
            <w:webHidden/>
          </w:rPr>
          <w:tab/>
        </w:r>
        <w:r>
          <w:rPr>
            <w:noProof/>
            <w:webHidden/>
          </w:rPr>
          <w:fldChar w:fldCharType="begin"/>
        </w:r>
        <w:r>
          <w:rPr>
            <w:noProof/>
            <w:webHidden/>
          </w:rPr>
          <w:instrText xml:space="preserve"> PAGEREF _Toc397097600 \h </w:instrText>
        </w:r>
        <w:r>
          <w:rPr>
            <w:noProof/>
            <w:webHidden/>
          </w:rPr>
        </w:r>
        <w:r>
          <w:rPr>
            <w:noProof/>
            <w:webHidden/>
          </w:rPr>
          <w:fldChar w:fldCharType="separate"/>
        </w:r>
        <w:r>
          <w:rPr>
            <w:noProof/>
            <w:webHidden/>
          </w:rPr>
          <w:t>14</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Pr="0010778C">
          <w:rPr>
            <w:rStyle w:val="Lienhypertexte"/>
            <w:noProof/>
          </w:rPr>
          <w:t>Figure 4 : Illustration de la méthode Runge Kutta 1</w:t>
        </w:r>
        <w:r>
          <w:rPr>
            <w:noProof/>
            <w:webHidden/>
          </w:rPr>
          <w:tab/>
        </w:r>
        <w:r>
          <w:rPr>
            <w:noProof/>
            <w:webHidden/>
          </w:rPr>
          <w:fldChar w:fldCharType="begin"/>
        </w:r>
        <w:r>
          <w:rPr>
            <w:noProof/>
            <w:webHidden/>
          </w:rPr>
          <w:instrText xml:space="preserve"> PAGEREF _Toc397097601 \h </w:instrText>
        </w:r>
        <w:r>
          <w:rPr>
            <w:noProof/>
            <w:webHidden/>
          </w:rPr>
        </w:r>
        <w:r>
          <w:rPr>
            <w:noProof/>
            <w:webHidden/>
          </w:rPr>
          <w:fldChar w:fldCharType="separate"/>
        </w:r>
        <w:r>
          <w:rPr>
            <w:noProof/>
            <w:webHidden/>
          </w:rPr>
          <w:t>21</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Pr="0010778C">
          <w:rPr>
            <w:rStyle w:val="Lienhypertexte"/>
            <w:noProof/>
          </w:rPr>
          <w:t>Figure 5 : Illustration d’une cellule combustible SuperPhénix</w:t>
        </w:r>
        <w:r>
          <w:rPr>
            <w:noProof/>
            <w:webHidden/>
          </w:rPr>
          <w:tab/>
        </w:r>
        <w:r>
          <w:rPr>
            <w:noProof/>
            <w:webHidden/>
          </w:rPr>
          <w:fldChar w:fldCharType="begin"/>
        </w:r>
        <w:r>
          <w:rPr>
            <w:noProof/>
            <w:webHidden/>
          </w:rPr>
          <w:instrText xml:space="preserve"> PAGEREF _Toc397097602 \h </w:instrText>
        </w:r>
        <w:r>
          <w:rPr>
            <w:noProof/>
            <w:webHidden/>
          </w:rPr>
        </w:r>
        <w:r>
          <w:rPr>
            <w:noProof/>
            <w:webHidden/>
          </w:rPr>
          <w:fldChar w:fldCharType="separate"/>
        </w:r>
        <w:r>
          <w:rPr>
            <w:noProof/>
            <w:webHidden/>
          </w:rPr>
          <w:t>24</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Pr="0010778C">
          <w:rPr>
            <w:rStyle w:val="Lienhypertexte"/>
            <w:noProof/>
          </w:rPr>
          <w:t>Figure 6 : Evolution de la quantité d’U235 soumis à un flux neutronique</w:t>
        </w:r>
        <w:r>
          <w:rPr>
            <w:noProof/>
            <w:webHidden/>
          </w:rPr>
          <w:tab/>
        </w:r>
        <w:r>
          <w:rPr>
            <w:noProof/>
            <w:webHidden/>
          </w:rPr>
          <w:fldChar w:fldCharType="begin"/>
        </w:r>
        <w:r>
          <w:rPr>
            <w:noProof/>
            <w:webHidden/>
          </w:rPr>
          <w:instrText xml:space="preserve"> PAGEREF _Toc397097603 \h </w:instrText>
        </w:r>
        <w:r>
          <w:rPr>
            <w:noProof/>
            <w:webHidden/>
          </w:rPr>
        </w:r>
        <w:r>
          <w:rPr>
            <w:noProof/>
            <w:webHidden/>
          </w:rPr>
          <w:fldChar w:fldCharType="separate"/>
        </w:r>
        <w:r>
          <w:rPr>
            <w:noProof/>
            <w:webHidden/>
          </w:rPr>
          <w:t>31</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Pr="0010778C">
          <w:rPr>
            <w:rStyle w:val="Lienhypertexte"/>
            <w:noProof/>
          </w:rPr>
          <w:t>Figure 7 : Evolution de la quantité d’U238 soumis à un flux neutronique</w:t>
        </w:r>
        <w:r>
          <w:rPr>
            <w:noProof/>
            <w:webHidden/>
          </w:rPr>
          <w:tab/>
        </w:r>
        <w:r>
          <w:rPr>
            <w:noProof/>
            <w:webHidden/>
          </w:rPr>
          <w:fldChar w:fldCharType="begin"/>
        </w:r>
        <w:r>
          <w:rPr>
            <w:noProof/>
            <w:webHidden/>
          </w:rPr>
          <w:instrText xml:space="preserve"> PAGEREF _Toc397097604 \h </w:instrText>
        </w:r>
        <w:r>
          <w:rPr>
            <w:noProof/>
            <w:webHidden/>
          </w:rPr>
        </w:r>
        <w:r>
          <w:rPr>
            <w:noProof/>
            <w:webHidden/>
          </w:rPr>
          <w:fldChar w:fldCharType="separate"/>
        </w:r>
        <w:r>
          <w:rPr>
            <w:noProof/>
            <w:webHidden/>
          </w:rPr>
          <w:t>32</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Pr="0010778C">
          <w:rPr>
            <w:rStyle w:val="Lienhypertexte"/>
            <w:noProof/>
          </w:rPr>
          <w:t>Figure 8 : Evolution de la quantité de Pu239 soumis à un flux neutronique</w:t>
        </w:r>
        <w:r>
          <w:rPr>
            <w:noProof/>
            <w:webHidden/>
          </w:rPr>
          <w:tab/>
        </w:r>
        <w:r>
          <w:rPr>
            <w:noProof/>
            <w:webHidden/>
          </w:rPr>
          <w:fldChar w:fldCharType="begin"/>
        </w:r>
        <w:r>
          <w:rPr>
            <w:noProof/>
            <w:webHidden/>
          </w:rPr>
          <w:instrText xml:space="preserve"> PAGEREF _Toc397097605 \h </w:instrText>
        </w:r>
        <w:r>
          <w:rPr>
            <w:noProof/>
            <w:webHidden/>
          </w:rPr>
        </w:r>
        <w:r>
          <w:rPr>
            <w:noProof/>
            <w:webHidden/>
          </w:rPr>
          <w:fldChar w:fldCharType="separate"/>
        </w:r>
        <w:r>
          <w:rPr>
            <w:noProof/>
            <w:webHidden/>
          </w:rPr>
          <w:t>33</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Pr="0010778C">
          <w:rPr>
            <w:rStyle w:val="Lienhypertexte"/>
            <w:noProof/>
          </w:rPr>
          <w:t>Figure 9 : Evolution de la quantité de Pu240 soumis à un flux neutronique</w:t>
        </w:r>
        <w:r>
          <w:rPr>
            <w:noProof/>
            <w:webHidden/>
          </w:rPr>
          <w:tab/>
        </w:r>
        <w:r>
          <w:rPr>
            <w:noProof/>
            <w:webHidden/>
          </w:rPr>
          <w:fldChar w:fldCharType="begin"/>
        </w:r>
        <w:r>
          <w:rPr>
            <w:noProof/>
            <w:webHidden/>
          </w:rPr>
          <w:instrText xml:space="preserve"> PAGEREF _Toc397097606 \h </w:instrText>
        </w:r>
        <w:r>
          <w:rPr>
            <w:noProof/>
            <w:webHidden/>
          </w:rPr>
        </w:r>
        <w:r>
          <w:rPr>
            <w:noProof/>
            <w:webHidden/>
          </w:rPr>
          <w:fldChar w:fldCharType="separate"/>
        </w:r>
        <w:r>
          <w:rPr>
            <w:noProof/>
            <w:webHidden/>
          </w:rPr>
          <w:t>34</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Pr="0010778C">
          <w:rPr>
            <w:rStyle w:val="Lienhypertexte"/>
            <w:noProof/>
          </w:rPr>
          <w:t>Figure 10 : Evolution de la quantité de Pu241 soumis à un flux neutronique</w:t>
        </w:r>
        <w:r>
          <w:rPr>
            <w:noProof/>
            <w:webHidden/>
          </w:rPr>
          <w:tab/>
        </w:r>
        <w:r>
          <w:rPr>
            <w:noProof/>
            <w:webHidden/>
          </w:rPr>
          <w:fldChar w:fldCharType="begin"/>
        </w:r>
        <w:r>
          <w:rPr>
            <w:noProof/>
            <w:webHidden/>
          </w:rPr>
          <w:instrText xml:space="preserve"> PAGEREF _Toc397097607 \h </w:instrText>
        </w:r>
        <w:r>
          <w:rPr>
            <w:noProof/>
            <w:webHidden/>
          </w:rPr>
        </w:r>
        <w:r>
          <w:rPr>
            <w:noProof/>
            <w:webHidden/>
          </w:rPr>
          <w:fldChar w:fldCharType="separate"/>
        </w:r>
        <w:r>
          <w:rPr>
            <w:noProof/>
            <w:webHidden/>
          </w:rPr>
          <w:t>35</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Pr="0010778C">
          <w:rPr>
            <w:rStyle w:val="Lienhypertexte"/>
            <w:noProof/>
          </w:rPr>
          <w:t>Figure 11 : Evolution de la quantité d’Am241 soumis à un flux neutronique</w:t>
        </w:r>
        <w:r>
          <w:rPr>
            <w:noProof/>
            <w:webHidden/>
          </w:rPr>
          <w:tab/>
        </w:r>
        <w:r>
          <w:rPr>
            <w:noProof/>
            <w:webHidden/>
          </w:rPr>
          <w:fldChar w:fldCharType="begin"/>
        </w:r>
        <w:r>
          <w:rPr>
            <w:noProof/>
            <w:webHidden/>
          </w:rPr>
          <w:instrText xml:space="preserve"> PAGEREF _Toc397097608 \h </w:instrText>
        </w:r>
        <w:r>
          <w:rPr>
            <w:noProof/>
            <w:webHidden/>
          </w:rPr>
        </w:r>
        <w:r>
          <w:rPr>
            <w:noProof/>
            <w:webHidden/>
          </w:rPr>
          <w:fldChar w:fldCharType="separate"/>
        </w:r>
        <w:r>
          <w:rPr>
            <w:noProof/>
            <w:webHidden/>
          </w:rPr>
          <w:t>36</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Pr="0010778C">
          <w:rPr>
            <w:rStyle w:val="Lienhypertexte"/>
            <w:noProof/>
          </w:rPr>
          <w:t>Figure 12 : Evolution de la quantité de Pu242 soumis à un flux neutronique</w:t>
        </w:r>
        <w:r>
          <w:rPr>
            <w:noProof/>
            <w:webHidden/>
          </w:rPr>
          <w:tab/>
        </w:r>
        <w:r>
          <w:rPr>
            <w:noProof/>
            <w:webHidden/>
          </w:rPr>
          <w:fldChar w:fldCharType="begin"/>
        </w:r>
        <w:r>
          <w:rPr>
            <w:noProof/>
            <w:webHidden/>
          </w:rPr>
          <w:instrText xml:space="preserve"> PAGEREF _Toc397097609 \h </w:instrText>
        </w:r>
        <w:r>
          <w:rPr>
            <w:noProof/>
            <w:webHidden/>
          </w:rPr>
        </w:r>
        <w:r>
          <w:rPr>
            <w:noProof/>
            <w:webHidden/>
          </w:rPr>
          <w:fldChar w:fldCharType="separate"/>
        </w:r>
        <w:r>
          <w:rPr>
            <w:noProof/>
            <w:webHidden/>
          </w:rPr>
          <w:t>37</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Pr="0010778C">
          <w:rPr>
            <w:rStyle w:val="Lienhypertexte"/>
            <w:noProof/>
          </w:rPr>
          <w:t>Figure 13 : Evolution de la quantité de Pu238 soumis à un flux neutronique</w:t>
        </w:r>
        <w:r>
          <w:rPr>
            <w:noProof/>
            <w:webHidden/>
          </w:rPr>
          <w:tab/>
        </w:r>
        <w:r>
          <w:rPr>
            <w:noProof/>
            <w:webHidden/>
          </w:rPr>
          <w:fldChar w:fldCharType="begin"/>
        </w:r>
        <w:r>
          <w:rPr>
            <w:noProof/>
            <w:webHidden/>
          </w:rPr>
          <w:instrText xml:space="preserve"> PAGEREF _Toc397097610 \h </w:instrText>
        </w:r>
        <w:r>
          <w:rPr>
            <w:noProof/>
            <w:webHidden/>
          </w:rPr>
        </w:r>
        <w:r>
          <w:rPr>
            <w:noProof/>
            <w:webHidden/>
          </w:rPr>
          <w:fldChar w:fldCharType="separate"/>
        </w:r>
        <w:r>
          <w:rPr>
            <w:noProof/>
            <w:webHidden/>
          </w:rPr>
          <w:t>38</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Pr="0010778C">
          <w:rPr>
            <w:rStyle w:val="Lienhypertexte"/>
            <w:noProof/>
          </w:rPr>
          <w:t>Figure 14 : Evolution des noyaux lourds du combustible soumis à un flux neutronique – vecteur Pu initial SPX</w:t>
        </w:r>
        <w:r>
          <w:rPr>
            <w:noProof/>
            <w:webHidden/>
          </w:rPr>
          <w:tab/>
        </w:r>
        <w:r>
          <w:rPr>
            <w:noProof/>
            <w:webHidden/>
          </w:rPr>
          <w:fldChar w:fldCharType="begin"/>
        </w:r>
        <w:r>
          <w:rPr>
            <w:noProof/>
            <w:webHidden/>
          </w:rPr>
          <w:instrText xml:space="preserve"> PAGEREF _Toc397097611 \h </w:instrText>
        </w:r>
        <w:r>
          <w:rPr>
            <w:noProof/>
            <w:webHidden/>
          </w:rPr>
        </w:r>
        <w:r>
          <w:rPr>
            <w:noProof/>
            <w:webHidden/>
          </w:rPr>
          <w:fldChar w:fldCharType="separate"/>
        </w:r>
        <w:r>
          <w:rPr>
            <w:noProof/>
            <w:webHidden/>
          </w:rPr>
          <w:t>39</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Pr="0010778C">
          <w:rPr>
            <w:rStyle w:val="Lienhypertexte"/>
            <w:noProof/>
          </w:rPr>
          <w:t>Figure 15 : Evolution des noyaux lourds du combustible soumis à un flux neutronique – vecteur Pu initial REP</w:t>
        </w:r>
        <w:r>
          <w:rPr>
            <w:noProof/>
            <w:webHidden/>
          </w:rPr>
          <w:tab/>
        </w:r>
        <w:r>
          <w:rPr>
            <w:noProof/>
            <w:webHidden/>
          </w:rPr>
          <w:fldChar w:fldCharType="begin"/>
        </w:r>
        <w:r>
          <w:rPr>
            <w:noProof/>
            <w:webHidden/>
          </w:rPr>
          <w:instrText xml:space="preserve"> PAGEREF _Toc397097612 \h </w:instrText>
        </w:r>
        <w:r>
          <w:rPr>
            <w:noProof/>
            <w:webHidden/>
          </w:rPr>
        </w:r>
        <w:r>
          <w:rPr>
            <w:noProof/>
            <w:webHidden/>
          </w:rPr>
          <w:fldChar w:fldCharType="separate"/>
        </w:r>
        <w:r>
          <w:rPr>
            <w:noProof/>
            <w:webHidden/>
          </w:rPr>
          <w:t>40</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Pr="0010778C">
          <w:rPr>
            <w:rStyle w:val="Lienhypertexte"/>
            <w:noProof/>
          </w:rPr>
          <w:t>Figure 16: Comparaison du modèle RK1 et DRAGON</w:t>
        </w:r>
        <w:r>
          <w:rPr>
            <w:noProof/>
            <w:webHidden/>
          </w:rPr>
          <w:tab/>
        </w:r>
        <w:r>
          <w:rPr>
            <w:noProof/>
            <w:webHidden/>
          </w:rPr>
          <w:fldChar w:fldCharType="begin"/>
        </w:r>
        <w:r>
          <w:rPr>
            <w:noProof/>
            <w:webHidden/>
          </w:rPr>
          <w:instrText xml:space="preserve"> PAGEREF _Toc397097613 \h </w:instrText>
        </w:r>
        <w:r>
          <w:rPr>
            <w:noProof/>
            <w:webHidden/>
          </w:rPr>
        </w:r>
        <w:r>
          <w:rPr>
            <w:noProof/>
            <w:webHidden/>
          </w:rPr>
          <w:fldChar w:fldCharType="separate"/>
        </w:r>
        <w:r>
          <w:rPr>
            <w:noProof/>
            <w:webHidden/>
          </w:rPr>
          <w:t>41</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Pr="0010778C">
          <w:rPr>
            <w:rStyle w:val="Lienhypertexte"/>
            <w:noProof/>
          </w:rPr>
          <w:t>Figure 17: Evolution du Pu239 et du Pu241 à partir d’un vecteur Pu initial SPX</w:t>
        </w:r>
        <w:r>
          <w:rPr>
            <w:noProof/>
            <w:webHidden/>
          </w:rPr>
          <w:tab/>
        </w:r>
        <w:r>
          <w:rPr>
            <w:noProof/>
            <w:webHidden/>
          </w:rPr>
          <w:fldChar w:fldCharType="begin"/>
        </w:r>
        <w:r>
          <w:rPr>
            <w:noProof/>
            <w:webHidden/>
          </w:rPr>
          <w:instrText xml:space="preserve"> PAGEREF _Toc397097614 \h </w:instrText>
        </w:r>
        <w:r>
          <w:rPr>
            <w:noProof/>
            <w:webHidden/>
          </w:rPr>
        </w:r>
        <w:r>
          <w:rPr>
            <w:noProof/>
            <w:webHidden/>
          </w:rPr>
          <w:fldChar w:fldCharType="separate"/>
        </w:r>
        <w:r>
          <w:rPr>
            <w:noProof/>
            <w:webHidden/>
          </w:rPr>
          <w:t>42</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Pr="0010778C">
          <w:rPr>
            <w:rStyle w:val="Lienhypertexte"/>
            <w:noProof/>
          </w:rPr>
          <w:t>Figure 18: Evolution du Pu240 et du Pu241 à partir d’un vecteur Pu initial SPX</w:t>
        </w:r>
        <w:r>
          <w:rPr>
            <w:noProof/>
            <w:webHidden/>
          </w:rPr>
          <w:tab/>
        </w:r>
        <w:r>
          <w:rPr>
            <w:noProof/>
            <w:webHidden/>
          </w:rPr>
          <w:fldChar w:fldCharType="begin"/>
        </w:r>
        <w:r>
          <w:rPr>
            <w:noProof/>
            <w:webHidden/>
          </w:rPr>
          <w:instrText xml:space="preserve"> PAGEREF _Toc397097615 \h </w:instrText>
        </w:r>
        <w:r>
          <w:rPr>
            <w:noProof/>
            <w:webHidden/>
          </w:rPr>
        </w:r>
        <w:r>
          <w:rPr>
            <w:noProof/>
            <w:webHidden/>
          </w:rPr>
          <w:fldChar w:fldCharType="separate"/>
        </w:r>
        <w:r>
          <w:rPr>
            <w:noProof/>
            <w:webHidden/>
          </w:rPr>
          <w:t>43</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Pr="0010778C">
          <w:rPr>
            <w:rStyle w:val="Lienhypertexte"/>
            <w:noProof/>
          </w:rPr>
          <w:t>Figure 19: Evolution du Pu239 et du Pu240 à partir d’un vecteur Pu initial SPX</w:t>
        </w:r>
        <w:r>
          <w:rPr>
            <w:noProof/>
            <w:webHidden/>
          </w:rPr>
          <w:tab/>
        </w:r>
        <w:r>
          <w:rPr>
            <w:noProof/>
            <w:webHidden/>
          </w:rPr>
          <w:fldChar w:fldCharType="begin"/>
        </w:r>
        <w:r>
          <w:rPr>
            <w:noProof/>
            <w:webHidden/>
          </w:rPr>
          <w:instrText xml:space="preserve"> PAGEREF _Toc397097616 \h </w:instrText>
        </w:r>
        <w:r>
          <w:rPr>
            <w:noProof/>
            <w:webHidden/>
          </w:rPr>
        </w:r>
        <w:r>
          <w:rPr>
            <w:noProof/>
            <w:webHidden/>
          </w:rPr>
          <w:fldChar w:fldCharType="separate"/>
        </w:r>
        <w:r>
          <w:rPr>
            <w:noProof/>
            <w:webHidden/>
          </w:rPr>
          <w:t>44</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Pr="0010778C">
          <w:rPr>
            <w:rStyle w:val="Lienhypertexte"/>
            <w:noProof/>
          </w:rPr>
          <w:t>Figure 20: Evolution du Pu239 et du Pu241 à partir d’un vecteur Pu initial de REP épuisé à 43000MWj/t</w:t>
        </w:r>
        <w:r>
          <w:rPr>
            <w:noProof/>
            <w:webHidden/>
          </w:rPr>
          <w:tab/>
        </w:r>
        <w:r>
          <w:rPr>
            <w:noProof/>
            <w:webHidden/>
          </w:rPr>
          <w:fldChar w:fldCharType="begin"/>
        </w:r>
        <w:r>
          <w:rPr>
            <w:noProof/>
            <w:webHidden/>
          </w:rPr>
          <w:instrText xml:space="preserve"> PAGEREF _Toc397097617 \h </w:instrText>
        </w:r>
        <w:r>
          <w:rPr>
            <w:noProof/>
            <w:webHidden/>
          </w:rPr>
        </w:r>
        <w:r>
          <w:rPr>
            <w:noProof/>
            <w:webHidden/>
          </w:rPr>
          <w:fldChar w:fldCharType="separate"/>
        </w:r>
        <w:r>
          <w:rPr>
            <w:noProof/>
            <w:webHidden/>
          </w:rPr>
          <w:t>45</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Pr="0010778C">
          <w:rPr>
            <w:rStyle w:val="Lienhypertexte"/>
            <w:noProof/>
          </w:rPr>
          <w:t>Figure 21: Evolution du Pu240 et du Pu241 à partir d’un vecteur Pu initial de REP épuisé à 43000MWj/t</w:t>
        </w:r>
        <w:r>
          <w:rPr>
            <w:noProof/>
            <w:webHidden/>
          </w:rPr>
          <w:tab/>
        </w:r>
        <w:r>
          <w:rPr>
            <w:noProof/>
            <w:webHidden/>
          </w:rPr>
          <w:fldChar w:fldCharType="begin"/>
        </w:r>
        <w:r>
          <w:rPr>
            <w:noProof/>
            <w:webHidden/>
          </w:rPr>
          <w:instrText xml:space="preserve"> PAGEREF _Toc397097618 \h </w:instrText>
        </w:r>
        <w:r>
          <w:rPr>
            <w:noProof/>
            <w:webHidden/>
          </w:rPr>
        </w:r>
        <w:r>
          <w:rPr>
            <w:noProof/>
            <w:webHidden/>
          </w:rPr>
          <w:fldChar w:fldCharType="separate"/>
        </w:r>
        <w:r>
          <w:rPr>
            <w:noProof/>
            <w:webHidden/>
          </w:rPr>
          <w:t>46</w:t>
        </w:r>
        <w:r>
          <w:rPr>
            <w:noProof/>
            <w:webHidden/>
          </w:rPr>
          <w:fldChar w:fldCharType="end"/>
        </w:r>
      </w:hyperlink>
    </w:p>
    <w:p w:rsidR="00E457A2" w:rsidRDefault="00E457A2">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Pr="0010778C">
          <w:rPr>
            <w:rStyle w:val="Lienhypertexte"/>
            <w:noProof/>
          </w:rPr>
          <w:t>Figure 22: Evolution du Pu239 et du Pu240 à partir d’un vecteur Pu initial de REP épuisé à 43000MWj/t</w:t>
        </w:r>
        <w:r>
          <w:rPr>
            <w:noProof/>
            <w:webHidden/>
          </w:rPr>
          <w:tab/>
        </w:r>
        <w:r>
          <w:rPr>
            <w:noProof/>
            <w:webHidden/>
          </w:rPr>
          <w:fldChar w:fldCharType="begin"/>
        </w:r>
        <w:r>
          <w:rPr>
            <w:noProof/>
            <w:webHidden/>
          </w:rPr>
          <w:instrText xml:space="preserve"> PAGEREF _Toc397097619 \h </w:instrText>
        </w:r>
        <w:r>
          <w:rPr>
            <w:noProof/>
            <w:webHidden/>
          </w:rPr>
        </w:r>
        <w:r>
          <w:rPr>
            <w:noProof/>
            <w:webHidden/>
          </w:rPr>
          <w:fldChar w:fldCharType="separate"/>
        </w:r>
        <w:r>
          <w:rPr>
            <w:noProof/>
            <w:webHidden/>
          </w:rPr>
          <w:t>47</w:t>
        </w:r>
        <w:r>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accidents de Three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r w:rsidR="00477205" w:rsidRPr="00477205">
        <w:t>Olkiluoto</w:t>
      </w:r>
      <w:r w:rsidR="00477205" w:rsidRPr="00477205" w:rsidDel="00477205">
        <w:t xml:space="preserve"> </w:t>
      </w:r>
      <w:r w:rsidR="003965AA">
        <w:t>(Finlande), Taishan (Chine) et en projet</w:t>
      </w:r>
      <w:r w:rsidR="00334FBF">
        <w:t xml:space="preserve"> à Hinkley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(Generation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r w:rsidRPr="001E7737">
        <w:t>Molten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r w:rsidRPr="001E7737">
        <w:t>Gas</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Lead-Cooled Fast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r w:rsidRPr="00CF723D">
        <w:t>Supercritical Water Cooled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r w:rsidRPr="00CF723D">
        <w:t>Very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Small Modular Reactor</w:t>
      </w:r>
      <w:r w:rsidRPr="00B77470">
        <w:t xml:space="preserve">) ont une puissance </w:t>
      </w:r>
      <w:r w:rsidR="004D2706">
        <w:t xml:space="preserve">électrique </w:t>
      </w:r>
      <w:r w:rsidRPr="00B77470">
        <w:t>comprise entre 300</w:t>
      </w:r>
      <w:r w:rsidR="004D2706">
        <w:t>MWe</w:t>
      </w:r>
      <w:r w:rsidRPr="00B77470">
        <w:t xml:space="preserve"> et 700 MW</w:t>
      </w:r>
      <w:r w:rsidR="004D2706">
        <w:t>e</w:t>
      </w:r>
      <w:r w:rsidR="00A0569C" w:rsidRPr="00B77470">
        <w:t>. Il y a aujourd’hui intérêt croissant pour développer ce type de réacteur. En effet, on compte actuellement 131 SMR en exploitation dans 26 pays, soit une capacité de 59 GWe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La co-génération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de conseil en ingénierie fondée en 1982 par Alexis Kniazeff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E457A2" w:rsidRPr="00104FA7">
        <w:t xml:space="preserve">Figure </w:t>
      </w:r>
      <w:r w:rsidR="00E457A2">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r w:rsidR="003929F4">
        <w:rPr>
          <w:lang w:val="en-US"/>
        </w:rPr>
        <w:t>EILi</w:t>
      </w:r>
      <w:r w:rsidRPr="002F11B0">
        <w:rPr>
          <w:lang w:val="en-US"/>
        </w:rPr>
        <w:t>S: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r w:rsidR="00BB37F9">
        <w:fldChar w:fldCharType="begin"/>
      </w:r>
      <w:r w:rsidR="00BB37F9">
        <w:instrText xml:space="preserve"> SEQ Figure \* ARABIC </w:instrText>
      </w:r>
      <w:r w:rsidR="00BB37F9">
        <w:fldChar w:fldCharType="separate"/>
      </w:r>
      <w:r w:rsidR="00E457A2">
        <w:rPr>
          <w:noProof/>
        </w:rPr>
        <w:t>1</w:t>
      </w:r>
      <w:r w:rsidR="00BB37F9">
        <w:rPr>
          <w:noProof/>
        </w:rPr>
        <w:fldChar w:fldCharType="end"/>
      </w:r>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Energy, Industry and Life Science </w:t>
      </w:r>
      <w:r w:rsidR="003929F4">
        <w:t>(EILi</w:t>
      </w:r>
      <w:r w:rsidRPr="00906619">
        <w:t>S).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r w:rsidR="001A5FA6">
        <w:t xml:space="preserve">incidentels,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EIL</w:t>
      </w:r>
      <w:r w:rsidR="003929F4">
        <w:t>i</w:t>
      </w:r>
      <w:r>
        <w:t xml:space="preserve">S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E457A2" w:rsidRPr="000B4797">
        <w:t xml:space="preserve">Tableau </w:t>
      </w:r>
      <w:r w:rsidR="00E457A2">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E457A2">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BWR - 30400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CANDU - 7500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AGR - 18000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- 3000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- 5000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r w:rsidR="00BB37F9">
        <w:fldChar w:fldCharType="begin"/>
      </w:r>
      <w:r w:rsidR="00BB37F9">
        <w:instrText xml:space="preserve"> SEQ Tableau \* ARABIC </w:instrText>
      </w:r>
      <w:r w:rsidR="00BB37F9">
        <w:fldChar w:fldCharType="separate"/>
      </w:r>
      <w:r w:rsidR="00E457A2">
        <w:rPr>
          <w:noProof/>
        </w:rPr>
        <w:t>1</w:t>
      </w:r>
      <w:r w:rsidR="00BB37F9">
        <w:rPr>
          <w:noProof/>
        </w:rPr>
        <w:fldChar w:fldCharType="end"/>
      </w:r>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E457A2">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E457A2">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E457A2">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E457A2">
        <w:t>[12]</w:t>
      </w:r>
      <w:r w:rsidR="00A63904">
        <w:fldChar w:fldCharType="end"/>
      </w:r>
      <w:r w:rsidR="00A63904">
        <w:t>)</w:t>
      </w:r>
      <w:r w:rsidR="00B9572B">
        <w:t> :</w:t>
      </w:r>
    </w:p>
    <w:p w:rsidR="004032C9" w:rsidRPr="00E107DD" w:rsidRDefault="00BB37F9"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BB37F9"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BB37F9"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BB37F9"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BB37F9"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BB37F9"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BB37F9"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BB37F9"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E457A2">
        <w:t xml:space="preserve">Figure </w:t>
      </w:r>
      <w:r w:rsidR="00E457A2">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E457A2">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E457A2">
        <w:t xml:space="preserve">Figure </w:t>
      </w:r>
      <w:r w:rsidR="00E457A2">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r w:rsidR="00BB37F9">
        <w:fldChar w:fldCharType="begin"/>
      </w:r>
      <w:r w:rsidR="00BB37F9">
        <w:instrText xml:space="preserve"> SEQ Figure \* ARABIC </w:instrText>
      </w:r>
      <w:r w:rsidR="00BB37F9">
        <w:fldChar w:fldCharType="separate"/>
      </w:r>
      <w:r w:rsidR="00E457A2">
        <w:rPr>
          <w:noProof/>
        </w:rPr>
        <w:t>2</w:t>
      </w:r>
      <w:r w:rsidR="00BB37F9">
        <w:rPr>
          <w:noProof/>
        </w:rPr>
        <w:fldChar w:fldCharType="end"/>
      </w:r>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E457A2">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4560"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1488"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0464"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09440"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BB37F9" w:rsidRPr="00104FA7" w:rsidRDefault="00BB37F9" w:rsidP="00104FA7">
                      <w:pPr>
                        <w:jc w:val="center"/>
                        <w:rPr>
                          <w:rFonts w:cs="Arial"/>
                          <w:sz w:val="18"/>
                        </w:rPr>
                      </w:pPr>
                      <w:r w:rsidRPr="00104FA7">
                        <w:rPr>
                          <w:rFonts w:cs="Arial"/>
                          <w:sz w:val="18"/>
                        </w:rPr>
                        <w:t>α</w:t>
                      </w:r>
                    </w:p>
                    <w:p w:rsidR="00BB37F9" w:rsidRPr="00104FA7" w:rsidRDefault="00BB37F9"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07392"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r w:rsidR="00BB37F9">
        <w:fldChar w:fldCharType="begin"/>
      </w:r>
      <w:r w:rsidR="00BB37F9">
        <w:instrText xml:space="preserve"> SEQ Figure \* ARABIC </w:instrText>
      </w:r>
      <w:r w:rsidR="00BB37F9">
        <w:fldChar w:fldCharType="separate"/>
      </w:r>
      <w:r w:rsidR="00E457A2">
        <w:rPr>
          <w:noProof/>
        </w:rPr>
        <w:t>3</w:t>
      </w:r>
      <w:r w:rsidR="00BB37F9">
        <w:rPr>
          <w:noProof/>
        </w:rPr>
        <w:fldChar w:fldCharType="end"/>
      </w:r>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E457A2">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BB37F9"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BB37F9"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BB37F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BB37F9"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BB37F9"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BB37F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BB37F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BB37F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BB37F9"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 elle s</w:t>
      </w:r>
      <w:r>
        <w:t>e traduit par l’équation :</w:t>
      </w:r>
    </w:p>
    <w:p w:rsidR="00E00698" w:rsidRPr="00084194" w:rsidRDefault="00BB37F9"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radioactivité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BB37F9"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BB37F9"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BB37F9"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BB37F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BB37F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BB37F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BB37F9"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BB37F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BB37F9"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E457A2" w:rsidRPr="002C43EB">
        <w:t xml:space="preserve">Tableau </w:t>
      </w:r>
      <w:r w:rsidR="00E457A2">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BB37F9"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r w:rsidR="00BB37F9">
        <w:fldChar w:fldCharType="begin"/>
      </w:r>
      <w:r w:rsidR="00BB37F9">
        <w:instrText xml:space="preserve"> SEQ Tableau \* ARABIC </w:instrText>
      </w:r>
      <w:r w:rsidR="00BB37F9">
        <w:fldChar w:fldCharType="separate"/>
      </w:r>
      <w:r w:rsidR="00E457A2">
        <w:rPr>
          <w:noProof/>
        </w:rPr>
        <w:t>2</w:t>
      </w:r>
      <w:r w:rsidR="00BB37F9">
        <w:rPr>
          <w:noProof/>
        </w:rPr>
        <w:fldChar w:fldCharType="end"/>
      </w:r>
      <w:bookmarkEnd w:id="22"/>
      <w:r w:rsidRPr="002C43EB">
        <w:t> : Période de demi-vie des noyaux lourds</w:t>
      </w:r>
      <w:r w:rsidR="00B03BFF">
        <w:t xml:space="preserve"> – voir selon Nudat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r w:rsidR="007C28F4" w:rsidRPr="002C43EB">
        <w:t>respectivement</w:t>
      </w:r>
      <w:r w:rsidR="007C28F4">
        <w:t xml:space="preserve">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BB37F9"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 xml:space="preserve">(resp.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(resp.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BB37F9"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BB37F9"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BB37F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BB37F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BB37F9"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BB37F9"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BB37F9"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BB37F9"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7572"/>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7573"/>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E457A2">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29" w:name="_Toc397097574"/>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BB37F9"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r>
              <w:t xml:space="preserve">Eq. </w:t>
            </w:r>
            <w:r w:rsidR="00BB37F9">
              <w:fldChar w:fldCharType="begin"/>
            </w:r>
            <w:r w:rsidR="00BB37F9">
              <w:instrText xml:space="preserve"> SEQ Eq. \* ARABIC </w:instrText>
            </w:r>
            <w:r w:rsidR="00BB37F9">
              <w:fldChar w:fldCharType="separate"/>
            </w:r>
            <w:r w:rsidR="00E457A2">
              <w:rPr>
                <w:noProof/>
              </w:rPr>
              <w:t>1</w:t>
            </w:r>
            <w:r w:rsidR="00BB37F9">
              <w:rPr>
                <w:noProof/>
              </w:rPr>
              <w:fldChar w:fldCharType="end"/>
            </w:r>
            <w:bookmarkEnd w:id="30"/>
          </w:p>
        </w:tc>
      </w:tr>
    </w:tbl>
    <w:p w:rsidR="00EC3102" w:rsidRDefault="00FA558B" w:rsidP="00EC3102">
      <w:pPr>
        <w:pStyle w:val="Corpsdetexte"/>
      </w:pPr>
      <w:r>
        <w:t>Où :</w:t>
      </w:r>
    </w:p>
    <w:p w:rsidR="00FA558B" w:rsidRPr="00E107DD" w:rsidRDefault="00BB37F9"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BB37F9"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BB37F9"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BB37F9"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r>
              <w:t xml:space="preserve">Eq. </w:t>
            </w:r>
            <w:r w:rsidR="00BB37F9">
              <w:fldChar w:fldCharType="begin"/>
            </w:r>
            <w:r w:rsidR="00BB37F9">
              <w:instrText xml:space="preserve"> SEQ Eq. \* ARABIC </w:instrText>
            </w:r>
            <w:r w:rsidR="00BB37F9">
              <w:fldChar w:fldCharType="separate"/>
            </w:r>
            <w:r w:rsidR="00E457A2">
              <w:rPr>
                <w:noProof/>
              </w:rPr>
              <w:t>2</w:t>
            </w:r>
            <w:r w:rsidR="00BB37F9">
              <w:rPr>
                <w:noProof/>
              </w:rPr>
              <w:fldChar w:fldCharType="end"/>
            </w:r>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BB37F9"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BB37F9"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BB37F9"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r w:rsidR="00E457A2">
        <w:t xml:space="preserve">Eq. </w:t>
      </w:r>
      <w:r w:rsidR="00E457A2">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7575"/>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r w:rsidR="00090577">
        <w:fldChar w:fldCharType="begin"/>
      </w:r>
      <w:r w:rsidR="00090577">
        <w:instrText xml:space="preserve"> REF _Ref396786375 \h </w:instrText>
      </w:r>
      <w:r w:rsidR="00090577">
        <w:fldChar w:fldCharType="separate"/>
      </w:r>
      <w:r w:rsidR="00E457A2">
        <w:t xml:space="preserve">Eq. </w:t>
      </w:r>
      <w:r w:rsidR="00E457A2">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r w:rsidR="00E457A2">
        <w:t xml:space="preserve">Eq. </w:t>
      </w:r>
      <w:r w:rsidR="00E457A2">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r>
              <w:t xml:space="preserve">Eq. </w:t>
            </w:r>
            <w:r w:rsidR="00BB37F9">
              <w:fldChar w:fldCharType="begin"/>
            </w:r>
            <w:r w:rsidR="00BB37F9">
              <w:instrText xml:space="preserve"> SEQ Eq. \* ARABIC </w:instrText>
            </w:r>
            <w:r w:rsidR="00BB37F9">
              <w:fldChar w:fldCharType="separate"/>
            </w:r>
            <w:r w:rsidR="00E457A2">
              <w:rPr>
                <w:noProof/>
              </w:rPr>
              <w:t>3</w:t>
            </w:r>
            <w:r w:rsidR="00BB37F9">
              <w:rPr>
                <w:noProof/>
              </w:rPr>
              <w:fldChar w:fldCharType="end"/>
            </w:r>
          </w:p>
        </w:tc>
      </w:tr>
    </w:tbl>
    <w:p w:rsidR="00E6302A" w:rsidRDefault="00090577" w:rsidP="00CF723D">
      <w:pPr>
        <w:pStyle w:val="Corpsdetexte"/>
      </w:pPr>
      <w:r>
        <w:t xml:space="preserve">Vérifiée pour tous les instants </w:t>
      </w:r>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r>
              <w:t xml:space="preserve">Eq. </w:t>
            </w:r>
            <w:r w:rsidR="00BB37F9">
              <w:fldChar w:fldCharType="begin"/>
            </w:r>
            <w:r w:rsidR="00BB37F9">
              <w:instrText xml:space="preserve"> SEQ Eq. \* ARABIC </w:instrText>
            </w:r>
            <w:r w:rsidR="00BB37F9">
              <w:fldChar w:fldCharType="separate"/>
            </w:r>
            <w:r w:rsidR="00E457A2">
              <w:rPr>
                <w:noProof/>
              </w:rPr>
              <w:t>4</w:t>
            </w:r>
            <w:r w:rsidR="00BB37F9">
              <w:rPr>
                <w:noProof/>
              </w:rPr>
              <w:fldChar w:fldCharType="end"/>
            </w:r>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BB37F9"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E457A2" w:rsidRPr="002C43EB">
              <w:t xml:space="preserve">Tableau </w:t>
            </w:r>
            <w:r w:rsidR="00E457A2">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r>
              <w:t xml:space="preserve">Eq. </w:t>
            </w:r>
            <w:r w:rsidR="00BB37F9">
              <w:fldChar w:fldCharType="begin"/>
            </w:r>
            <w:r w:rsidR="00BB37F9">
              <w:instrText xml:space="preserve"> SEQ Eq. \* ARABIC </w:instrText>
            </w:r>
            <w:r w:rsidR="00BB37F9">
              <w:fldChar w:fldCharType="separate"/>
            </w:r>
            <w:r w:rsidR="00E457A2">
              <w:rPr>
                <w:noProof/>
              </w:rPr>
              <w:t>5</w:t>
            </w:r>
            <w:r w:rsidR="00BB37F9">
              <w:rPr>
                <w:noProof/>
              </w:rPr>
              <w:fldChar w:fldCharType="end"/>
            </w:r>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r w:rsidR="009E7A53">
        <w:fldChar w:fldCharType="begin"/>
      </w:r>
      <w:r w:rsidR="009E7A53">
        <w:instrText xml:space="preserve"> REF _Ref396786375 \h  \* MERGEFORMAT </w:instrText>
      </w:r>
      <w:r w:rsidR="009E7A53">
        <w:fldChar w:fldCharType="separate"/>
      </w:r>
      <w:r w:rsidR="00E457A2">
        <w:t xml:space="preserve">Eq. </w:t>
      </w:r>
      <w:r w:rsidR="00E457A2">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r w:rsidR="00E457A2">
        <w:t xml:space="preserve">Eq. </w:t>
      </w:r>
      <w:r w:rsidR="00E457A2">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r>
              <w:t xml:space="preserve">Eq. </w:t>
            </w:r>
            <w:r w:rsidR="00BB37F9">
              <w:fldChar w:fldCharType="begin"/>
            </w:r>
            <w:r w:rsidR="00BB37F9">
              <w:instrText xml:space="preserve"> SEQ Eq. \* ARABIC </w:instrText>
            </w:r>
            <w:r w:rsidR="00BB37F9">
              <w:fldChar w:fldCharType="separate"/>
            </w:r>
            <w:r w:rsidR="00E457A2">
              <w:rPr>
                <w:noProof/>
              </w:rPr>
              <w:t>6</w:t>
            </w:r>
            <w:r w:rsidR="00BB37F9">
              <w:rPr>
                <w:noProof/>
              </w:rPr>
              <w:fldChar w:fldCharType="end"/>
            </w:r>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s matrices</w:t>
      </w:r>
      <w:r>
        <w:t xml:space="preserve">  </w:t>
      </w:r>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23742C">
            <w:pPr>
              <w:pStyle w:val="Corpsdetexte"/>
              <w:jc w:val="center"/>
              <w:rPr>
                <w:sz w:val="18"/>
                <w:szCs w:val="18"/>
              </w:rPr>
            </w:pP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BB37F9"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7593"/>
      <w:r w:rsidRPr="002C43EB">
        <w:t xml:space="preserve">Tableau </w:t>
      </w:r>
      <w:r w:rsidR="00BB37F9">
        <w:fldChar w:fldCharType="begin"/>
      </w:r>
      <w:r w:rsidR="00BB37F9">
        <w:instrText xml:space="preserve"> SEQ Tableau \* ARABIC </w:instrText>
      </w:r>
      <w:r w:rsidR="00BB37F9">
        <w:fldChar w:fldCharType="separate"/>
      </w:r>
      <w:r w:rsidR="00E457A2">
        <w:rPr>
          <w:noProof/>
        </w:rPr>
        <w:t>3</w:t>
      </w:r>
      <w:r w:rsidR="00BB37F9">
        <w:rPr>
          <w:noProof/>
        </w:rPr>
        <w:fldChar w:fldCharType="end"/>
      </w:r>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7576"/>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r>
              <w:t xml:space="preserve">Eq. </w:t>
            </w:r>
            <w:r w:rsidR="00BB37F9">
              <w:fldChar w:fldCharType="begin"/>
            </w:r>
            <w:r w:rsidR="00BB37F9">
              <w:instrText xml:space="preserve"> SEQ Eq. \* ARABIC </w:instrText>
            </w:r>
            <w:r w:rsidR="00BB37F9">
              <w:fldChar w:fldCharType="separate"/>
            </w:r>
            <w:r w:rsidR="00E457A2">
              <w:rPr>
                <w:noProof/>
              </w:rPr>
              <w:t>7</w:t>
            </w:r>
            <w:r w:rsidR="00BB37F9">
              <w:rPr>
                <w:noProof/>
              </w:rPr>
              <w:fldChar w:fldCharType="end"/>
            </w:r>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BB37F9"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r>
              <w:t xml:space="preserve">Eq. </w:t>
            </w:r>
            <w:r w:rsidR="00BB37F9">
              <w:fldChar w:fldCharType="begin"/>
            </w:r>
            <w:r w:rsidR="00BB37F9">
              <w:instrText xml:space="preserve"> SEQ Eq. \* ARABIC </w:instrText>
            </w:r>
            <w:r w:rsidR="00BB37F9">
              <w:fldChar w:fldCharType="separate"/>
            </w:r>
            <w:r w:rsidR="00E457A2">
              <w:rPr>
                <w:noProof/>
              </w:rPr>
              <w:t>8</w:t>
            </w:r>
            <w:r w:rsidR="00BB37F9">
              <w:rPr>
                <w:noProof/>
              </w:rPr>
              <w:fldChar w:fldCharType="end"/>
            </w:r>
          </w:p>
        </w:tc>
      </w:tr>
    </w:tbl>
    <w:p w:rsidR="006B6C9B" w:rsidRPr="006B6C9B" w:rsidRDefault="006B6C9B" w:rsidP="006B6C9B">
      <w:pPr>
        <w:pStyle w:val="Corpsdetexte"/>
      </w:pPr>
    </w:p>
    <w:p w:rsidR="008F2CEB" w:rsidRDefault="001D0656" w:rsidP="00104FA7">
      <w:pPr>
        <w:pStyle w:val="Titre2"/>
      </w:pPr>
      <w:bookmarkStart w:id="39" w:name="_Toc397097577"/>
      <w:r>
        <w:lastRenderedPageBreak/>
        <w:t>M</w:t>
      </w:r>
      <w:r w:rsidR="00F9557D">
        <w:t>ethodes Alternatives</w:t>
      </w:r>
      <w:bookmarkEnd w:id="39"/>
    </w:p>
    <w:p w:rsidR="001D0656" w:rsidRDefault="00FB340F" w:rsidP="00FB340F">
      <w:pPr>
        <w:pStyle w:val="Titre3"/>
      </w:pPr>
      <w:bookmarkStart w:id="40" w:name="_Toc397097578"/>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Kutta.</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l’instant </w:t>
      </w:r>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E457A2">
        <w:t xml:space="preserve">Figure </w:t>
      </w:r>
      <w:r w:rsidR="00E457A2">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7601"/>
      <w:r>
        <w:t xml:space="preserve">Figure </w:t>
      </w:r>
      <w:r w:rsidR="00BB37F9">
        <w:fldChar w:fldCharType="begin"/>
      </w:r>
      <w:r w:rsidR="00BB37F9">
        <w:instrText xml:space="preserve"> SEQ Figure \* ARABIC </w:instrText>
      </w:r>
      <w:r w:rsidR="00BB37F9">
        <w:fldChar w:fldCharType="separate"/>
      </w:r>
      <w:r w:rsidR="00E457A2">
        <w:rPr>
          <w:noProof/>
        </w:rPr>
        <w:t>4</w:t>
      </w:r>
      <w:r w:rsidR="00BB37F9">
        <w:rPr>
          <w:noProof/>
        </w:rPr>
        <w:fldChar w:fldCharType="end"/>
      </w:r>
      <w:bookmarkEnd w:id="41"/>
      <w:r>
        <w:t> : Illustration de la méthode Runge Kutta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BB37F9"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BB37F9"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BB37F9"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fonction </w:t>
      </w:r>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BB37F9"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BB37F9"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BB37F9"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BB37F9"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7579"/>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BB37F9"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7580"/>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E457A2">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E457A2">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E457A2" w:rsidRPr="002C43EB">
        <w:t xml:space="preserve">Tableau </w:t>
      </w:r>
      <w:r w:rsidR="00E457A2">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BB37F9"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BB37F9"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CE7281">
            <w:pPr>
              <w:pStyle w:val="Corpsdetexte"/>
              <w:jc w:val="center"/>
              <w:rPr>
                <w:sz w:val="18"/>
                <w:szCs w:val="18"/>
              </w:rPr>
            </w:pP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7594"/>
      <w:r w:rsidRPr="002C43EB">
        <w:t xml:space="preserve">Tableau </w:t>
      </w:r>
      <w:r w:rsidR="00BB37F9">
        <w:fldChar w:fldCharType="begin"/>
      </w:r>
      <w:r w:rsidR="00BB37F9">
        <w:instrText xml:space="preserve"> SEQ Tableau \* ARABIC </w:instrText>
      </w:r>
      <w:r w:rsidR="00BB37F9">
        <w:fldChar w:fldCharType="separate"/>
      </w:r>
      <w:r w:rsidR="00E457A2">
        <w:rPr>
          <w:noProof/>
        </w:rPr>
        <w:t>4</w:t>
      </w:r>
      <w:r w:rsidR="00BB37F9">
        <w:rPr>
          <w:noProof/>
        </w:rPr>
        <w:fldChar w:fldCharType="end"/>
      </w:r>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7581"/>
      <w:r>
        <w:lastRenderedPageBreak/>
        <w:t>application</w:t>
      </w:r>
      <w:bookmarkEnd w:id="48"/>
    </w:p>
    <w:p w:rsidR="007D535F" w:rsidRDefault="001D0656" w:rsidP="00FB340F">
      <w:pPr>
        <w:pStyle w:val="Titre3"/>
      </w:pPr>
      <w:bookmarkStart w:id="49" w:name="_Toc397097582"/>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SuperPhénix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SuperPhénix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BB37F9"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BB37F9"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BB37F9"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BB37F9"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SuperPhénix, elle vaut : </w:t>
      </w:r>
      <w:r w:rsidR="000D3ACA">
        <w:t>562</w:t>
      </w:r>
      <w:r w:rsidR="009476C8">
        <w:t xml:space="preserve"> W/cm</w:t>
      </w:r>
      <w:r w:rsidR="009476C8" w:rsidRPr="00104FA7">
        <w:rPr>
          <w:vertAlign w:val="superscript"/>
        </w:rPr>
        <w:t>3</w:t>
      </w:r>
    </w:p>
    <w:p w:rsidR="009476C8" w:rsidRPr="00104FA7" w:rsidRDefault="00BB37F9"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BB37F9"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BB37F9"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cellule de combustible SuperPhénix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7602"/>
      <w:r w:rsidRPr="000B4797">
        <w:t xml:space="preserve">Figure </w:t>
      </w:r>
      <w:r w:rsidR="00BB37F9">
        <w:fldChar w:fldCharType="begin"/>
      </w:r>
      <w:r w:rsidR="00BB37F9">
        <w:instrText xml:space="preserve"> SEQ Figure \* ARABIC </w:instrText>
      </w:r>
      <w:r w:rsidR="00BB37F9">
        <w:fldChar w:fldCharType="separate"/>
      </w:r>
      <w:r w:rsidR="00E457A2">
        <w:rPr>
          <w:noProof/>
        </w:rPr>
        <w:t>5</w:t>
      </w:r>
      <w:r w:rsidR="00BB37F9">
        <w:rPr>
          <w:noProof/>
        </w:rPr>
        <w:fldChar w:fldCharType="end"/>
      </w:r>
      <w:bookmarkEnd w:id="50"/>
      <w:r w:rsidRPr="000B4797">
        <w:t xml:space="preserve"> : </w:t>
      </w:r>
      <w:r w:rsidR="009476C8">
        <w:t>Illustration d’une cellule c</w:t>
      </w:r>
      <w:r w:rsidRPr="000B4797">
        <w:t>ombustible SuperPhénix</w:t>
      </w:r>
      <w:bookmarkEnd w:id="51"/>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r w:rsidR="00624533">
        <w:t>E</w:t>
      </w:r>
      <w:r w:rsidRPr="00104FA7">
        <w:rPr>
          <w:vertAlign w:val="subscript"/>
        </w:rPr>
        <w:t>%wt</w:t>
      </w:r>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BB37F9"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et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BB37F9"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BB37F9"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E457A2" w:rsidRPr="00EA1826">
        <w:t xml:space="preserve">Tableau </w:t>
      </w:r>
      <w:r w:rsidR="00E457A2">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de SuperPhénix.</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w:t>
            </w:r>
            <w:r>
              <w:t>i</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97595"/>
      <w:r w:rsidRPr="00EA1826">
        <w:t xml:space="preserve">Tableau </w:t>
      </w:r>
      <w:r w:rsidR="00BB37F9">
        <w:fldChar w:fldCharType="begin"/>
      </w:r>
      <w:r w:rsidR="00BB37F9">
        <w:instrText xml:space="preserve"> SEQ Tableau \* ARABIC </w:instrText>
      </w:r>
      <w:r w:rsidR="00BB37F9">
        <w:fldChar w:fldCharType="separate"/>
      </w:r>
      <w:r w:rsidR="00E457A2">
        <w:rPr>
          <w:noProof/>
        </w:rPr>
        <w:t>5</w:t>
      </w:r>
      <w:r w:rsidR="00BB37F9">
        <w:rPr>
          <w:noProof/>
        </w:rPr>
        <w:fldChar w:fldCharType="end"/>
      </w:r>
      <w:bookmarkEnd w:id="52"/>
      <w:r w:rsidRPr="00EA1826">
        <w:t xml:space="preserve"> : Composition </w:t>
      </w:r>
      <w:r>
        <w:t>isotopique des noyaux lourds de SuperPhénix</w:t>
      </w:r>
      <w:bookmarkEnd w:id="53"/>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BB37F9"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BB37F9"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BB37F9"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BB37F9"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BB37F9"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BB37F9"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97583"/>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-VERSION4, en simulant la cellule SuperPhénix avec la bibliothèque de données nucléaire JEFF3.1.2 au format « Draglib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E457A2">
        <w:t xml:space="preserve">Tableau </w:t>
      </w:r>
      <w:r w:rsidR="00E457A2">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97596"/>
      <w:r>
        <w:t xml:space="preserve">Tableau </w:t>
      </w:r>
      <w:r w:rsidR="00BB37F9">
        <w:fldChar w:fldCharType="begin"/>
      </w:r>
      <w:r w:rsidR="00BB37F9">
        <w:instrText xml:space="preserve"> SEQ Tableau \* ARABIC </w:instrText>
      </w:r>
      <w:r w:rsidR="00BB37F9">
        <w:fldChar w:fldCharType="separate"/>
      </w:r>
      <w:r w:rsidR="00E457A2">
        <w:rPr>
          <w:noProof/>
        </w:rPr>
        <w:t>6</w:t>
      </w:r>
      <w:r w:rsidR="00BB37F9">
        <w:rPr>
          <w:noProof/>
        </w:rPr>
        <w:fldChar w:fldCharType="end"/>
      </w:r>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97584"/>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E457A2">
        <w:t xml:space="preserve">Figure </w:t>
      </w:r>
      <w:r w:rsidR="00E457A2">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E457A2">
        <w:t xml:space="preserve">Figure </w:t>
      </w:r>
      <w:r w:rsidR="00E457A2">
        <w:rPr>
          <w:noProof/>
        </w:rPr>
        <w:t>13</w:t>
      </w:r>
      <w:r w:rsidR="009B5225">
        <w:fldChar w:fldCharType="end"/>
      </w:r>
      <w:r w:rsidR="009B5225">
        <w:t>.</w:t>
      </w:r>
    </w:p>
    <w:p w:rsidR="007D535F" w:rsidRPr="00FB340F" w:rsidRDefault="00FB340F" w:rsidP="00FB340F">
      <w:pPr>
        <w:pStyle w:val="Titre3"/>
      </w:pPr>
      <w:bookmarkStart w:id="59" w:name="_Toc397097585"/>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E457A2">
        <w:t xml:space="preserve">Tableau </w:t>
      </w:r>
      <w:r w:rsidR="00E457A2">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97597"/>
      <w:r>
        <w:t xml:space="preserve">Tableau </w:t>
      </w:r>
      <w:r w:rsidR="00BB37F9">
        <w:fldChar w:fldCharType="begin"/>
      </w:r>
      <w:r w:rsidR="00BB37F9">
        <w:instrText xml:space="preserve"> SEQ Tableau \* ARABIC </w:instrText>
      </w:r>
      <w:r w:rsidR="00BB37F9">
        <w:fldChar w:fldCharType="separate"/>
      </w:r>
      <w:r w:rsidR="00E457A2">
        <w:rPr>
          <w:noProof/>
        </w:rPr>
        <w:t>7</w:t>
      </w:r>
      <w:r w:rsidR="00BB37F9">
        <w:rPr>
          <w:noProof/>
        </w:rPr>
        <w:fldChar w:fldCharType="end"/>
      </w:r>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etc), couteuse</w:t>
      </w:r>
      <w:r w:rsidR="00113D7B">
        <w:t>s</w:t>
      </w:r>
      <w:r>
        <w:t xml:space="preserve"> (inversion de matrice, etc).</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Kutta,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97586"/>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97587"/>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donné</w:t>
      </w:r>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SuperPhénix</w:t>
      </w:r>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A11C6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 xml:space="preserve">Deux vecteurs Pu ont été étudiés : </w:t>
      </w:r>
    </w:p>
    <w:p w:rsidR="00E457A2" w:rsidRDefault="00A11C6D" w:rsidP="008D50DF">
      <w:pPr>
        <w:pStyle w:val="Lgende"/>
        <w:ind w:firstLine="0"/>
      </w:pPr>
      <w:r>
        <w:t xml:space="preserve">Un vecteur Pu provenant de </w:t>
      </w:r>
      <w:r w:rsidR="0032041D" w:rsidRPr="00A11C6D">
        <w:t xml:space="preserve">la cellule SPX </w:t>
      </w:r>
      <w:r>
        <w:t xml:space="preserve">(voir </w:t>
      </w:r>
      <w:r>
        <w:fldChar w:fldCharType="begin"/>
      </w:r>
      <w:r>
        <w:instrText xml:space="preserve"> REF _Ref396832571 \h  \* MERGEFORMAT </w:instrText>
      </w:r>
      <w:r>
        <w:fldChar w:fldCharType="separate"/>
      </w:r>
      <w:r w:rsidR="00E457A2" w:rsidRPr="00EA1826">
        <w:t xml:space="preserve">Tableau </w:t>
      </w:r>
      <w:r w:rsidR="00E457A2">
        <w:t>5</w:t>
      </w:r>
      <w:r>
        <w:fldChar w:fldCharType="end"/>
      </w:r>
      <w:r>
        <w:t>)</w:t>
      </w:r>
      <w:r w:rsidR="006879CB">
        <w:t xml:space="preserve"> et </w:t>
      </w:r>
      <w:r w:rsidR="00A55A85">
        <w:fldChar w:fldCharType="begin"/>
      </w:r>
      <w:r w:rsidR="00A55A85">
        <w:instrText xml:space="preserve"> REF _Ref397089529 \h </w:instrText>
      </w:r>
      <w:r w:rsidR="00A55A85">
        <w:fldChar w:fldCharType="separate"/>
      </w:r>
    </w:p>
    <w:p w:rsidR="00E457A2" w:rsidRDefault="00E457A2" w:rsidP="008D50DF">
      <w:pPr>
        <w:pStyle w:val="Lgende"/>
        <w:ind w:firstLine="0"/>
      </w:pPr>
      <w:r>
        <w:t xml:space="preserve">Figure </w:t>
      </w:r>
      <w:r>
        <w:rPr>
          <w:noProof/>
        </w:rPr>
        <w:t>17</w:t>
      </w:r>
      <w:r w:rsidR="00A55A85">
        <w:fldChar w:fldCharType="end"/>
      </w:r>
      <w:r w:rsidR="00A55A85">
        <w:t xml:space="preserve"> à </w:t>
      </w:r>
      <w:r w:rsidR="00A55A85">
        <w:fldChar w:fldCharType="begin"/>
      </w:r>
      <w:r w:rsidR="00A55A85">
        <w:instrText xml:space="preserve"> REF _Ref397089530 \h </w:instrText>
      </w:r>
      <w:r w:rsidR="00A55A85">
        <w:fldChar w:fldCharType="separate"/>
      </w:r>
    </w:p>
    <w:p w:rsidR="00A11C6D" w:rsidRDefault="00E457A2" w:rsidP="00A11C6D">
      <w:pPr>
        <w:pStyle w:val="Paragraphedeliste"/>
        <w:numPr>
          <w:ilvl w:val="0"/>
          <w:numId w:val="30"/>
        </w:numPr>
        <w:rPr>
          <w:rFonts w:asciiTheme="minorHAnsi" w:hAnsiTheme="minorHAnsi" w:cstheme="minorHAnsi"/>
        </w:rPr>
      </w:pPr>
      <w:r>
        <w:t xml:space="preserve">Figure </w:t>
      </w:r>
      <w:r>
        <w:rPr>
          <w:noProof/>
        </w:rPr>
        <w:t>19</w:t>
      </w:r>
      <w:r w:rsidR="00A55A85">
        <w:rPr>
          <w:rFonts w:asciiTheme="minorHAnsi" w:hAnsiTheme="minorHAnsi" w:cstheme="minorHAnsi"/>
        </w:rPr>
        <w:fldChar w:fldCharType="end"/>
      </w:r>
    </w:p>
    <w:p w:rsidR="00E457A2" w:rsidRDefault="00A11C6D" w:rsidP="0048660B">
      <w:pPr>
        <w:pStyle w:val="Lgende"/>
        <w:ind w:firstLine="0"/>
      </w:pPr>
      <w:r w:rsidRPr="00E427F9">
        <w:t>Un vecteur Pu provenant</w:t>
      </w:r>
      <w:r w:rsidR="0032041D" w:rsidRPr="00E427F9">
        <w:t xml:space="preserve"> d’un comb</w:t>
      </w:r>
      <w:r w:rsidR="00C17BC9" w:rsidRPr="00E427F9">
        <w:t>ustible</w:t>
      </w:r>
      <w:r w:rsidR="00025703" w:rsidRPr="00E427F9">
        <w:t xml:space="preserve"> REP épuisé à 43000MWj/t</w:t>
      </w:r>
      <w:r w:rsidRPr="00E427F9">
        <w:t xml:space="preserve"> (voir </w:t>
      </w:r>
      <w:r w:rsidRPr="00E427F9">
        <w:fldChar w:fldCharType="begin"/>
      </w:r>
      <w:r w:rsidRPr="00E427F9">
        <w:instrText xml:space="preserve"> REF _Ref396768484 \h  \* MERGEFORMAT </w:instrText>
      </w:r>
      <w:r w:rsidRPr="00E427F9">
        <w:fldChar w:fldCharType="separate"/>
      </w:r>
      <w:r w:rsidR="00E457A2" w:rsidRPr="000B4797">
        <w:t xml:space="preserve">Tableau </w:t>
      </w:r>
      <w:r w:rsidR="00E457A2">
        <w:t>1</w:t>
      </w:r>
      <w:r w:rsidRPr="00E427F9">
        <w:fldChar w:fldCharType="end"/>
      </w:r>
      <w:r w:rsidRPr="00E427F9">
        <w:t>)</w:t>
      </w:r>
      <w:r w:rsidR="008B2F14" w:rsidRPr="00E427F9">
        <w:t xml:space="preserve"> et </w:t>
      </w:r>
      <w:r w:rsidR="00A55A85">
        <w:rPr>
          <w:b w:val="0"/>
        </w:rPr>
        <w:fldChar w:fldCharType="begin"/>
      </w:r>
      <w:r w:rsidR="00A55A85">
        <w:instrText xml:space="preserve"> REF _Ref397089566 \h </w:instrText>
      </w:r>
      <w:r w:rsidR="00A55A85">
        <w:rPr>
          <w:b w:val="0"/>
        </w:rPr>
      </w:r>
      <w:r w:rsidR="00A55A85">
        <w:rPr>
          <w:b w:val="0"/>
        </w:rPr>
        <w:fldChar w:fldCharType="separate"/>
      </w:r>
    </w:p>
    <w:p w:rsidR="003F6DFA" w:rsidRPr="00E427F9" w:rsidRDefault="00E457A2" w:rsidP="008676C8">
      <w:pPr>
        <w:pStyle w:val="Paragraphedeliste"/>
        <w:numPr>
          <w:ilvl w:val="0"/>
          <w:numId w:val="30"/>
        </w:numPr>
        <w:rPr>
          <w:rFonts w:asciiTheme="minorHAnsi" w:hAnsiTheme="minorHAnsi" w:cstheme="minorHAnsi"/>
        </w:rPr>
      </w:pPr>
      <w:r>
        <w:t xml:space="preserve">Figure </w:t>
      </w:r>
      <w:r>
        <w:rPr>
          <w:noProof/>
        </w:rPr>
        <w:t>20</w:t>
      </w:r>
      <w:r w:rsidR="00A55A85">
        <w:rPr>
          <w:rFonts w:asciiTheme="minorHAnsi" w:hAnsiTheme="minorHAnsi" w:cstheme="minorHAnsi"/>
          <w:b/>
        </w:rPr>
        <w:fldChar w:fldCharType="end"/>
      </w:r>
      <w:r w:rsidR="00A55A85">
        <w:rPr>
          <w:rFonts w:asciiTheme="minorHAnsi" w:hAnsiTheme="minorHAnsi" w:cstheme="minorHAnsi"/>
          <w:b/>
        </w:rPr>
        <w:t xml:space="preserve"> </w:t>
      </w:r>
      <w:r w:rsidR="00A55A85" w:rsidRPr="00A55A85">
        <w:rPr>
          <w:rFonts w:asciiTheme="minorHAnsi" w:hAnsiTheme="minorHAnsi" w:cstheme="minorHAnsi"/>
        </w:rPr>
        <w:t>à</w:t>
      </w:r>
      <w:r w:rsidR="00A55A85">
        <w:rPr>
          <w:rFonts w:asciiTheme="minorHAnsi" w:hAnsiTheme="minorHAnsi" w:cstheme="minorHAnsi"/>
          <w:b/>
        </w:rPr>
        <w:t xml:space="preserve"> </w:t>
      </w:r>
      <w:r w:rsidR="00A55A85">
        <w:rPr>
          <w:rFonts w:asciiTheme="minorHAnsi" w:hAnsiTheme="minorHAnsi" w:cstheme="minorHAnsi"/>
          <w:b/>
        </w:rPr>
        <w:fldChar w:fldCharType="begin"/>
      </w:r>
      <w:r w:rsidR="00A55A85">
        <w:rPr>
          <w:rFonts w:asciiTheme="minorHAnsi" w:hAnsiTheme="minorHAnsi" w:cstheme="minorHAnsi"/>
          <w:b/>
        </w:rPr>
        <w:instrText xml:space="preserve"> REF _Ref397089567 \h </w:instrText>
      </w:r>
      <w:r w:rsidR="00A55A85">
        <w:rPr>
          <w:rFonts w:asciiTheme="minorHAnsi" w:hAnsiTheme="minorHAnsi" w:cstheme="minorHAnsi"/>
          <w:b/>
        </w:rPr>
      </w:r>
      <w:r w:rsidR="00A55A85">
        <w:rPr>
          <w:rFonts w:asciiTheme="minorHAnsi" w:hAnsiTheme="minorHAnsi" w:cstheme="minorHAnsi"/>
          <w:b/>
        </w:rPr>
        <w:fldChar w:fldCharType="separate"/>
      </w:r>
      <w:r>
        <w:t xml:space="preserve">Figure </w:t>
      </w:r>
      <w:r>
        <w:rPr>
          <w:noProof/>
        </w:rPr>
        <w:t>22</w:t>
      </w:r>
      <w:r w:rsidR="00A55A85">
        <w:rPr>
          <w:rFonts w:asciiTheme="minorHAnsi" w:hAnsiTheme="minorHAnsi" w:cstheme="minorHAnsi"/>
          <w:b/>
        </w:rPr>
        <w:fldChar w:fldCharType="end"/>
      </w:r>
      <w:r w:rsidR="008B2F14" w:rsidRPr="00E427F9">
        <w:rPr>
          <w:rFonts w:asciiTheme="minorHAnsi" w:hAnsiTheme="minorHAnsi" w:cstheme="minorHAnsi"/>
        </w:rPr>
        <w:t xml:space="preserve">qui </w:t>
      </w:r>
      <w:r w:rsidR="00E427F9" w:rsidRPr="00E427F9">
        <w:rPr>
          <w:rFonts w:asciiTheme="minorHAnsi" w:hAnsiTheme="minorHAnsi" w:cstheme="minorHAnsi"/>
        </w:rPr>
        <w:t>représente l’évolution du Pu239, Pu240 et Pu241 en fonction de l’irradiation</w:t>
      </w:r>
      <w:r w:rsidR="00E427F9">
        <w:rPr>
          <w:rFonts w:asciiTheme="minorHAnsi" w:hAnsiTheme="minorHAnsi" w:cstheme="minorHAnsi"/>
        </w:rPr>
        <w:t>.</w:t>
      </w:r>
      <w:r w:rsidR="00E427F9" w:rsidRPr="00E427F9">
        <w:rPr>
          <w:rFonts w:asciiTheme="minorHAnsi" w:hAnsiTheme="minorHAnsi" w:cstheme="minorHAnsi"/>
        </w:rPr>
        <w:t xml:space="preserve"> </w:t>
      </w:r>
    </w:p>
    <w:p w:rsidR="002F2BAF" w:rsidRDefault="007D535F" w:rsidP="002F2BAF">
      <w:pPr>
        <w:pStyle w:val="Titre2"/>
      </w:pPr>
      <w:bookmarkStart w:id="65" w:name="_Ref396956426"/>
      <w:bookmarkStart w:id="66" w:name="_Toc397097588"/>
      <w:r>
        <w:t>Analyse physique</w:t>
      </w:r>
      <w:bookmarkEnd w:id="65"/>
      <w:bookmarkEnd w:id="66"/>
    </w:p>
    <w:p w:rsidR="00E457A2" w:rsidRDefault="002F2BAF" w:rsidP="008D50DF">
      <w:pPr>
        <w:pStyle w:val="Lgende"/>
        <w:ind w:firstLine="0"/>
      </w:pPr>
      <w:r>
        <w:t>Les résu</w:t>
      </w:r>
      <w:r w:rsidR="008445B2">
        <w:t>ltats sont présentés en « annexe - exploitation du modèle RK1 »</w:t>
      </w:r>
      <w:r w:rsidR="00283FBD">
        <w:t xml:space="preserve"> dans les</w:t>
      </w:r>
      <w:r w:rsidR="00876EF2">
        <w:t xml:space="preserve"> </w:t>
      </w:r>
      <w:r w:rsidR="00876EF2">
        <w:fldChar w:fldCharType="begin"/>
      </w:r>
      <w:r w:rsidR="00876EF2">
        <w:instrText xml:space="preserve"> REF _Ref397089529 \h </w:instrText>
      </w:r>
      <w:r w:rsidR="00876EF2">
        <w:fldChar w:fldCharType="separate"/>
      </w:r>
    </w:p>
    <w:p w:rsidR="002F2BAF" w:rsidRPr="00C17BC9" w:rsidRDefault="00E457A2" w:rsidP="002F2BAF">
      <w:pPr>
        <w:rPr>
          <w:rFonts w:asciiTheme="minorHAnsi" w:hAnsiTheme="minorHAnsi" w:cstheme="minorHAnsi"/>
          <w:sz w:val="24"/>
          <w:szCs w:val="24"/>
        </w:rPr>
      </w:pPr>
      <w:r>
        <w:t xml:space="preserve">Figure </w:t>
      </w:r>
      <w:r>
        <w:rPr>
          <w:noProof/>
        </w:rPr>
        <w:t>17</w:t>
      </w:r>
      <w:r w:rsidR="00876EF2">
        <w:rPr>
          <w:rFonts w:asciiTheme="minorHAnsi" w:hAnsiTheme="minorHAnsi" w:cstheme="minorHAnsi"/>
          <w:sz w:val="24"/>
          <w:szCs w:val="24"/>
        </w:rPr>
        <w:fldChar w:fldCharType="end"/>
      </w:r>
      <w:r w:rsidR="00876EF2">
        <w:rPr>
          <w:rFonts w:asciiTheme="minorHAnsi" w:hAnsiTheme="minorHAnsi" w:cstheme="minorHAnsi"/>
          <w:sz w:val="24"/>
          <w:szCs w:val="24"/>
        </w:rPr>
        <w:t xml:space="preserve"> à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_Ref397089567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t xml:space="preserve">Figure </w:t>
      </w:r>
      <w:r>
        <w:rPr>
          <w:noProof/>
        </w:rPr>
        <w:t>22</w:t>
      </w:r>
      <w:r w:rsidR="00876EF2">
        <w:rPr>
          <w:rFonts w:asciiTheme="minorHAnsi" w:hAnsiTheme="minorHAnsi" w:cstheme="minorHAnsi"/>
          <w:sz w:val="24"/>
          <w:szCs w:val="24"/>
        </w:rPr>
        <w:fldChar w:fldCharType="end"/>
      </w:r>
      <w:r w:rsidR="002F2BAF">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 xml:space="preserve">Le code couleur correspondant aux </w:t>
      </w:r>
      <w:r w:rsidR="008676C8">
        <w:rPr>
          <w:rFonts w:asciiTheme="minorHAnsi" w:hAnsiTheme="minorHAnsi" w:cstheme="minorHAnsi"/>
          <w:sz w:val="24"/>
          <w:szCs w:val="24"/>
        </w:rPr>
        <w:t>paramètres de transformations</w:t>
      </w:r>
      <w:r>
        <w:rPr>
          <w:rFonts w:asciiTheme="minorHAnsi" w:hAnsiTheme="minorHAnsi" w:cstheme="minorHAnsi"/>
          <w:sz w:val="24"/>
          <w:szCs w:val="24"/>
        </w:rPr>
        <w:t xml:space="preserve"> est présenté dans le tableau</w:t>
      </w:r>
      <w:r w:rsidR="008676C8">
        <w:rPr>
          <w:rFonts w:asciiTheme="minorHAnsi" w:hAnsiTheme="minorHAnsi" w:cstheme="minorHAnsi"/>
          <w:sz w:val="24"/>
          <w:szCs w:val="24"/>
        </w:rPr>
        <w:t xml:space="preserve"> suivant</w:t>
      </w:r>
      <w:r>
        <w:rPr>
          <w:rFonts w:asciiTheme="minorHAnsi" w:hAnsiTheme="minorHAnsi" w:cstheme="minorHAnsi"/>
          <w:sz w:val="24"/>
          <w:szCs w:val="24"/>
        </w:rPr>
        <w: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F5DB5C3" wp14:editId="0912D688">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32BCC6F8" wp14:editId="0F29EE57">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Pr="00DB3A94" w:rsidRDefault="00BB37F9"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BB37F9" w:rsidRPr="00DB3A94" w:rsidRDefault="00BB37F9"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E457A2" w:rsidRPr="000B4797">
        <w:t xml:space="preserve">Tableau </w:t>
      </w:r>
      <w:r w:rsidR="00E457A2">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E457A2" w:rsidRPr="00EA1826">
        <w:t xml:space="preserve">Tableau </w:t>
      </w:r>
      <w:r w:rsidR="00E457A2">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E457A2" w:rsidRPr="002C43EB">
        <w:t xml:space="preserve">Tableau </w:t>
      </w:r>
      <w:r w:rsidR="00E457A2">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E457A2" w:rsidRPr="002C43EB">
        <w:t xml:space="preserve">Tableau </w:t>
      </w:r>
      <w:r w:rsidR="00E457A2">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7" w:name="_Toc397097589"/>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F72DBA"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complexité d’un tel processus, etc.</w:t>
      </w:r>
    </w:p>
    <w:p w:rsidR="00F72DBA" w:rsidRPr="00AB1573" w:rsidRDefault="00F72DBA" w:rsidP="00AB1573">
      <w:pPr>
        <w:pStyle w:val="Paragraphedeliste"/>
        <w:numPr>
          <w:ilvl w:val="0"/>
          <w:numId w:val="32"/>
        </w:numPr>
        <w:rPr>
          <w:rFonts w:asciiTheme="minorHAnsi" w:hAnsiTheme="minorHAnsi" w:cstheme="minorHAnsi"/>
        </w:rPr>
      </w:pPr>
      <w:r w:rsidRPr="00AB1573">
        <w:rPr>
          <w:rFonts w:asciiTheme="minorHAnsi" w:hAnsiTheme="minorHAnsi" w:cstheme="minorHAnsi"/>
        </w:rPr>
        <w:lastRenderedPageBreak/>
        <w:br w:type="page"/>
      </w:r>
    </w:p>
    <w:p w:rsidR="007D535F" w:rsidRPr="00746055" w:rsidRDefault="007D535F" w:rsidP="007D535F">
      <w:pPr>
        <w:rPr>
          <w:rFonts w:asciiTheme="minorHAnsi" w:hAnsiTheme="minorHAnsi" w:cstheme="minorHAnsi"/>
          <w:sz w:val="24"/>
        </w:rPr>
      </w:pPr>
    </w:p>
    <w:p w:rsidR="007D535F" w:rsidRPr="00A448B8" w:rsidRDefault="007D535F" w:rsidP="001E7737">
      <w:pPr>
        <w:pStyle w:val="Titre1"/>
      </w:pPr>
      <w:bookmarkStart w:id="68" w:name="_Toc397097590"/>
      <w:r w:rsidRPr="00A448B8">
        <w:t>CONCLUSION GENERALE</w:t>
      </w:r>
      <w:bookmarkEnd w:id="68"/>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r w:rsidR="00745F1D">
        <w:t>noté</w:t>
      </w:r>
      <w: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drawing>
          <wp:inline distT="0" distB="0" distL="0" distR="0" wp14:anchorId="56A935B4" wp14:editId="347E19C6">
            <wp:extent cx="5760720" cy="2943443"/>
            <wp:effectExtent l="0" t="0" r="11430"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69" w:name="_Ref397014903"/>
      <w:bookmarkStart w:id="70" w:name="_Toc397097603"/>
      <w:r>
        <w:t xml:space="preserve">Figure </w:t>
      </w:r>
      <w:r w:rsidR="00BB37F9">
        <w:fldChar w:fldCharType="begin"/>
      </w:r>
      <w:r w:rsidR="00BB37F9">
        <w:instrText xml:space="preserve"> SEQ Figure \* ARABIC </w:instrText>
      </w:r>
      <w:r w:rsidR="00BB37F9">
        <w:fldChar w:fldCharType="separate"/>
      </w:r>
      <w:r w:rsidR="00E457A2">
        <w:rPr>
          <w:noProof/>
        </w:rPr>
        <w:t>6</w:t>
      </w:r>
      <w:r w:rsidR="00BB37F9">
        <w:rPr>
          <w:noProof/>
        </w:rPr>
        <w:fldChar w:fldCharType="end"/>
      </w:r>
      <w:bookmarkEnd w:id="69"/>
      <w:r>
        <w:t> : Evolution de la quantité d’U235 soumis à un flux neutronique</w:t>
      </w:r>
      <w:bookmarkEnd w:id="7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BB37F9"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3F6DFA">
      <w:pPr>
        <w:keepNext/>
        <w:spacing w:line="480" w:lineRule="auto"/>
      </w:pPr>
      <w:r>
        <w:rPr>
          <w:noProof/>
          <w:lang w:eastAsia="fr-FR"/>
        </w:rPr>
        <w:lastRenderedPageBreak/>
        <w:drawing>
          <wp:inline distT="0" distB="0" distL="0" distR="0" wp14:anchorId="64AFA389" wp14:editId="41219A1B">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71" w:name="_Ref396949374"/>
      <w:bookmarkStart w:id="72" w:name="_Toc397097604"/>
      <w:r>
        <w:t xml:space="preserve">Figure </w:t>
      </w:r>
      <w:r w:rsidR="00BB37F9">
        <w:fldChar w:fldCharType="begin"/>
      </w:r>
      <w:r w:rsidR="00BB37F9">
        <w:instrText xml:space="preserve"> SEQ Figure \* ARABIC </w:instrText>
      </w:r>
      <w:r w:rsidR="00BB37F9">
        <w:fldChar w:fldCharType="separate"/>
      </w:r>
      <w:r w:rsidR="00E457A2">
        <w:rPr>
          <w:noProof/>
        </w:rPr>
        <w:t>7</w:t>
      </w:r>
      <w:r w:rsidR="00BB37F9">
        <w:rPr>
          <w:noProof/>
        </w:rPr>
        <w:fldChar w:fldCharType="end"/>
      </w:r>
      <w:r>
        <w:t> : Evolution de la quantité d’U238 soumis à un flux neutronique</w:t>
      </w:r>
      <w:bookmarkEnd w:id="71"/>
      <w:bookmarkEnd w:id="72"/>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BB37F9"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BB37F9"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BB37F9"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692B39" w:rsidP="00BE003C">
      <w:pPr>
        <w:keepNext/>
      </w:pPr>
      <w:r>
        <w:rPr>
          <w:noProof/>
          <w:lang w:eastAsia="fr-FR"/>
        </w:rPr>
        <w:lastRenderedPageBreak/>
        <w:drawing>
          <wp:inline distT="0" distB="0" distL="0" distR="0" wp14:anchorId="709B66BF" wp14:editId="353D9A6B">
            <wp:extent cx="5760720" cy="2943443"/>
            <wp:effectExtent l="0" t="0" r="11430" b="9525"/>
            <wp:docPr id="61" name="Graphique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73" w:name="_Ref396981136"/>
      <w:bookmarkStart w:id="74" w:name="_Toc397097605"/>
      <w:r>
        <w:t xml:space="preserve">Figure </w:t>
      </w:r>
      <w:r w:rsidR="00BB37F9">
        <w:fldChar w:fldCharType="begin"/>
      </w:r>
      <w:r w:rsidR="00BB37F9">
        <w:instrText xml:space="preserve"> SEQ Figure \* ARABIC </w:instrText>
      </w:r>
      <w:r w:rsidR="00BB37F9">
        <w:fldChar w:fldCharType="separate"/>
      </w:r>
      <w:r w:rsidR="00E457A2">
        <w:rPr>
          <w:noProof/>
        </w:rPr>
        <w:t>8</w:t>
      </w:r>
      <w:r w:rsidR="00BB37F9">
        <w:rPr>
          <w:noProof/>
        </w:rPr>
        <w:fldChar w:fldCharType="end"/>
      </w:r>
      <w:r>
        <w:t> : Evolution de la quantité de Pu239 soumis à un flux neutronique</w:t>
      </w:r>
      <w:bookmarkEnd w:id="73"/>
      <w:bookmarkEnd w:id="74"/>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692B39" w:rsidP="00BE003C">
      <w:pPr>
        <w:keepNext/>
      </w:pPr>
      <w:r>
        <w:rPr>
          <w:noProof/>
          <w:lang w:eastAsia="fr-FR"/>
        </w:rPr>
        <w:lastRenderedPageBreak/>
        <w:drawing>
          <wp:inline distT="0" distB="0" distL="0" distR="0" wp14:anchorId="52C48F20" wp14:editId="19E18277">
            <wp:extent cx="5760720" cy="2943443"/>
            <wp:effectExtent l="0" t="0" r="11430" b="9525"/>
            <wp:docPr id="2048" name="Graphique 20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75" w:name="_Toc397097606"/>
      <w:r>
        <w:t xml:space="preserve">Figure </w:t>
      </w:r>
      <w:r w:rsidR="00BB37F9">
        <w:fldChar w:fldCharType="begin"/>
      </w:r>
      <w:r w:rsidR="00BB37F9">
        <w:instrText xml:space="preserve"> SEQ Figure \* ARABIC </w:instrText>
      </w:r>
      <w:r w:rsidR="00BB37F9">
        <w:fldChar w:fldCharType="separate"/>
      </w:r>
      <w:r w:rsidR="00E457A2">
        <w:rPr>
          <w:noProof/>
        </w:rPr>
        <w:t>9</w:t>
      </w:r>
      <w:r w:rsidR="00BB37F9">
        <w:rPr>
          <w:noProof/>
        </w:rPr>
        <w:fldChar w:fldCharType="end"/>
      </w:r>
      <w:r>
        <w:t> : Evolution de la quantité de Pu240 soumis à un flux neutronique</w:t>
      </w:r>
      <w:bookmarkEnd w:id="75"/>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692B39" w:rsidP="00BE003C">
      <w:pPr>
        <w:keepNext/>
      </w:pPr>
      <w:r>
        <w:rPr>
          <w:noProof/>
          <w:lang w:eastAsia="fr-FR"/>
        </w:rPr>
        <w:lastRenderedPageBreak/>
        <w:drawing>
          <wp:inline distT="0" distB="0" distL="0" distR="0" wp14:anchorId="370B9AFF" wp14:editId="46771434">
            <wp:extent cx="5760720" cy="2943443"/>
            <wp:effectExtent l="0" t="0" r="11430" b="9525"/>
            <wp:docPr id="2049" name="Graphique 2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76" w:name="_Ref396949197"/>
      <w:bookmarkStart w:id="77" w:name="_Ref396949331"/>
      <w:bookmarkStart w:id="78" w:name="_Ref396981180"/>
      <w:bookmarkStart w:id="79" w:name="_Toc397097607"/>
      <w:r>
        <w:t xml:space="preserve">Figure </w:t>
      </w:r>
      <w:r w:rsidR="00BB37F9">
        <w:fldChar w:fldCharType="begin"/>
      </w:r>
      <w:r w:rsidR="00BB37F9">
        <w:instrText xml:space="preserve"> SEQ Figure \* ARABIC </w:instrText>
      </w:r>
      <w:r w:rsidR="00BB37F9">
        <w:fldChar w:fldCharType="separate"/>
      </w:r>
      <w:r w:rsidR="00E457A2">
        <w:rPr>
          <w:noProof/>
        </w:rPr>
        <w:t>10</w:t>
      </w:r>
      <w:r w:rsidR="00BB37F9">
        <w:rPr>
          <w:noProof/>
        </w:rPr>
        <w:fldChar w:fldCharType="end"/>
      </w:r>
      <w:r>
        <w:t> : Evolution de la quantité de Pu241 soumis à un flux neutronique</w:t>
      </w:r>
      <w:bookmarkEnd w:id="76"/>
      <w:bookmarkEnd w:id="77"/>
      <w:bookmarkEnd w:id="78"/>
      <w:bookmarkEnd w:id="79"/>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BB37F9"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692B39" w:rsidP="00BE003C">
      <w:pPr>
        <w:keepNext/>
      </w:pPr>
      <w:r>
        <w:rPr>
          <w:noProof/>
          <w:lang w:eastAsia="fr-FR"/>
        </w:rPr>
        <w:lastRenderedPageBreak/>
        <w:drawing>
          <wp:inline distT="0" distB="0" distL="0" distR="0" wp14:anchorId="71628075" wp14:editId="02291028">
            <wp:extent cx="5760720" cy="2943443"/>
            <wp:effectExtent l="0" t="0" r="11430" b="9525"/>
            <wp:docPr id="2050" name="Graphique 20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80" w:name="_Toc397097608"/>
      <w:r>
        <w:t xml:space="preserve">Figure </w:t>
      </w:r>
      <w:r w:rsidR="00BB37F9">
        <w:fldChar w:fldCharType="begin"/>
      </w:r>
      <w:r w:rsidR="00BB37F9">
        <w:instrText xml:space="preserve"> SEQ Figure \* ARABIC </w:instrText>
      </w:r>
      <w:r w:rsidR="00BB37F9">
        <w:fldChar w:fldCharType="separate"/>
      </w:r>
      <w:r w:rsidR="00E457A2">
        <w:rPr>
          <w:noProof/>
        </w:rPr>
        <w:t>11</w:t>
      </w:r>
      <w:r w:rsidR="00BB37F9">
        <w:rPr>
          <w:noProof/>
        </w:rPr>
        <w:fldChar w:fldCharType="end"/>
      </w:r>
      <w:r>
        <w:t> : Evolution de la quantité d’Am241 soumis à un flux neutronique</w:t>
      </w:r>
      <w:bookmarkEnd w:id="80"/>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BB37F9"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692B39" w:rsidP="00BE003C">
      <w:pPr>
        <w:keepNext/>
      </w:pPr>
      <w:r>
        <w:rPr>
          <w:noProof/>
          <w:lang w:eastAsia="fr-FR"/>
        </w:rPr>
        <w:lastRenderedPageBreak/>
        <w:drawing>
          <wp:inline distT="0" distB="0" distL="0" distR="0" wp14:anchorId="513A2CFA" wp14:editId="36F0C60A">
            <wp:extent cx="5760720" cy="2943443"/>
            <wp:effectExtent l="0" t="0" r="11430" b="9525"/>
            <wp:docPr id="2051" name="Graphique 20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9"/>
      <w:r>
        <w:t xml:space="preserve">Figure </w:t>
      </w:r>
      <w:r w:rsidR="00BB37F9">
        <w:fldChar w:fldCharType="begin"/>
      </w:r>
      <w:r w:rsidR="00BB37F9">
        <w:instrText xml:space="preserve"> SEQ Figure \* ARABIC </w:instrText>
      </w:r>
      <w:r w:rsidR="00BB37F9">
        <w:fldChar w:fldCharType="separate"/>
      </w:r>
      <w:r w:rsidR="00E457A2">
        <w:rPr>
          <w:noProof/>
        </w:rPr>
        <w:t>12</w:t>
      </w:r>
      <w:r w:rsidR="00BB37F9">
        <w:rPr>
          <w:noProof/>
        </w:rPr>
        <w:fldChar w:fldCharType="end"/>
      </w:r>
      <w:r>
        <w:t> : Evolution de la quantité de Pu242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BB37F9"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BB37F9"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692B39" w:rsidP="008533D4">
      <w:pPr>
        <w:rPr>
          <w:rFonts w:ascii="Times New Roman" w:eastAsiaTheme="minorHAnsi" w:hAnsi="Times New Roman"/>
          <w:spacing w:val="-5"/>
          <w:kern w:val="20"/>
          <w:sz w:val="24"/>
          <w:szCs w:val="24"/>
        </w:rPr>
      </w:pPr>
      <w:r>
        <w:rPr>
          <w:noProof/>
          <w:lang w:eastAsia="fr-FR"/>
        </w:rPr>
        <w:lastRenderedPageBreak/>
        <w:drawing>
          <wp:inline distT="0" distB="0" distL="0" distR="0" wp14:anchorId="54D1A48E" wp14:editId="4ABFD0E5">
            <wp:extent cx="5760720" cy="2943443"/>
            <wp:effectExtent l="0" t="0" r="11430" b="9525"/>
            <wp:docPr id="2052" name="Graphique 20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424A0" w:rsidRDefault="00BE003C" w:rsidP="001E7737">
      <w:pPr>
        <w:pStyle w:val="Lgende"/>
        <w:rPr>
          <w:rFonts w:ascii="Times New Roman" w:eastAsiaTheme="minorHAnsi" w:hAnsi="Times New Roman"/>
          <w:spacing w:val="-5"/>
          <w:kern w:val="20"/>
        </w:rPr>
      </w:pPr>
      <w:bookmarkStart w:id="82" w:name="_Ref397014937"/>
      <w:bookmarkStart w:id="83" w:name="_Toc397097610"/>
      <w:r>
        <w:t xml:space="preserve">Figure </w:t>
      </w:r>
      <w:r w:rsidR="00BB37F9">
        <w:fldChar w:fldCharType="begin"/>
      </w:r>
      <w:r w:rsidR="00BB37F9">
        <w:instrText xml:space="preserve"> SEQ Figure \* ARABIC </w:instrText>
      </w:r>
      <w:r w:rsidR="00BB37F9">
        <w:fldChar w:fldCharType="separate"/>
      </w:r>
      <w:r w:rsidR="00E457A2">
        <w:rPr>
          <w:noProof/>
        </w:rPr>
        <w:t>13</w:t>
      </w:r>
      <w:r w:rsidR="00BB37F9">
        <w:rPr>
          <w:noProof/>
        </w:rPr>
        <w:fldChar w:fldCharType="end"/>
      </w:r>
      <w:bookmarkEnd w:id="82"/>
      <w:r>
        <w:t> : Evolution de la quantité de Pu238 soumis à un flux neutronique</w:t>
      </w:r>
      <w:bookmarkEnd w:id="83"/>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BB37F9"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4" w:name="_Toc397097611"/>
      <w:r>
        <w:t xml:space="preserve">Figure </w:t>
      </w:r>
      <w:r w:rsidR="00BB37F9">
        <w:fldChar w:fldCharType="begin"/>
      </w:r>
      <w:r w:rsidR="00BB37F9">
        <w:instrText xml:space="preserve"> SEQ Figure \* ARABIC </w:instrText>
      </w:r>
      <w:r w:rsidR="00BB37F9">
        <w:fldChar w:fldCharType="separate"/>
      </w:r>
      <w:r w:rsidR="00E457A2">
        <w:rPr>
          <w:noProof/>
        </w:rPr>
        <w:t>14</w:t>
      </w:r>
      <w:r w:rsidR="00BB37F9">
        <w:rPr>
          <w:noProof/>
        </w:rPr>
        <w:fldChar w:fldCharType="end"/>
      </w:r>
      <w:r>
        <w:t> : Evolution des noyaux lourds du combustible soumis à un flux neutronique</w:t>
      </w:r>
      <w:r w:rsidR="006729B0">
        <w:t xml:space="preserve"> – vecteur Pu initial SPX</w:t>
      </w:r>
      <w:bookmarkEnd w:id="84"/>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5" w:name="_Ref397076208"/>
      <w:bookmarkStart w:id="86" w:name="_Toc397083612"/>
      <w:bookmarkStart w:id="87" w:name="_Toc397097612"/>
      <w:r>
        <w:t xml:space="preserve">Figure </w:t>
      </w:r>
      <w:r w:rsidR="00BB37F9">
        <w:fldChar w:fldCharType="begin"/>
      </w:r>
      <w:r w:rsidR="00BB37F9">
        <w:instrText xml:space="preserve"> SEQ Figure \* ARABIC </w:instrText>
      </w:r>
      <w:r w:rsidR="00BB37F9">
        <w:fldChar w:fldCharType="separate"/>
      </w:r>
      <w:r w:rsidR="00E457A2">
        <w:rPr>
          <w:noProof/>
        </w:rPr>
        <w:t>15</w:t>
      </w:r>
      <w:r w:rsidR="00BB37F9">
        <w:rPr>
          <w:noProof/>
        </w:rPr>
        <w:fldChar w:fldCharType="end"/>
      </w:r>
      <w:r>
        <w:t xml:space="preserve"> : </w:t>
      </w:r>
      <w:bookmarkEnd w:id="85"/>
      <w:r>
        <w:t>Evolution des noyaux lourds du combustible soumis à un flux neutronique – vecteur Pu initial REP</w:t>
      </w:r>
      <w:bookmarkEnd w:id="86"/>
      <w:bookmarkEnd w:id="87"/>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E457A2">
        <w:t xml:space="preserve">Figure </w:t>
      </w:r>
      <w:r w:rsidR="00E457A2">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w:t>
      </w:r>
      <w:bookmarkStart w:id="88" w:name="_GoBack"/>
      <w:bookmarkEnd w:id="88"/>
      <w:r w:rsidR="00C641FF">
        <w:rPr>
          <w:rFonts w:eastAsiaTheme="minorHAnsi"/>
        </w:rPr>
        <w:t xml:space="preserve">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1511EF81" wp14:editId="6BFD3F45">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r w:rsidR="00E12A8D">
        <w:fldChar w:fldCharType="begin"/>
      </w:r>
      <w:r w:rsidR="00E12A8D">
        <w:instrText xml:space="preserve"> SEQ Figure \* ARABIC </w:instrText>
      </w:r>
      <w:r w:rsidR="00E12A8D">
        <w:fldChar w:fldCharType="separate"/>
      </w:r>
      <w:r w:rsidR="00E457A2">
        <w:rPr>
          <w:noProof/>
        </w:rPr>
        <w:t>16</w:t>
      </w:r>
      <w:r w:rsidR="00E12A8D">
        <w:rPr>
          <w:noProof/>
        </w:rPr>
        <w:fldChar w:fldCharType="end"/>
      </w:r>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BB37F9">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w:drawing>
          <wp:anchor distT="0" distB="0" distL="114300" distR="114300" simplePos="0" relativeHeight="251726848" behindDoc="0" locked="0" layoutInCell="1" allowOverlap="1" wp14:anchorId="1BE6A8D3" wp14:editId="7AE76CC8">
            <wp:simplePos x="0" y="0"/>
            <wp:positionH relativeFrom="column">
              <wp:posOffset>96110</wp:posOffset>
            </wp:positionH>
            <wp:positionV relativeFrom="paragraph">
              <wp:posOffset>-1855</wp:posOffset>
            </wp:positionV>
            <wp:extent cx="5795117" cy="5857240"/>
            <wp:effectExtent l="0" t="0" r="0" b="0"/>
            <wp:wrapNone/>
            <wp:docPr id="38" name="Picture 2" descr="D:\users\Nomade\Documents\projects\physor-smr-fbo\Fabien\Tâches SPX\F0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117" cy="58572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1B453576" wp14:editId="4920ACA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BB37F9" w:rsidP="00B15216">
      <w:pPr>
        <w:jc w:val="center"/>
      </w:pPr>
      <w:r>
        <w:rPr>
          <w:rFonts w:cs="Arial"/>
          <w:noProof/>
          <w:lang w:eastAsia="fr-FR"/>
        </w:rPr>
        <mc:AlternateContent>
          <mc:Choice Requires="wps">
            <w:drawing>
              <wp:anchor distT="0" distB="0" distL="114300" distR="114300" simplePos="0" relativeHeight="251727872" behindDoc="0" locked="0" layoutInCell="1" allowOverlap="1" wp14:anchorId="058BA89C" wp14:editId="59D00F69">
                <wp:simplePos x="0" y="0"/>
                <wp:positionH relativeFrom="column">
                  <wp:posOffset>113828</wp:posOffset>
                </wp:positionH>
                <wp:positionV relativeFrom="paragraph">
                  <wp:posOffset>1262380</wp:posOffset>
                </wp:positionV>
                <wp:extent cx="189865" cy="1103329"/>
                <wp:effectExtent l="0" t="0" r="635" b="1905"/>
                <wp:wrapNone/>
                <wp:docPr id="43" name="ZoneTexte 3"/>
                <wp:cNvGraphicFramePr/>
                <a:graphic xmlns:a="http://schemas.openxmlformats.org/drawingml/2006/main">
                  <a:graphicData uri="http://schemas.microsoft.com/office/word/2010/wordprocessingShape">
                    <wps:wsp>
                      <wps:cNvSpPr txBox="1"/>
                      <wps:spPr>
                        <a:xfrm>
                          <a:off x="0" y="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BB37F9" w:rsidRPr="00BB37F9" w:rsidRDefault="00BB37F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30" type="#_x0000_t202" style="position:absolute;left:0;text-align:left;margin-left:8.95pt;margin-top:99.4pt;width:14.95pt;height:8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" fillcolor="#f0f0f0" stroked="f" strokeweight="2pt">
                <v:textbox style="layout-flow:vertical;mso-layout-flow-alt:bottom-to-top" inset="0,0,0,0">
                  <w:txbxContent>
                    <w:p w:rsidR="00BB37F9" w:rsidRPr="00BB37F9" w:rsidRDefault="00BB37F9"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Pr>
          <w:rFonts w:cs="Arial"/>
          <w:noProof/>
          <w:lang w:eastAsia="fr-FR"/>
        </w:rPr>
        <mc:AlternateContent>
          <mc:Choice Requires="wps">
            <w:drawing>
              <wp:anchor distT="0" distB="0" distL="114300" distR="114300" simplePos="0" relativeHeight="251729920" behindDoc="0" locked="0" layoutInCell="1" allowOverlap="1" wp14:anchorId="1DEC0577" wp14:editId="029A634D">
                <wp:simplePos x="0" y="0"/>
                <wp:positionH relativeFrom="column">
                  <wp:posOffset>5120505</wp:posOffset>
                </wp:positionH>
                <wp:positionV relativeFrom="paragraph">
                  <wp:posOffset>124123</wp:posOffset>
                </wp:positionV>
                <wp:extent cx="250276" cy="246000"/>
                <wp:effectExtent l="0" t="0" r="0" b="1905"/>
                <wp:wrapNone/>
                <wp:docPr id="49" name="Multiplier 49"/>
                <wp:cNvGraphicFramePr/>
                <a:graphic xmlns:a="http://schemas.openxmlformats.org/drawingml/2006/main">
                  <a:graphicData uri="http://schemas.microsoft.com/office/word/2010/wordprocessingShape">
                    <wps:wsp>
                      <wps:cNvSpPr/>
                      <wps:spPr>
                        <a:xfrm>
                          <a:off x="0" y="0"/>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er 49" o:spid="_x0000_s1031" style="position:absolute;left:0;text-align:left;margin-left:403.2pt;margin-top:9.75pt;width:19.7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50276,24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BB37F9" w:rsidRDefault="00BB37F9" w:rsidP="00E44C10"/>
                  </w:txbxContent>
                </v:textbox>
              </v:shape>
            </w:pict>
          </mc:Fallback>
        </mc:AlternateContent>
      </w:r>
      <w:r w:rsidR="002F2BAF" w:rsidRPr="00C22219">
        <w:rPr>
          <w:rFonts w:cs="Arial"/>
          <w:noProof/>
          <w:lang w:eastAsia="fr-FR"/>
        </w:rPr>
        <mc:AlternateContent>
          <mc:Choice Requires="wps">
            <w:drawing>
              <wp:anchor distT="0" distB="0" distL="114300" distR="114300" simplePos="0" relativeHeight="251803648" behindDoc="0" locked="0" layoutInCell="1" allowOverlap="1" wp14:anchorId="77E035DE" wp14:editId="6F7F8EFE">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0B9D9519" wp14:editId="376D8612">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4800" behindDoc="0" locked="0" layoutInCell="1" allowOverlap="1" wp14:anchorId="7FBD3DE5" wp14:editId="19FC86D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2752" behindDoc="0" locked="0" layoutInCell="1" allowOverlap="1" wp14:anchorId="07CD70F9" wp14:editId="6F73C0E5">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46BBF31F" wp14:editId="336AD5B0">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505CFD">
      <w:pPr>
        <w:rPr>
          <w:rFonts w:cs="Arial"/>
        </w:rPr>
      </w:pPr>
      <w:r>
        <w:rPr>
          <w:noProof/>
          <w:lang w:eastAsia="fr-FR"/>
        </w:rPr>
        <mc:AlternateContent>
          <mc:Choice Requires="wps">
            <w:drawing>
              <wp:anchor distT="0" distB="0" distL="114300" distR="114300" simplePos="0" relativeHeight="251839488" behindDoc="0" locked="0" layoutInCell="1" allowOverlap="1" wp14:anchorId="3DAA08BB" wp14:editId="3F1DD14A">
                <wp:simplePos x="0" y="0"/>
                <wp:positionH relativeFrom="column">
                  <wp:posOffset>2766695</wp:posOffset>
                </wp:positionH>
                <wp:positionV relativeFrom="paragraph">
                  <wp:posOffset>46060</wp:posOffset>
                </wp:positionV>
                <wp:extent cx="951230" cy="243840"/>
                <wp:effectExtent l="0" t="0" r="1270" b="3810"/>
                <wp:wrapNone/>
                <wp:docPr id="56" name="ZoneTexte 4"/>
                <wp:cNvGraphicFramePr/>
                <a:graphic xmlns:a="http://schemas.openxmlformats.org/drawingml/2006/main">
                  <a:graphicData uri="http://schemas.microsoft.com/office/word/2010/wordprocessingShape">
                    <wps:wsp>
                      <wps:cNvSpPr txBox="1"/>
                      <wps:spPr>
                        <a:xfrm>
                          <a:off x="0" y="0"/>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a:graphicData>
                </a:graphic>
                <wp14:sizeRelV relativeFrom="margin">
                  <wp14:pctHeight>0</wp14:pctHeight>
                </wp14:sizeRelV>
              </wp:anchor>
            </w:drawing>
          </mc:Choice>
          <mc:Fallback>
            <w:pict>
              <v:shape id="ZoneTexte 4" o:spid="_x0000_s1032" type="#_x0000_t202" style="position:absolute;margin-left:217.85pt;margin-top:3.65pt;width:74.9pt;height:19.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w:pict>
          </mc:Fallback>
        </mc:AlternateContent>
      </w: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Toc397097614"/>
      <w:r>
        <w:t xml:space="preserve">Figure </w:t>
      </w:r>
      <w:r w:rsidR="00E12A8D">
        <w:fldChar w:fldCharType="begin"/>
      </w:r>
      <w:r w:rsidR="00E12A8D">
        <w:instrText xml:space="preserve"> SEQ Figure \* ARABIC </w:instrText>
      </w:r>
      <w:r w:rsidR="00E12A8D">
        <w:fldChar w:fldCharType="separate"/>
      </w:r>
      <w:r w:rsidR="00E457A2">
        <w:rPr>
          <w:noProof/>
        </w:rPr>
        <w:t>17</w:t>
      </w:r>
      <w:r w:rsidR="00E12A8D">
        <w:rPr>
          <w:noProof/>
        </w:rPr>
        <w:fldChar w:fldCharType="end"/>
      </w:r>
      <w:bookmarkEnd w:id="92"/>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3"/>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4B31DF95" wp14:editId="535B2ABF">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BB37F9" w:rsidRPr="00505CFD" w:rsidRDefault="00BB37F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3"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DbG+Q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">
                <v:group id="Groupe 51" o:spid="_x0000_s1034"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35"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0" o:title="F1_F2"/>
                  </v:shape>
                  <v:shape id="_x0000_s1036"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BB37F9" w:rsidRPr="00505CFD" w:rsidRDefault="00BB37F9"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37"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2AD27551" wp14:editId="66EB6FF4">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38"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YLZT/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39D8DE42" wp14:editId="4FD36829">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7C4FD318" wp14:editId="1D6236A2">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5BD6A284" wp14:editId="54258E99">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4" w:name="_Toc397097615"/>
      <w:r>
        <w:t xml:space="preserve">Figure </w:t>
      </w:r>
      <w:r w:rsidR="00E12A8D">
        <w:fldChar w:fldCharType="begin"/>
      </w:r>
      <w:r w:rsidR="00E12A8D">
        <w:instrText xml:space="preserve"> SEQ Figure \* ARABIC </w:instrText>
      </w:r>
      <w:r w:rsidR="00E12A8D">
        <w:fldChar w:fldCharType="separate"/>
      </w:r>
      <w:r w:rsidR="00E457A2">
        <w:rPr>
          <w:noProof/>
        </w:rPr>
        <w:t>18</w:t>
      </w:r>
      <w:r w:rsidR="00E12A8D">
        <w:fldChar w:fldCharType="end"/>
      </w:r>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4"/>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4CBC798B" wp14:editId="758FBAC9">
                <wp:simplePos x="0" y="0"/>
                <wp:positionH relativeFrom="column">
                  <wp:posOffset>-48769</wp:posOffset>
                </wp:positionH>
                <wp:positionV relativeFrom="paragraph">
                  <wp:posOffset>-148357</wp:posOffset>
                </wp:positionV>
                <wp:extent cx="5950585"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39" style="position:absolute;margin-left:-3.85pt;margin-top:-11.7pt;width:468.55pt;height:468.55pt;z-index:251768832;mso-position-horizontal-relative:text;mso-position-vertical-relative:text;mso-width-relative:margin;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">
                <v:shape id="Picture 2" o:spid="_x0000_s1040"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1" o:title="F0_F1"/>
                </v:shape>
                <v:shape id="Multiplier 60" o:spid="_x0000_s1041"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A537B7"/>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25FDA370" wp14:editId="0E73C141">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3104" behindDoc="0" locked="0" layoutInCell="1" allowOverlap="1" wp14:anchorId="09C98B9F" wp14:editId="13FDFE4C">
                <wp:simplePos x="0" y="0"/>
                <wp:positionH relativeFrom="column">
                  <wp:posOffset>-51271</wp:posOffset>
                </wp:positionH>
                <wp:positionV relativeFrom="paragraph">
                  <wp:posOffset>112924</wp:posOffset>
                </wp:positionV>
                <wp:extent cx="189865" cy="1102995"/>
                <wp:effectExtent l="0" t="0" r="635" b="1905"/>
                <wp:wrapNone/>
                <wp:docPr id="20"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2" type="#_x0000_t202" style="position:absolute;margin-left:-4.05pt;margin-top:8.9pt;width:14.95pt;height:86.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5152" behindDoc="0" locked="0" layoutInCell="1" allowOverlap="1" wp14:anchorId="3802A7C6" wp14:editId="58EB16FE">
                <wp:simplePos x="0" y="0"/>
                <wp:positionH relativeFrom="column">
                  <wp:posOffset>2730500</wp:posOffset>
                </wp:positionH>
                <wp:positionV relativeFrom="paragraph">
                  <wp:posOffset>89572</wp:posOffset>
                </wp:positionV>
                <wp:extent cx="951230" cy="230505"/>
                <wp:effectExtent l="0" t="0" r="1270" b="0"/>
                <wp:wrapNone/>
                <wp:docPr id="21" name="ZoneTexte 4"/>
                <wp:cNvGraphicFramePr/>
                <a:graphic xmlns:a="http://schemas.openxmlformats.org/drawingml/2006/main">
                  <a:graphicData uri="http://schemas.microsoft.com/office/word/2010/wordprocessingShape">
                    <wps:wsp>
                      <wps:cNvSpPr txBox="1"/>
                      <wps:spPr>
                        <a:xfrm>
                          <a:off x="0" y="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3" type="#_x0000_t202" style="position:absolute;margin-left:215pt;margin-top:7.05pt;width:74.9pt;height:18.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8D50DF">
      <w:pPr>
        <w:pStyle w:val="Lgende"/>
        <w:ind w:firstLine="0"/>
      </w:pPr>
      <w:bookmarkStart w:id="95" w:name="_Ref397089530"/>
      <w:bookmarkStart w:id="96" w:name="_Toc397073185"/>
      <w:bookmarkStart w:id="97" w:name="_Toc397076492"/>
      <w:bookmarkStart w:id="98" w:name="_Toc397076857"/>
    </w:p>
    <w:p w:rsidR="008F29A3" w:rsidRPr="00FB340F" w:rsidRDefault="00A55A85" w:rsidP="008D50DF">
      <w:pPr>
        <w:pStyle w:val="Lgende"/>
        <w:ind w:firstLine="0"/>
      </w:pPr>
      <w:bookmarkStart w:id="99" w:name="_Toc397097616"/>
      <w:r>
        <w:t xml:space="preserve">Figure </w:t>
      </w:r>
      <w:r w:rsidR="00E12A8D">
        <w:fldChar w:fldCharType="begin"/>
      </w:r>
      <w:r w:rsidR="00E12A8D">
        <w:instrText xml:space="preserve"> SEQ Figure \* ARABIC </w:instrText>
      </w:r>
      <w:r w:rsidR="00E12A8D">
        <w:fldChar w:fldCharType="separate"/>
      </w:r>
      <w:r w:rsidR="00E457A2">
        <w:rPr>
          <w:noProof/>
        </w:rPr>
        <w:t>19</w:t>
      </w:r>
      <w:r w:rsidR="00E12A8D">
        <w:fldChar w:fldCharType="end"/>
      </w:r>
      <w:bookmarkEnd w:id="95"/>
      <w:r w:rsidR="008F29A3">
        <w:t>: Evolution du Pu2</w:t>
      </w:r>
      <w:r w:rsidR="00505CFD">
        <w:t>3</w:t>
      </w:r>
      <w:r w:rsidR="008F29A3">
        <w:t xml:space="preserve">9 et du Pu240 </w:t>
      </w:r>
      <w:bookmarkEnd w:id="96"/>
      <w:r w:rsidR="008F29A3">
        <w:t>à partir d’un vecteur Pu initial</w:t>
      </w:r>
      <w:r w:rsidR="008F29A3" w:rsidRPr="00137C42">
        <w:t xml:space="preserve"> SPX</w:t>
      </w:r>
      <w:bookmarkEnd w:id="97"/>
      <w:bookmarkEnd w:id="98"/>
      <w:bookmarkEnd w:id="99"/>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510DFA3A" wp14:editId="204551F9">
                <wp:simplePos x="0" y="0"/>
                <wp:positionH relativeFrom="column">
                  <wp:posOffset>-75930</wp:posOffset>
                </wp:positionH>
                <wp:positionV relativeFrom="paragraph">
                  <wp:posOffset>-12555</wp:posOffset>
                </wp:positionV>
                <wp:extent cx="6083934" cy="5947629"/>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26" style="position:absolute;margin-left:-6pt;margin-top:-1pt;width:479.05pt;height:468.3pt;z-index:251753472;mso-width-relative:margin;mso-height-relative:margin" coordorigin="" coordsize="60839,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">
                <v:shape id="Picture 2" o:spid="_x0000_s1027"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3" o:title="F0_F2 (1)"/>
                </v:shape>
                <v:shape id="Multiplier 6" o:spid="_x0000_s1028"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7200" behindDoc="0" locked="0" layoutInCell="1" allowOverlap="1" wp14:anchorId="1E667B33" wp14:editId="5C9120C7">
                <wp:simplePos x="0" y="0"/>
                <wp:positionH relativeFrom="column">
                  <wp:posOffset>-107227</wp:posOffset>
                </wp:positionH>
                <wp:positionV relativeFrom="paragraph">
                  <wp:posOffset>124656</wp:posOffset>
                </wp:positionV>
                <wp:extent cx="189865" cy="1102995"/>
                <wp:effectExtent l="0" t="0" r="635" b="1905"/>
                <wp:wrapNone/>
                <wp:docPr id="32"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4" type="#_x0000_t202" style="position:absolute;margin-left:-8.45pt;margin-top:9.8pt;width:14.95pt;height:86.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sidR="008F29A3" w:rsidRPr="00F74E2F">
        <w:rPr>
          <w:rFonts w:cs="Arial"/>
          <w:noProof/>
          <w:lang w:eastAsia="fr-FR"/>
        </w:rPr>
        <mc:AlternateContent>
          <mc:Choice Requires="wps">
            <w:drawing>
              <wp:anchor distT="0" distB="0" distL="114300" distR="114300" simplePos="0" relativeHeight="251795456" behindDoc="0" locked="0" layoutInCell="1" allowOverlap="1" wp14:anchorId="46A3568C" wp14:editId="033C140D">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5216" behindDoc="0" locked="0" layoutInCell="1" allowOverlap="1" wp14:anchorId="32D9EC5F" wp14:editId="6D4DD473">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7264" behindDoc="0" locked="0" layoutInCell="1" allowOverlap="1" wp14:anchorId="5DDC2BBF" wp14:editId="628734D9">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9248" behindDoc="0" locked="0" layoutInCell="1" allowOverlap="1" wp14:anchorId="0A62F8E0" wp14:editId="11F2542A">
                <wp:simplePos x="0" y="0"/>
                <wp:positionH relativeFrom="column">
                  <wp:posOffset>2670175</wp:posOffset>
                </wp:positionH>
                <wp:positionV relativeFrom="paragraph">
                  <wp:posOffset>94615</wp:posOffset>
                </wp:positionV>
                <wp:extent cx="951230" cy="240030"/>
                <wp:effectExtent l="0" t="0" r="1270" b="7620"/>
                <wp:wrapNone/>
                <wp:docPr id="33"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45" type="#_x0000_t202" style="position:absolute;margin-left:210.25pt;margin-top:7.45pt;width:74.9pt;height:18.9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48660B">
      <w:pPr>
        <w:pStyle w:val="Lgende"/>
        <w:ind w:firstLine="0"/>
      </w:pPr>
      <w:bookmarkStart w:id="100" w:name="_Ref397089566"/>
      <w:bookmarkStart w:id="101" w:name="_Toc397073187"/>
      <w:bookmarkStart w:id="102" w:name="_Toc397076493"/>
      <w:bookmarkStart w:id="103" w:name="_Toc397076858"/>
    </w:p>
    <w:p w:rsidR="008F29A3" w:rsidRPr="00FB340F" w:rsidRDefault="00A55A85" w:rsidP="0048660B">
      <w:pPr>
        <w:pStyle w:val="Lgende"/>
        <w:ind w:firstLine="0"/>
      </w:pPr>
      <w:bookmarkStart w:id="104" w:name="_Toc397097617"/>
      <w:r>
        <w:t xml:space="preserve">Figure </w:t>
      </w:r>
      <w:r w:rsidR="00E12A8D">
        <w:fldChar w:fldCharType="begin"/>
      </w:r>
      <w:r w:rsidR="00E12A8D">
        <w:instrText xml:space="preserve"> SEQ Figure \* ARABIC </w:instrText>
      </w:r>
      <w:r w:rsidR="00E12A8D">
        <w:fldChar w:fldCharType="separate"/>
      </w:r>
      <w:r w:rsidR="00E457A2">
        <w:rPr>
          <w:noProof/>
        </w:rPr>
        <w:t>20</w:t>
      </w:r>
      <w:r w:rsidR="00E12A8D">
        <w:fldChar w:fldCharType="end"/>
      </w:r>
      <w:bookmarkEnd w:id="100"/>
      <w:r w:rsidR="008F29A3">
        <w:t xml:space="preserve">: Evolution du Pu239 et du Pu241 </w:t>
      </w:r>
      <w:bookmarkEnd w:id="101"/>
      <w:r w:rsidR="008F29A3">
        <w:t>à partir d’un vecteur Pu initial</w:t>
      </w:r>
      <w:r w:rsidR="008F29A3" w:rsidRPr="00137C42">
        <w:t xml:space="preserve"> </w:t>
      </w:r>
      <w:r w:rsidR="008F29A3">
        <w:t>de REP épuisé à 43000MWj/t</w:t>
      </w:r>
      <w:bookmarkEnd w:id="102"/>
      <w:bookmarkEnd w:id="103"/>
      <w:bookmarkEnd w:id="104"/>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15DCAF21" wp14:editId="4E37461A">
                <wp:simplePos x="0" y="0"/>
                <wp:positionH relativeFrom="column">
                  <wp:posOffset>-112144</wp:posOffset>
                </wp:positionH>
                <wp:positionV relativeFrom="paragraph">
                  <wp:posOffset>41765</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46" style="position:absolute;margin-left:-8.85pt;margin-top:3.3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">
                <v:shape id="Picture 2" o:spid="_x0000_s1047"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5" o:title="F1_F2"/>
                </v:shape>
                <v:shape id="Multiplier 2075" o:spid="_x0000_s1048"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1296" behindDoc="0" locked="0" layoutInCell="1" allowOverlap="1" wp14:anchorId="3989275E" wp14:editId="5DB80568">
                <wp:simplePos x="0" y="0"/>
                <wp:positionH relativeFrom="column">
                  <wp:posOffset>-135494</wp:posOffset>
                </wp:positionH>
                <wp:positionV relativeFrom="paragraph">
                  <wp:posOffset>130810</wp:posOffset>
                </wp:positionV>
                <wp:extent cx="189865" cy="1102995"/>
                <wp:effectExtent l="0" t="0" r="635" b="1905"/>
                <wp:wrapNone/>
                <wp:docPr id="35"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9" type="#_x0000_t202" style="position:absolute;margin-left:-10.65pt;margin-top:10.3pt;width:14.95pt;height:86.8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77B452D3" wp14:editId="5BDA6602">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64883038" wp14:editId="57AEB7D9">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3344" behindDoc="0" locked="0" layoutInCell="1" allowOverlap="1" wp14:anchorId="5A45A074" wp14:editId="3C2955E9">
                <wp:simplePos x="0" y="0"/>
                <wp:positionH relativeFrom="column">
                  <wp:posOffset>2702560</wp:posOffset>
                </wp:positionH>
                <wp:positionV relativeFrom="paragraph">
                  <wp:posOffset>122084</wp:posOffset>
                </wp:positionV>
                <wp:extent cx="951230" cy="239904"/>
                <wp:effectExtent l="0" t="0" r="1270" b="8255"/>
                <wp:wrapNone/>
                <wp:docPr id="47" name="ZoneTexte 4"/>
                <wp:cNvGraphicFramePr/>
                <a:graphic xmlns:a="http://schemas.openxmlformats.org/drawingml/2006/main">
                  <a:graphicData uri="http://schemas.microsoft.com/office/word/2010/wordprocessingShape">
                    <wps:wsp>
                      <wps:cNvSpPr txBox="1"/>
                      <wps:spPr>
                        <a:xfrm>
                          <a:off x="0" y="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50" type="#_x0000_t202" style="position:absolute;margin-left:212.8pt;margin-top:9.6pt;width:74.9pt;height:18.9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D50DF" w:rsidRPr="00FB340F" w:rsidRDefault="00A55A85" w:rsidP="008D50DF">
      <w:pPr>
        <w:pStyle w:val="Lgende"/>
        <w:ind w:firstLine="0"/>
      </w:pPr>
      <w:bookmarkStart w:id="105" w:name="_Toc397097618"/>
      <w:r>
        <w:t xml:space="preserve">Figure </w:t>
      </w:r>
      <w:r w:rsidR="00E12A8D">
        <w:fldChar w:fldCharType="begin"/>
      </w:r>
      <w:r w:rsidR="00E12A8D">
        <w:instrText xml:space="preserve"> SEQ Figure \* ARABIC </w:instrText>
      </w:r>
      <w:r w:rsidR="00E12A8D">
        <w:fldChar w:fldCharType="separate"/>
      </w:r>
      <w:r w:rsidR="00E457A2">
        <w:rPr>
          <w:noProof/>
        </w:rPr>
        <w:t>21</w:t>
      </w:r>
      <w:r w:rsidR="00E12A8D">
        <w:fldChar w:fldCharType="end"/>
      </w:r>
      <w:r w:rsidR="008D50DF">
        <w:t>: Evolution du Pu240 et du Pu241 à partir d’un vecteur Pu initial</w:t>
      </w:r>
      <w:r w:rsidR="008D50DF" w:rsidRPr="00137C42">
        <w:t xml:space="preserve"> </w:t>
      </w:r>
      <w:r w:rsidR="008D50DF">
        <w:t>de REP épuisé à 43000MWj/t</w:t>
      </w:r>
      <w:bookmarkEnd w:id="105"/>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66A112A4" wp14:editId="4C5512B1">
                <wp:simplePos x="0" y="0"/>
                <wp:positionH relativeFrom="column">
                  <wp:posOffset>-12551</wp:posOffset>
                </wp:positionH>
                <wp:positionV relativeFrom="paragraph">
                  <wp:posOffset>-247945</wp:posOffset>
                </wp:positionV>
                <wp:extent cx="5903591" cy="5781675"/>
                <wp:effectExtent l="0" t="0" r="2540" b="9525"/>
                <wp:wrapNone/>
                <wp:docPr id="2060" name="Groupe 9"/>
                <wp:cNvGraphicFramePr/>
                <a:graphic xmlns:a="http://schemas.openxmlformats.org/drawingml/2006/main">
                  <a:graphicData uri="http://schemas.microsoft.com/office/word/2010/wordprocessingGroup">
                    <wpg:wgp>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BB37F9" w:rsidRDefault="00BB37F9"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51" style="position:absolute;margin-left:-1pt;margin-top:-19.5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">
                <v:shape id="Picture 2" o:spid="_x0000_s105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7" o:title="F0_F1"/>
                </v:shape>
                <v:shape id="Multiplier 2064" o:spid="_x0000_s105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BB37F9" w:rsidRDefault="00BB37F9"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76BAE677" wp14:editId="7B285F15">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56D4B292" wp14:editId="38D37450">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7440" behindDoc="0" locked="0" layoutInCell="1" allowOverlap="1" wp14:anchorId="48790EBD" wp14:editId="67373F0D">
                <wp:simplePos x="0" y="0"/>
                <wp:positionH relativeFrom="column">
                  <wp:posOffset>-112364</wp:posOffset>
                </wp:positionH>
                <wp:positionV relativeFrom="paragraph">
                  <wp:posOffset>15875</wp:posOffset>
                </wp:positionV>
                <wp:extent cx="235390" cy="1102995"/>
                <wp:effectExtent l="0" t="0" r="0" b="1905"/>
                <wp:wrapNone/>
                <wp:docPr id="55" name="ZoneTexte 3"/>
                <wp:cNvGraphicFramePr/>
                <a:graphic xmlns:a="http://schemas.openxmlformats.org/drawingml/2006/main">
                  <a:graphicData uri="http://schemas.microsoft.com/office/word/2010/wordprocessingShape">
                    <wps:wsp>
                      <wps:cNvSpPr txBox="1"/>
                      <wps:spPr>
                        <a:xfrm>
                          <a:off x="0" y="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w:t>
                            </w:r>
                            <w:r>
                              <w:rPr>
                                <w:rFonts w:asciiTheme="minorHAnsi" w:hAnsi="Calibri" w:cstheme="minorBidi"/>
                                <w:color w:val="000000" w:themeColor="dark1"/>
                                <w:kern w:val="24"/>
                                <w:sz w:val="18"/>
                                <w:szCs w:val="32"/>
                              </w:rPr>
                              <w:t>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85pt;margin-top:1.25pt;width:18.55pt;height:8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" fillcolor="#f0f0f0" stroked="f" strokeweight="2pt">
                <v:textbox style="layout-flow:vertical;mso-layout-flow-alt:bottom-to-top" inset="0,0,0,0">
                  <w:txbxContent>
                    <w:p w:rsidR="00505CFD" w:rsidRPr="00BB37F9" w:rsidRDefault="00505CFD"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w:t>
                      </w:r>
                      <w:r>
                        <w:rPr>
                          <w:rFonts w:asciiTheme="minorHAnsi" w:hAnsi="Calibri" w:cstheme="minorBidi"/>
                          <w:color w:val="000000" w:themeColor="dark1"/>
                          <w:kern w:val="24"/>
                          <w:sz w:val="18"/>
                          <w:szCs w:val="32"/>
                        </w:rPr>
                        <w:t>39</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5392" behindDoc="0" locked="0" layoutInCell="1" allowOverlap="1" wp14:anchorId="7751FC38" wp14:editId="1F45EC5A">
                <wp:simplePos x="0" y="0"/>
                <wp:positionH relativeFrom="column">
                  <wp:posOffset>2722245</wp:posOffset>
                </wp:positionH>
                <wp:positionV relativeFrom="paragraph">
                  <wp:posOffset>10160</wp:posOffset>
                </wp:positionV>
                <wp:extent cx="951230" cy="240030"/>
                <wp:effectExtent l="0" t="0" r="1270" b="7620"/>
                <wp:wrapNone/>
                <wp:docPr id="48"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55" type="#_x0000_t202" style="position:absolute;margin-left:214.35pt;margin-top:.8pt;width:74.9pt;height:18.9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" fillcolor="#f0f0f0" stroked="f" strokeweight="2pt">
                <v:textbox>
                  <w:txbxContent>
                    <w:p w:rsidR="00505CFD" w:rsidRPr="00505CFD" w:rsidRDefault="00505CFD"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8F29A3" w:rsidRPr="00FB340F" w:rsidRDefault="00A55A85" w:rsidP="008D50DF">
      <w:pPr>
        <w:pStyle w:val="Lgende"/>
        <w:ind w:firstLine="0"/>
      </w:pPr>
      <w:bookmarkStart w:id="106" w:name="_Ref397089567"/>
      <w:bookmarkStart w:id="107" w:name="_Toc397073189"/>
      <w:bookmarkStart w:id="108" w:name="_Toc397076495"/>
      <w:bookmarkStart w:id="109" w:name="_Toc397076860"/>
      <w:bookmarkStart w:id="110" w:name="_Toc397097619"/>
      <w:r>
        <w:t xml:space="preserve">Figure </w:t>
      </w:r>
      <w:r w:rsidR="00E12A8D">
        <w:fldChar w:fldCharType="begin"/>
      </w:r>
      <w:r w:rsidR="00E12A8D">
        <w:instrText xml:space="preserve"> SEQ Figure \* ARABIC </w:instrText>
      </w:r>
      <w:r w:rsidR="00E12A8D">
        <w:fldChar w:fldCharType="separate"/>
      </w:r>
      <w:r w:rsidR="00E457A2">
        <w:rPr>
          <w:noProof/>
        </w:rPr>
        <w:t>22</w:t>
      </w:r>
      <w:r w:rsidR="00E12A8D">
        <w:fldChar w:fldCharType="end"/>
      </w:r>
      <w:bookmarkEnd w:id="106"/>
      <w:r w:rsidR="008F29A3">
        <w:t xml:space="preserve">: Evolution du Pu239 et du Pu240 </w:t>
      </w:r>
      <w:bookmarkEnd w:id="107"/>
      <w:r w:rsidR="008F29A3">
        <w:t>à partir d’un vecteur Pu initial</w:t>
      </w:r>
      <w:r w:rsidR="008F29A3" w:rsidRPr="00137C42">
        <w:t xml:space="preserve"> </w:t>
      </w:r>
      <w:r w:rsidR="008F29A3">
        <w:t>de REP épuisé à 43000MWj/t</w:t>
      </w:r>
      <w:bookmarkEnd w:id="108"/>
      <w:bookmarkEnd w:id="109"/>
      <w:bookmarkEnd w:id="110"/>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1" w:name="_Ref280172582"/>
    </w:p>
    <w:p w:rsidR="00CF723D" w:rsidRPr="00DC776D" w:rsidRDefault="00CF723D" w:rsidP="00104FA7">
      <w:pPr>
        <w:numPr>
          <w:ilvl w:val="0"/>
          <w:numId w:val="3"/>
        </w:numPr>
        <w:spacing w:after="120"/>
        <w:ind w:left="1077" w:hanging="510"/>
        <w:rPr>
          <w:rFonts w:cs="Arial"/>
          <w:snapToGrid w:val="0"/>
          <w:lang w:val="it-IT"/>
        </w:rPr>
      </w:pPr>
      <w:bookmarkStart w:id="112"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hyperlink r:id="rId48" w:history="1">
        <w:r w:rsidRPr="00104FA7">
          <w:rPr>
            <w:rStyle w:val="Lienhypertexte"/>
            <w:lang w:val="it-IT"/>
          </w:rPr>
          <w:t>http://www.iaea.org/NuclearPower/Downloads/Technology/files/SMR-booklet.pdf</w:t>
        </w:r>
      </w:hyperlink>
      <w:bookmarkEnd w:id="112"/>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9"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Projet Flexblue</w:t>
      </w:r>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0"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1"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2"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3" w:name="_Ref396946892"/>
      <w:bookmarkEnd w:id="111"/>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3"/>
    </w:p>
    <w:p w:rsidR="00BA644C" w:rsidRPr="00104FA7" w:rsidRDefault="00BA644C" w:rsidP="00104FA7">
      <w:pPr>
        <w:numPr>
          <w:ilvl w:val="0"/>
          <w:numId w:val="3"/>
        </w:numPr>
        <w:spacing w:after="120"/>
        <w:ind w:left="1077" w:hanging="510"/>
        <w:rPr>
          <w:rFonts w:cs="Arial"/>
          <w:snapToGrid w:val="0"/>
          <w:lang w:val="it-IT"/>
        </w:rPr>
      </w:pPr>
      <w:bookmarkStart w:id="114"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4"/>
    </w:p>
    <w:p w:rsidR="00BA644C" w:rsidRPr="00104FA7" w:rsidRDefault="00BA644C" w:rsidP="00104FA7">
      <w:pPr>
        <w:numPr>
          <w:ilvl w:val="0"/>
          <w:numId w:val="3"/>
        </w:numPr>
        <w:spacing w:after="120"/>
        <w:ind w:left="1077" w:hanging="510"/>
        <w:rPr>
          <w:lang w:val="en-US"/>
        </w:rPr>
      </w:pPr>
      <w:bookmarkStart w:id="115"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5"/>
    </w:p>
    <w:p w:rsidR="00BA644C" w:rsidRPr="00BA644C" w:rsidRDefault="00BA644C" w:rsidP="00104FA7">
      <w:pPr>
        <w:numPr>
          <w:ilvl w:val="0"/>
          <w:numId w:val="3"/>
        </w:numPr>
        <w:spacing w:after="120"/>
        <w:ind w:left="1077" w:hanging="510"/>
        <w:rPr>
          <w:lang w:val="en-US"/>
        </w:rPr>
      </w:pPr>
      <w:bookmarkStart w:id="116"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6"/>
    </w:p>
    <w:p w:rsidR="00394A23" w:rsidRPr="00394A23" w:rsidRDefault="00394A23" w:rsidP="00394A23">
      <w:pPr>
        <w:numPr>
          <w:ilvl w:val="0"/>
          <w:numId w:val="3"/>
        </w:numPr>
        <w:ind w:left="1077" w:hanging="510"/>
        <w:rPr>
          <w:lang w:val="en-US"/>
        </w:rPr>
      </w:pPr>
      <w:bookmarkStart w:id="117" w:name="_Ref396951309"/>
      <w:r>
        <w:rPr>
          <w:lang w:val="en-US"/>
        </w:rPr>
        <w:t>Java based nuclear data information system</w:t>
      </w:r>
      <w:bookmarkEnd w:id="117"/>
    </w:p>
    <w:p w:rsidR="00BA644C" w:rsidRPr="003145E0" w:rsidRDefault="00BB37F9" w:rsidP="00394A23">
      <w:pPr>
        <w:spacing w:after="120"/>
        <w:ind w:left="1077"/>
        <w:rPr>
          <w:lang w:val="en-US"/>
        </w:rPr>
      </w:pPr>
      <w:hyperlink r:id="rId53"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18" w:name="_Ref397014299"/>
      <w:r>
        <w:rPr>
          <w:lang w:val="en-US"/>
        </w:rPr>
        <w:t>National data nuclear center</w:t>
      </w:r>
      <w:bookmarkEnd w:id="118"/>
    </w:p>
    <w:p w:rsidR="00BA644C" w:rsidRPr="00394A23" w:rsidRDefault="00BB37F9" w:rsidP="00394A23">
      <w:pPr>
        <w:spacing w:after="120"/>
        <w:ind w:left="1077"/>
        <w:rPr>
          <w:lang w:val="en-US"/>
        </w:rPr>
      </w:pPr>
      <w:hyperlink r:id="rId54"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19"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19"/>
    </w:p>
    <w:p w:rsidR="001A0655" w:rsidRDefault="001A0655">
      <w:pPr>
        <w:rPr>
          <w:lang w:val="it-IT"/>
        </w:rPr>
      </w:pPr>
      <w:r>
        <w:rPr>
          <w:lang w:val="it-IT"/>
        </w:rPr>
        <w:br w:type="page"/>
      </w:r>
    </w:p>
    <w:p w:rsidR="00DC776D" w:rsidRPr="0048660B" w:rsidRDefault="00DC776D" w:rsidP="0048660B"/>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7"/>
      <w:footerReference w:type="default" r:id="rId58"/>
      <w:headerReference w:type="first" r:id="rId59"/>
      <w:footerReference w:type="first" r:id="rId60"/>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69F" w:rsidRDefault="005D469F">
      <w:r>
        <w:separator/>
      </w:r>
    </w:p>
    <w:p w:rsidR="005D469F" w:rsidRDefault="005D469F"/>
    <w:p w:rsidR="005D469F" w:rsidRDefault="005D469F"/>
  </w:endnote>
  <w:endnote w:type="continuationSeparator" w:id="0">
    <w:p w:rsidR="005D469F" w:rsidRDefault="005D469F">
      <w:r>
        <w:continuationSeparator/>
      </w:r>
    </w:p>
    <w:p w:rsidR="005D469F" w:rsidRDefault="005D469F"/>
    <w:p w:rsidR="005D469F" w:rsidRDefault="005D46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framePr w:wrap="none" w:vAnchor="text" w:hAnchor="margin" w:xAlign="center" w:y="1"/>
    </w:pPr>
    <w:r>
      <w:fldChar w:fldCharType="begin"/>
    </w:r>
    <w:r>
      <w:instrText xml:space="preserve">PAGE  </w:instrText>
    </w:r>
    <w:r>
      <w:fldChar w:fldCharType="separate"/>
    </w:r>
    <w:r>
      <w:rPr>
        <w:noProof/>
      </w:rPr>
      <w:t>2</w:t>
    </w:r>
    <w:r>
      <w:fldChar w:fldCharType="end"/>
    </w:r>
  </w:p>
  <w:p w:rsidR="00BB37F9" w:rsidRDefault="00BB37F9">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BB37F9" w:rsidRPr="00B13E40" w:rsidRDefault="00BB37F9"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E457A2">
          <w:rPr>
            <w:noProof/>
            <w:sz w:val="24"/>
            <w:szCs w:val="24"/>
          </w:rPr>
          <w:t>47</w:t>
        </w:r>
        <w:r w:rsidRPr="00F91546">
          <w:rPr>
            <w:sz w:val="24"/>
            <w:szCs w:val="24"/>
          </w:rPr>
          <w:fldChar w:fldCharType="end"/>
        </w:r>
      </w:p>
    </w:sdtContent>
  </w:sdt>
  <w:p w:rsidR="00BB37F9" w:rsidRPr="00B13E40" w:rsidRDefault="00BB37F9"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BB37F9" w:rsidRPr="00F91546" w:rsidRDefault="00BB37F9">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E457A2">
          <w:rPr>
            <w:noProof/>
            <w:sz w:val="24"/>
            <w:szCs w:val="24"/>
          </w:rPr>
          <w:t>2</w:t>
        </w:r>
        <w:r w:rsidRPr="00F91546">
          <w:rPr>
            <w:sz w:val="24"/>
            <w:szCs w:val="24"/>
          </w:rPr>
          <w:fldChar w:fldCharType="end"/>
        </w:r>
      </w:p>
    </w:sdtContent>
  </w:sdt>
  <w:p w:rsidR="00BB37F9" w:rsidRPr="005630AE" w:rsidRDefault="00BB37F9"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69F" w:rsidRDefault="005D469F">
      <w:r>
        <w:separator/>
      </w:r>
    </w:p>
  </w:footnote>
  <w:footnote w:type="continuationSeparator" w:id="0">
    <w:p w:rsidR="005D469F" w:rsidRDefault="005D469F">
      <w:r>
        <w:separator/>
      </w:r>
    </w:p>
    <w:p w:rsidR="005D469F" w:rsidRDefault="005D469F"/>
  </w:footnote>
  <w:footnote w:type="continuationNotice" w:id="1">
    <w:p w:rsidR="005D469F" w:rsidRDefault="005D469F">
      <w:pPr>
        <w:rPr>
          <w:i/>
          <w:sz w:val="18"/>
        </w:rPr>
      </w:pPr>
      <w:r>
        <w:rPr>
          <w:i/>
          <w:sz w:val="18"/>
        </w:rPr>
        <w:t>(footnote continued)</w:t>
      </w:r>
    </w:p>
  </w:footnote>
  <w:footnote w:id="2">
    <w:p w:rsidR="00BB37F9" w:rsidRDefault="00BB37F9"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rsidR="00E457A2">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BB37F9" w:rsidRDefault="00BB37F9" w:rsidP="00104FA7">
      <w:pPr>
        <w:pStyle w:val="Notedebasdepage"/>
        <w:jc w:val="both"/>
      </w:pPr>
      <w:r>
        <w:rPr>
          <w:rStyle w:val="Appelnotedebasdep"/>
        </w:rPr>
        <w:footnoteRef/>
      </w:r>
      <w:r>
        <w:t xml:space="preserve"> L’hypothèse d’un système de contrôle de la réactivité capable d’absorber 10000 pcm est assumée. La vérification de cette hypothèse doit faire l’objet d’une étude de conception ultérieure.</w:t>
      </w:r>
    </w:p>
  </w:footnote>
  <w:footnote w:id="4">
    <w:p w:rsidR="00BB37F9" w:rsidRDefault="00BB37F9">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BB37F9" w:rsidRDefault="00BB37F9"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BB37F9" w:rsidRDefault="00BB37F9">
      <w:pPr>
        <w:pStyle w:val="Notedebasdepage"/>
      </w:pPr>
    </w:p>
  </w:footnote>
  <w:footnote w:id="6">
    <w:p w:rsidR="00BB37F9" w:rsidRDefault="00BB37F9">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BB37F9" w:rsidRDefault="00BB37F9"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BB37F9" w:rsidRDefault="00BB37F9">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rsidR="00E457A2">
        <w:t>[11]</w:t>
      </w:r>
      <w:r>
        <w:fldChar w:fldCharType="end"/>
      </w:r>
      <w:r>
        <w:t>.</w:t>
      </w:r>
    </w:p>
  </w:footnote>
  <w:footnote w:id="9">
    <w:p w:rsidR="00BB37F9" w:rsidRPr="00343419" w:rsidRDefault="00BB37F9">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sidR="00E457A2">
        <w:rPr>
          <w:rFonts w:cs="Arial"/>
        </w:rPr>
        <w:t>[10]</w:t>
      </w:r>
      <w:r>
        <w:rPr>
          <w:rFonts w:cs="Arial"/>
        </w:rPr>
        <w:fldChar w:fldCharType="end"/>
      </w:r>
      <w:r>
        <w:rPr>
          <w:rFonts w:cs="Arial"/>
        </w:rPr>
        <w:t>.</w:t>
      </w:r>
    </w:p>
  </w:footnote>
  <w:footnote w:id="10">
    <w:p w:rsidR="00BB37F9" w:rsidRDefault="00BB37F9">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BB37F9" w:rsidRDefault="00BB37F9">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BB37F9" w:rsidRDefault="00BB37F9">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BB37F9" w:rsidRDefault="00BB37F9" w:rsidP="00B64270">
      <w:r>
        <w:rPr>
          <w:rStyle w:val="Appelnotedebasdep"/>
        </w:rPr>
        <w:footnoteRef/>
      </w:r>
      <w:r>
        <w:t xml:space="preserve"> Pour information : </w:t>
      </w:r>
    </w:p>
    <w:p w:rsidR="00BB37F9" w:rsidRPr="00B64270" w:rsidRDefault="00BB37F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BB37F9" w:rsidRPr="00B64270" w:rsidRDefault="00BB37F9"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BB37F9" w:rsidRDefault="00BB37F9">
      <w:pPr>
        <w:pStyle w:val="Notedebasdepage"/>
      </w:pPr>
    </w:p>
  </w:footnote>
  <w:footnote w:id="14">
    <w:p w:rsidR="00BB37F9" w:rsidRDefault="00BB37F9">
      <w:pPr>
        <w:pStyle w:val="Notedebasdepage"/>
      </w:pPr>
      <w:r>
        <w:rPr>
          <w:rStyle w:val="Appelnotedebasdep"/>
        </w:rPr>
        <w:footnoteRef/>
      </w:r>
      <w:r>
        <w:t xml:space="preserve"> </w:t>
      </w:r>
      <w:r w:rsidRPr="00774B63">
        <w:t>https://www.msu.edu/course/fw/877/bence/matrix_1.8</w:t>
      </w:r>
    </w:p>
  </w:footnote>
  <w:footnote w:id="15">
    <w:p w:rsidR="00BB37F9" w:rsidRDefault="00BB37F9">
      <w:pPr>
        <w:pStyle w:val="Notedebasdepage"/>
      </w:pPr>
      <w:r>
        <w:rPr>
          <w:rStyle w:val="Appelnotedebasdep"/>
        </w:rPr>
        <w:footnoteRef/>
      </w:r>
      <w:r>
        <w:t xml:space="preserve"> Les bibliothèques de Dragon sont disponibles sur le site de l’école polytechnique de Montréal</w:t>
      </w:r>
    </w:p>
    <w:p w:rsidR="00BB37F9" w:rsidRPr="00D26286" w:rsidRDefault="00BB37F9">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jc w:val="center"/>
    </w:pPr>
  </w:p>
  <w:p w:rsidR="00BB37F9" w:rsidRDefault="00BB37F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BB37F9" w:rsidTr="00104FA7">
      <w:tc>
        <w:tcPr>
          <w:tcW w:w="2868" w:type="dxa"/>
          <w:vMerge w:val="restart"/>
          <w:shd w:val="clear" w:color="auto" w:fill="auto"/>
          <w:vAlign w:val="center"/>
        </w:tcPr>
        <w:p w:rsidR="00BB37F9" w:rsidRDefault="00BB37F9"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BB37F9" w:rsidRDefault="00BB37F9"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BB37F9" w:rsidRPr="00696828" w:rsidRDefault="00BB37F9" w:rsidP="00342D4A">
          <w:pPr>
            <w:pStyle w:val="En-tte"/>
            <w:spacing w:before="40" w:after="40"/>
            <w:rPr>
              <w:b/>
              <w:color w:val="000000"/>
            </w:rPr>
          </w:pPr>
          <w:r>
            <w:rPr>
              <w:b/>
              <w:color w:val="000000"/>
            </w:rPr>
            <w:t>Mémoire STN I1</w:t>
          </w:r>
        </w:p>
      </w:tc>
    </w:tr>
    <w:tr w:rsidR="00BB37F9" w:rsidTr="00104FA7">
      <w:tc>
        <w:tcPr>
          <w:tcW w:w="2868" w:type="dxa"/>
          <w:vMerge/>
          <w:shd w:val="clear" w:color="auto" w:fill="auto"/>
          <w:vAlign w:val="center"/>
        </w:tcPr>
        <w:p w:rsidR="00BB37F9" w:rsidRDefault="00BB37F9" w:rsidP="00696828">
          <w:pPr>
            <w:spacing w:before="40" w:after="40"/>
          </w:pPr>
        </w:p>
      </w:tc>
      <w:tc>
        <w:tcPr>
          <w:tcW w:w="3715" w:type="dxa"/>
          <w:vMerge/>
          <w:shd w:val="clear" w:color="auto" w:fill="auto"/>
          <w:vAlign w:val="center"/>
        </w:tcPr>
        <w:p w:rsidR="00BB37F9" w:rsidRDefault="00BB37F9" w:rsidP="00696828">
          <w:pPr>
            <w:spacing w:before="40" w:after="40"/>
          </w:pPr>
        </w:p>
      </w:tc>
      <w:tc>
        <w:tcPr>
          <w:tcW w:w="2348" w:type="dxa"/>
          <w:shd w:val="clear" w:color="auto" w:fill="auto"/>
          <w:vAlign w:val="center"/>
        </w:tcPr>
        <w:p w:rsidR="00BB37F9" w:rsidRDefault="00BB37F9" w:rsidP="00696828">
          <w:pPr>
            <w:spacing w:before="40" w:after="40"/>
          </w:pPr>
          <w:r>
            <w:rPr>
              <w:color w:val="000000"/>
            </w:rPr>
            <w:t>Septembre 2014</w:t>
          </w:r>
        </w:p>
      </w:tc>
    </w:tr>
  </w:tbl>
  <w:p w:rsidR="00BB37F9" w:rsidRDefault="00BB37F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7F9" w:rsidRDefault="00BB37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B39"/>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4.png"/><Relationship Id="rId21" Type="http://schemas.microsoft.com/office/2007/relationships/diagramDrawing" Target="diagrams/drawing1.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fr.dcnsgroup.com/wp-content/uploads/2012/07/0907_DCNS_1207072_FLEXBLUE_FR.pdf" TargetMode="External"/><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6.png"/><Relationship Id="rId54" Type="http://schemas.openxmlformats.org/officeDocument/2006/relationships/hyperlink" Target="http://www.nndc.bnl.gov/nudat2/reCenter.jsp?z=92&amp;n=14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oecd-nea.org/Janis/"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chart" Target="charts/chart9.xml"/><Relationship Id="rId49" Type="http://schemas.openxmlformats.org/officeDocument/2006/relationships/hyperlink" Target="http://www.areva.com/mediatheque/liblocal/docs/activites/reacteurs-services/reacteurs/pdf-plaq-antares-va/index.html"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9.png"/><Relationship Id="rId52" Type="http://schemas.openxmlformats.org/officeDocument/2006/relationships/hyperlink" Target="http://www.cea.fr/content/download/80052/1536000/file/Proc%C3%A9d%C3%A9-PUREX.pdf"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www.iaea.org/NuclearPower/Downloads/Technology/files/SMR-booklet.pdf" TargetMode="External"/><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www.world-nuclear-news.org/NN_Small_nuclear_reactors_for_power_and_icebreaking_0710112.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N(U235)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8.7038360898539028E+19</c:v>
                </c:pt>
                <c:pt idx="2">
                  <c:v>8.5180046723846177E+19</c:v>
                </c:pt>
                <c:pt idx="3">
                  <c:v>8.3361511226925384E+19</c:v>
                </c:pt>
                <c:pt idx="4">
                  <c:v>8.1581902634287006E+19</c:v>
                </c:pt>
                <c:pt idx="5">
                  <c:v>7.9840387411779437E+19</c:v>
                </c:pt>
                <c:pt idx="6">
                  <c:v>7.8136149874028872E+19</c:v>
                </c:pt>
                <c:pt idx="7">
                  <c:v>7.646839180224222E+19</c:v>
                </c:pt>
                <c:pt idx="8">
                  <c:v>7.4836332070193693E+19</c:v>
                </c:pt>
                <c:pt idx="9">
                  <c:v>7.3239206278220169E+19</c:v>
                </c:pt>
                <c:pt idx="10">
                  <c:v>7.1676266395053728E+19</c:v>
                </c:pt>
                <c:pt idx="11">
                  <c:v>7.0146780407323435E+19</c:v>
                </c:pt>
                <c:pt idx="12">
                  <c:v>6.8650031976562369E+19</c:v>
                </c:pt>
                <c:pt idx="13">
                  <c:v>6.7185320103559004E+19</c:v>
                </c:pt>
                <c:pt idx="14">
                  <c:v>6.5751958799895765E+19</c:v>
                </c:pt>
                <c:pt idx="15">
                  <c:v>6.4349276766520877E+19</c:v>
                </c:pt>
                <c:pt idx="16">
                  <c:v>6.2976617079202865E+19</c:v>
                </c:pt>
                <c:pt idx="17">
                  <c:v>6.1633336880720347E+19</c:v>
                </c:pt>
                <c:pt idx="18">
                  <c:v>6.0318807079642907E+19</c:v>
                </c:pt>
                <c:pt idx="19">
                  <c:v>5.9032412055561888E+19</c:v>
                </c:pt>
                <c:pt idx="20">
                  <c:v>5.7773549370633044E+19</c:v>
                </c:pt>
                <c:pt idx="21">
                  <c:v>5.6541629487295857E+19</c:v>
                </c:pt>
                <c:pt idx="22">
                  <c:v>5.533607549203728E+19</c:v>
                </c:pt>
                <c:pt idx="23">
                  <c:v>5.4156322825070477E+19</c:v>
                </c:pt>
                <c:pt idx="24">
                  <c:v>5.3001819015801881E+19</c:v>
                </c:pt>
                <c:pt idx="25">
                  <c:v>5.1872023423962694E+19</c:v>
                </c:pt>
                <c:pt idx="26">
                  <c:v>5.0766406986283434E+19</c:v>
                </c:pt>
                <c:pt idx="27">
                  <c:v>4.9684451968592962E+19</c:v>
                </c:pt>
                <c:pt idx="28">
                  <c:v>4.8625651723225719E+19</c:v>
                </c:pt>
                <c:pt idx="29">
                  <c:v>4.75895104516236E+19</c:v>
                </c:pt>
                <c:pt idx="30">
                  <c:v>4.6575542972021187E+19</c:v>
                </c:pt>
                <c:pt idx="31">
                  <c:v>4.5583274492105499E+19</c:v>
                </c:pt>
                <c:pt idx="32">
                  <c:v>4.4612240386543763E+19</c:v>
                </c:pt>
                <c:pt idx="33">
                  <c:v>4.3661985979274953E+19</c:v>
                </c:pt>
                <c:pt idx="34">
                  <c:v>4.2732066330463085E+19</c:v>
                </c:pt>
                <c:pt idx="35">
                  <c:v>4.1822046028012462E+19</c:v>
                </c:pt>
                <c:pt idx="36">
                  <c:v>4.0931498983547191E+19</c:v>
                </c:pt>
                <c:pt idx="37">
                  <c:v>4.0060008232759345E+19</c:v>
                </c:pt>
                <c:pt idx="38">
                  <c:v>3.9207165740032295E+19</c:v>
                </c:pt>
                <c:pt idx="39">
                  <c:v>3.8372572207247589E+19</c:v>
                </c:pt>
                <c:pt idx="40">
                  <c:v>3.7555836886685843E+19</c:v>
                </c:pt>
                <c:pt idx="41">
                  <c:v>3.6756577397933982E+19</c:v>
                </c:pt>
                <c:pt idx="42">
                  <c:v>3.5974419548713038E+19</c:v>
                </c:pt>
                <c:pt idx="43">
                  <c:v>3.5208997159542538E+19</c:v>
                </c:pt>
                <c:pt idx="44">
                  <c:v>3.4459951892159361E+19</c:v>
                </c:pt>
                <c:pt idx="45">
                  <c:v>3.3726933081610646E+19</c:v>
                </c:pt>
                <c:pt idx="46">
                  <c:v>3.3009597571942097E+19</c:v>
                </c:pt>
                <c:pt idx="47">
                  <c:v>3.2307609555404685E+19</c:v>
                </c:pt>
                <c:pt idx="48">
                  <c:v>3.1620640415104422E+19</c:v>
                </c:pt>
                <c:pt idx="49">
                  <c:v>3.0948368571021464E+19</c:v>
                </c:pt>
                <c:pt idx="50">
                  <c:v>3.0290479329326428E+19</c:v>
                </c:pt>
                <c:pt idx="51">
                  <c:v>2.9646664734923276E+19</c:v>
                </c:pt>
                <c:pt idx="52">
                  <c:v>2.9016623427149722E+19</c:v>
                </c:pt>
                <c:pt idx="53">
                  <c:v>2.8400060498567516E+19</c:v>
                </c:pt>
                <c:pt idx="54">
                  <c:v>2.7796687356776468E+19</c:v>
                </c:pt>
                <c:pt idx="55">
                  <c:v>2.7206221589187453E+19</c:v>
                </c:pt>
                <c:pt idx="56">
                  <c:v>2.6628386830691033E+19</c:v>
                </c:pt>
                <c:pt idx="57">
                  <c:v>2.6062912634159702E+19</c:v>
                </c:pt>
                <c:pt idx="58">
                  <c:v>2.5509534343723086E+19</c:v>
                </c:pt>
                <c:pt idx="59">
                  <c:v>2.4967992970756694E+19</c:v>
                </c:pt>
                <c:pt idx="60">
                  <c:v>2.4438035072526156E+19</c:v>
                </c:pt>
                <c:pt idx="61">
                  <c:v>2.3919412633430032E+19</c:v>
                </c:pt>
                <c:pt idx="62">
                  <c:v>2.3411882948785627E+19</c:v>
                </c:pt>
                <c:pt idx="63">
                  <c:v>2.2915208511103263E+19</c:v>
                </c:pt>
                <c:pt idx="64">
                  <c:v>2.2429156898795819E+19</c:v>
                </c:pt>
                <c:pt idx="65">
                  <c:v>2.1953500667271324E+19</c:v>
                </c:pt>
                <c:pt idx="66">
                  <c:v>2.1488017242357608E+19</c:v>
                </c:pt>
                <c:pt idx="67">
                  <c:v>2.1032488816009064E+19</c:v>
                </c:pt>
                <c:pt idx="68">
                  <c:v>2.0586702244246667E+19</c:v>
                </c:pt>
                <c:pt idx="69">
                  <c:v>2.0150448947283411E+19</c:v>
                </c:pt>
                <c:pt idx="70">
                  <c:v>1.9723524811788386E+19</c:v>
                </c:pt>
                <c:pt idx="71">
                  <c:v>1.9305730095243694E+19</c:v>
                </c:pt>
                <c:pt idx="72">
                  <c:v>1.8896869332349383E+19</c:v>
                </c:pt>
                <c:pt idx="73">
                  <c:v>1.849675124343255E+19</c:v>
                </c:pt>
                <c:pt idx="74">
                  <c:v>1.8105188644817725E+19</c:v>
                </c:pt>
                <c:pt idx="75">
                  <c:v>1.7721998361116479E+19</c:v>
                </c:pt>
                <c:pt idx="76">
                  <c:v>1.7347001139395228E+19</c:v>
                </c:pt>
                <c:pt idx="77">
                  <c:v>1.6980021565180957E+19</c:v>
                </c:pt>
                <c:pt idx="78">
                  <c:v>1.662088798026556E+19</c:v>
                </c:pt>
                <c:pt idx="79">
                  <c:v>1.6269432402270241E+19</c:v>
                </c:pt>
                <c:pt idx="80">
                  <c:v>1.5925490445932313E+19</c:v>
                </c:pt>
                <c:pt idx="81">
                  <c:v>1.5588901246077503E+19</c:v>
                </c:pt>
                <c:pt idx="82">
                  <c:v>1.5259507382241681E+19</c:v>
                </c:pt>
                <c:pt idx="83">
                  <c:v>1.4937154804906676E+19</c:v>
                </c:pt>
                <c:pt idx="84">
                  <c:v>1.462169276331564E+19</c:v>
                </c:pt>
                <c:pt idx="85">
                  <c:v>1.4312973734834119E+19</c:v>
                </c:pt>
                <c:pt idx="86">
                  <c:v>1.4010853355823743E+19</c:v>
                </c:pt>
                <c:pt idx="87">
                  <c:v>1.3715190353996143E+19</c:v>
                </c:pt>
                <c:pt idx="88">
                  <c:v>1.3425846482215395E+19</c:v>
                </c:pt>
                <c:pt idx="89">
                  <c:v>1.3142686453717981E+19</c:v>
                </c:pt>
                <c:pt idx="90">
                  <c:v>1.2865577878719906E+19</c:v>
                </c:pt>
                <c:pt idx="91">
                  <c:v>1.2594391202381277E+19</c:v>
                </c:pt>
                <c:pt idx="92">
                  <c:v>1.2328999644099273E+19</c:v>
                </c:pt>
                <c:pt idx="93">
                  <c:v>1.2069279138101045E+19</c:v>
                </c:pt>
                <c:pt idx="94">
                  <c:v>1.1815108275308755E+19</c:v>
                </c:pt>
                <c:pt idx="95">
                  <c:v>1.1566368246449453E+19</c:v>
                </c:pt>
                <c:pt idx="96">
                  <c:v>1.1322942786383188E+19</c:v>
                </c:pt>
                <c:pt idx="97">
                  <c:v>1.1084718119623242E+19</c:v>
                </c:pt>
                <c:pt idx="98">
                  <c:v>1.0851582907022963E+19</c:v>
                </c:pt>
                <c:pt idx="99">
                  <c:v>1.0623428193604219E+19</c:v>
                </c:pt>
                <c:pt idx="100">
                  <c:v>1.0400147357503033E+19</c:v>
                </c:pt>
                <c:pt idx="101">
                  <c:v>1.0181636060008462E+19</c:v>
                </c:pt>
                <c:pt idx="102">
                  <c:v>9.9677921966713221E+18</c:v>
                </c:pt>
                <c:pt idx="103">
                  <c:v>9.7585158494598574E+18</c:v>
                </c:pt>
                <c:pt idx="104">
                  <c:v>9.5537092399399117E+18</c:v>
                </c:pt>
                <c:pt idx="105">
                  <c:v>9.3532766834576855E+18</c:v>
                </c:pt>
                <c:pt idx="106">
                  <c:v>9.1571245443036088E+18</c:v>
                </c:pt>
                <c:pt idx="107">
                  <c:v>8.9651611918363034E+18</c:v>
                </c:pt>
                <c:pt idx="108">
                  <c:v>8.7772969575460977E+18</c:v>
                </c:pt>
                <c:pt idx="109">
                  <c:v>8.5934440930379653E+18</c:v>
                </c:pt>
                <c:pt idx="110">
                  <c:v>8.4135167289141965E+18</c:v>
                </c:pt>
                <c:pt idx="111">
                  <c:v>8.2374308345375406E+18</c:v>
                </c:pt>
                <c:pt idx="112">
                  <c:v>8.0651041786559713E+18</c:v>
                </c:pt>
                <c:pt idx="113">
                  <c:v>7.896456290870613E+18</c:v>
                </c:pt>
                <c:pt idx="114">
                  <c:v>7.7314084239287828E+18</c:v>
                </c:pt>
                <c:pt idx="115">
                  <c:v>7.5698835168244726E+18</c:v>
                </c:pt>
                <c:pt idx="116">
                  <c:v>7.4118061586889923E+18</c:v>
                </c:pt>
                <c:pt idx="117">
                  <c:v>7.2571025534548398E+18</c:v>
                </c:pt>
                <c:pt idx="118">
                  <c:v>7.1057004852762542E+18</c:v>
                </c:pt>
                <c:pt idx="119">
                  <c:v>6.9575292846902405E+18</c:v>
                </c:pt>
                <c:pt idx="120">
                  <c:v>6.81251979550221E+18</c:v>
                </c:pt>
                <c:pt idx="121">
                  <c:v>6.6706043423807304E+18</c:v>
                </c:pt>
                <c:pt idx="122">
                  <c:v>6.5317166991461827E+18</c:v>
                </c:pt>
                <c:pt idx="123">
                  <c:v>6.3957920577384878E+18</c:v>
                </c:pt>
                <c:pt idx="124">
                  <c:v>6.262766997849343E+18</c:v>
                </c:pt>
                <c:pt idx="125">
                  <c:v>6.1325794572047514E+18</c:v>
                </c:pt>
                <c:pt idx="126">
                  <c:v>6.0051687024839117E+18</c:v>
                </c:pt>
                <c:pt idx="127">
                  <c:v>5.8804753008608471E+18</c:v>
                </c:pt>
                <c:pt idx="128">
                  <c:v>5.7584410921554381E+18</c:v>
                </c:pt>
                <c:pt idx="129">
                  <c:v>5.6390091615808031E+18</c:v>
                </c:pt>
                <c:pt idx="130">
                  <c:v>5.5221238130742651E+18</c:v>
                </c:pt>
                <c:pt idx="131">
                  <c:v>5.4077305431994051E+18</c:v>
                </c:pt>
                <c:pt idx="132">
                  <c:v>5.2957760156069734E+18</c:v>
                </c:pt>
                <c:pt idx="133">
                  <c:v>5.1862080360426895E+18</c:v>
                </c:pt>
                <c:pt idx="134">
                  <c:v>5.0789755278902231E+18</c:v>
                </c:pt>
              </c:numCache>
            </c:numRef>
          </c:yVal>
          <c:smooth val="0"/>
        </c:ser>
        <c:ser>
          <c:idx val="1"/>
          <c:order val="3"/>
          <c:tx>
            <c:strRef>
              <c:f>'U235'!$M$2</c:f>
              <c:strCache>
                <c:ptCount val="1"/>
                <c:pt idx="0">
                  <c:v>O5 - N(U235 -)</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8.7058541148012282E+19</c:v>
                </c:pt>
                <c:pt idx="2">
                  <c:v>8.5219547583508103E+19</c:v>
                </c:pt>
                <c:pt idx="3">
                  <c:v>8.3419500516275012E+19</c:v>
                </c:pt>
                <c:pt idx="4">
                  <c:v>8.1657574833394631E+19</c:v>
                </c:pt>
                <c:pt idx="5">
                  <c:v>7.9932962863074492E+19</c:v>
                </c:pt>
                <c:pt idx="6">
                  <c:v>7.8244873975541776E+19</c:v>
                </c:pt>
                <c:pt idx="7">
                  <c:v>7.6592534183937196E+19</c:v>
                </c:pt>
                <c:pt idx="8">
                  <c:v>7.4975185745208984E+19</c:v>
                </c:pt>
                <c:pt idx="9">
                  <c:v>7.3392086761006711E+19</c:v>
                </c:pt>
                <c:pt idx="10">
                  <c:v>7.18425107785752E+19</c:v>
                </c:pt>
                <c:pt idx="11">
                  <c:v>7.0325746391648403E+19</c:v>
                </c:pt>
                <c:pt idx="12">
                  <c:v>6.8841096841343312E+19</c:v>
                </c:pt>
                <c:pt idx="13">
                  <c:v>6.7387901249598177E+19</c:v>
                </c:pt>
                <c:pt idx="14">
                  <c:v>6.5965478990608884E+19</c:v>
                </c:pt>
                <c:pt idx="15">
                  <c:v>6.4573178126032019E+19</c:v>
                </c:pt>
                <c:pt idx="16">
                  <c:v>6.3210360515172794E+19</c:v>
                </c:pt>
                <c:pt idx="17">
                  <c:v>6.1876401506314822E+19</c:v>
                </c:pt>
                <c:pt idx="18">
                  <c:v>6.0570689628049744E+19</c:v>
                </c:pt>
                <c:pt idx="19">
                  <c:v>5.9292626280606876E+19</c:v>
                </c:pt>
                <c:pt idx="20">
                  <c:v>5.8041625427182952E+19</c:v>
                </c:pt>
                <c:pt idx="21">
                  <c:v>5.681711328527174E+19</c:v>
                </c:pt>
                <c:pt idx="22">
                  <c:v>5.5618528017993736E+19</c:v>
                </c:pt>
                <c:pt idx="23">
                  <c:v>5.4445319425425826E+19</c:v>
                </c:pt>
                <c:pt idx="24">
                  <c:v>5.3296948635930984E+19</c:v>
                </c:pt>
                <c:pt idx="25">
                  <c:v>5.2172904528232202E+19</c:v>
                </c:pt>
                <c:pt idx="26">
                  <c:v>5.107266070793642E+19</c:v>
                </c:pt>
                <c:pt idx="27">
                  <c:v>4.999571296762241E+19</c:v>
                </c:pt>
                <c:pt idx="28">
                  <c:v>4.8941567770968441E+19</c:v>
                </c:pt>
                <c:pt idx="29">
                  <c:v>4.7909742014025605E+19</c:v>
                </c:pt>
                <c:pt idx="30">
                  <c:v>4.6899762786491023E+19</c:v>
                </c:pt>
                <c:pt idx="31">
                  <c:v>4.5911167132981182E+19</c:v>
                </c:pt>
                <c:pt idx="32">
                  <c:v>4.494350181430512E+19</c:v>
                </c:pt>
                <c:pt idx="33">
                  <c:v>4.3996323068737815E+19</c:v>
                </c:pt>
                <c:pt idx="34">
                  <c:v>4.3069196373293335E+19</c:v>
                </c:pt>
                <c:pt idx="35">
                  <c:v>4.216169620499814E+19</c:v>
                </c:pt>
                <c:pt idx="36">
                  <c:v>4.1273405802164421E+19</c:v>
                </c:pt>
                <c:pt idx="37">
                  <c:v>4.0403929865323635E+19</c:v>
                </c:pt>
                <c:pt idx="38">
                  <c:v>3.9552861282606506E+19</c:v>
                </c:pt>
                <c:pt idx="39">
                  <c:v>3.8719810101606212E+19</c:v>
                </c:pt>
                <c:pt idx="40">
                  <c:v>3.7904394622932607E+19</c:v>
                </c:pt>
                <c:pt idx="41">
                  <c:v>3.710624121558034E+19</c:v>
                </c:pt>
                <c:pt idx="42">
                  <c:v>3.6324984132296843E+19</c:v>
                </c:pt>
                <c:pt idx="43">
                  <c:v>3.5560265324950516E+19</c:v>
                </c:pt>
                <c:pt idx="44">
                  <c:v>3.4811734259898708E+19</c:v>
                </c:pt>
                <c:pt idx="45">
                  <c:v>3.4079047733355815E+19</c:v>
                </c:pt>
                <c:pt idx="46">
                  <c:v>3.3361869686761353E+19</c:v>
                </c:pt>
                <c:pt idx="47">
                  <c:v>3.2659871022148022E+19</c:v>
                </c:pt>
                <c:pt idx="48">
                  <c:v>3.1972729417509753E+19</c:v>
                </c:pt>
                <c:pt idx="49">
                  <c:v>3.1300139149779128E+19</c:v>
                </c:pt>
                <c:pt idx="50">
                  <c:v>3.0641785360041153E+19</c:v>
                </c:pt>
                <c:pt idx="51">
                  <c:v>2.999736646054366E+19</c:v>
                </c:pt>
                <c:pt idx="52">
                  <c:v>2.9366587246400373E+19</c:v>
                </c:pt>
                <c:pt idx="53">
                  <c:v>2.874915875279618E+19</c:v>
                </c:pt>
                <c:pt idx="54">
                  <c:v>2.8144798112192434E+19</c:v>
                </c:pt>
                <c:pt idx="55">
                  <c:v>2.7553228411532259E+19</c:v>
                </c:pt>
                <c:pt idx="56">
                  <c:v>2.6974178549445833E+19</c:v>
                </c:pt>
                <c:pt idx="57">
                  <c:v>2.6407383093455684E+19</c:v>
                </c:pt>
                <c:pt idx="58">
                  <c:v>2.585258213718197E+19</c:v>
                </c:pt>
                <c:pt idx="59">
                  <c:v>2.5309521157547827E+19</c:v>
                </c:pt>
                <c:pt idx="60">
                  <c:v>2.4777950871984574E+19</c:v>
                </c:pt>
                <c:pt idx="61">
                  <c:v>2.4257634835576541E+19</c:v>
                </c:pt>
                <c:pt idx="62">
                  <c:v>2.3748329537637671E+19</c:v>
                </c:pt>
                <c:pt idx="63">
                  <c:v>2.3249801731416486E+19</c:v>
                </c:pt>
                <c:pt idx="64">
                  <c:v>2.2761823106650128E+19</c:v>
                </c:pt>
                <c:pt idx="65">
                  <c:v>2.2284170179126759E+19</c:v>
                </c:pt>
                <c:pt idx="66">
                  <c:v>2.1816624180248011E+19</c:v>
                </c:pt>
                <c:pt idx="67">
                  <c:v>2.1358970946591379E+19</c:v>
                </c:pt>
                <c:pt idx="68">
                  <c:v>2.0911000809472659E+19</c:v>
                </c:pt>
                <c:pt idx="69">
                  <c:v>2.0472508484508369E+19</c:v>
                </c:pt>
                <c:pt idx="70">
                  <c:v>2.0043292961178141E+19</c:v>
                </c:pt>
                <c:pt idx="71">
                  <c:v>1.9623157392387215E+19</c:v>
                </c:pt>
                <c:pt idx="72">
                  <c:v>1.9211908984028762E+19</c:v>
                </c:pt>
                <c:pt idx="73">
                  <c:v>1.8809364870653096E+19</c:v>
                </c:pt>
                <c:pt idx="74">
                  <c:v>1.8415336722063604E+19</c:v>
                </c:pt>
                <c:pt idx="75">
                  <c:v>1.8029644146195816E+19</c:v>
                </c:pt>
                <c:pt idx="76">
                  <c:v>1.7652110568845099E+19</c:v>
                </c:pt>
                <c:pt idx="77">
                  <c:v>1.7282563148254206E+19</c:v>
                </c:pt>
                <c:pt idx="78">
                  <c:v>1.6920832689700876E+19</c:v>
                </c:pt>
                <c:pt idx="79">
                  <c:v>1.6566753560085393E+19</c:v>
                </c:pt>
                <c:pt idx="80">
                  <c:v>1.6220163602518149E+19</c:v>
                </c:pt>
                <c:pt idx="81">
                  <c:v>1.588090405090722E+19</c:v>
                </c:pt>
                <c:pt idx="82">
                  <c:v>1.554881944454595E+19</c:v>
                </c:pt>
                <c:pt idx="83">
                  <c:v>1.5223757542700495E+19</c:v>
                </c:pt>
                <c:pt idx="84">
                  <c:v>1.4905569239197424E+19</c:v>
                </c:pt>
                <c:pt idx="85">
                  <c:v>1.4594113106690859E+19</c:v>
                </c:pt>
                <c:pt idx="86">
                  <c:v>1.4289243491340442E+19</c:v>
                </c:pt>
                <c:pt idx="87">
                  <c:v>1.3990820878654276E+19</c:v>
                </c:pt>
                <c:pt idx="88">
                  <c:v>1.3698708706853534E+19</c:v>
                </c:pt>
                <c:pt idx="89">
                  <c:v>1.3412773300814555E+19</c:v>
                </c:pt>
                <c:pt idx="90">
                  <c:v>1.3132883806010974E+19</c:v>
                </c:pt>
                <c:pt idx="91">
                  <c:v>1.2858912122455824E+19</c:v>
                </c:pt>
                <c:pt idx="92">
                  <c:v>1.2590732838643671E+19</c:v>
                </c:pt>
                <c:pt idx="93">
                  <c:v>1.2328223165492701E+19</c:v>
                </c:pt>
                <c:pt idx="94">
                  <c:v>1.2071262870286868E+19</c:v>
                </c:pt>
                <c:pt idx="95">
                  <c:v>1.1819734210617989E+19</c:v>
                </c:pt>
                <c:pt idx="96">
                  <c:v>1.1573521868327852E+19</c:v>
                </c:pt>
                <c:pt idx="97">
                  <c:v>1.1332516464059711E+19</c:v>
                </c:pt>
                <c:pt idx="98">
                  <c:v>1.1096605349643246E+19</c:v>
                </c:pt>
                <c:pt idx="99">
                  <c:v>1.0865680625072339E+19</c:v>
                </c:pt>
                <c:pt idx="100">
                  <c:v>1.0639636673950966E+19</c:v>
                </c:pt>
                <c:pt idx="101">
                  <c:v>1.041837011240414E+19</c:v>
                </c:pt>
                <c:pt idx="102">
                  <c:v>1.0201779737988913E+19</c:v>
                </c:pt>
                <c:pt idx="103">
                  <c:v>9.9897664786053448E+18</c:v>
                </c:pt>
                <c:pt idx="104">
                  <c:v>9.7822333414074634E+18</c:v>
                </c:pt>
                <c:pt idx="105">
                  <c:v>9.5790853617142702E+18</c:v>
                </c:pt>
                <c:pt idx="106">
                  <c:v>9.380229551920681E+18</c:v>
                </c:pt>
                <c:pt idx="107">
                  <c:v>9.1855748504085309E+18</c:v>
                </c:pt>
                <c:pt idx="108">
                  <c:v>8.9950320704575355E+18</c:v>
                </c:pt>
                <c:pt idx="109">
                  <c:v>8.8085166184078367E+18</c:v>
                </c:pt>
                <c:pt idx="110">
                  <c:v>8.6259413724692152E+18</c:v>
                </c:pt>
                <c:pt idx="111">
                  <c:v>8.4472228830710344E+18</c:v>
                </c:pt>
                <c:pt idx="112">
                  <c:v>8.2722794667704658E+18</c:v>
                </c:pt>
                <c:pt idx="113">
                  <c:v>8.101031166740396E+18</c:v>
                </c:pt>
              </c:numCache>
            </c:numRef>
          </c:yVal>
          <c:smooth val="0"/>
        </c:ser>
        <c:ser>
          <c:idx val="0"/>
          <c:order val="4"/>
          <c:tx>
            <c:strRef>
              <c:f>'U235'!$O$2</c:f>
              <c:strCache>
                <c:ptCount val="1"/>
                <c:pt idx="0">
                  <c:v> Exact Simpl. - N(U235)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10458496"/>
        <c:axId val="210710912"/>
      </c:scatterChart>
      <c:valAx>
        <c:axId val="210458496"/>
        <c:scaling>
          <c:orientation val="minMax"/>
          <c:max val="10"/>
          <c:min val="0"/>
        </c:scaling>
        <c:delete val="0"/>
        <c:axPos val="b"/>
        <c:majorGridlines/>
        <c:title>
          <c:tx>
            <c:strRef>
              <c:f>'U235'!$B$11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10710912"/>
        <c:crosses val="autoZero"/>
        <c:crossBetween val="midCat"/>
      </c:valAx>
      <c:valAx>
        <c:axId val="210710912"/>
        <c:scaling>
          <c:orientation val="minMax"/>
        </c:scaling>
        <c:delete val="0"/>
        <c:axPos val="l"/>
        <c:majorGridlines/>
        <c:title>
          <c:tx>
            <c:rich>
              <a:bodyPr rot="-5400000" vert="horz"/>
              <a:lstStyle/>
              <a:p>
                <a:pPr>
                  <a:defRPr sz="1100"/>
                </a:pPr>
                <a:r>
                  <a:rPr lang="fr-FR" sz="1100"/>
                  <a:t>Concentration</a:t>
                </a:r>
                <a:r>
                  <a:rPr lang="fr-FR" sz="1100" baseline="0"/>
                  <a:t> en at/cm</a:t>
                </a:r>
                <a:r>
                  <a:rPr lang="fr-FR" sz="1100" baseline="30000"/>
                  <a:t>3</a:t>
                </a:r>
              </a:p>
            </c:rich>
          </c:tx>
          <c:overlay val="0"/>
        </c:title>
        <c:numFmt formatCode="0.0E+00" sourceLinked="0"/>
        <c:majorTickMark val="out"/>
        <c:minorTickMark val="none"/>
        <c:tickLblPos val="nextTo"/>
        <c:txPr>
          <a:bodyPr/>
          <a:lstStyle/>
          <a:p>
            <a:pPr>
              <a:defRPr sz="1100"/>
            </a:pPr>
            <a:endParaRPr lang="fr-FR"/>
          </a:p>
        </c:txPr>
        <c:crossAx val="21045849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N(U238)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1.6751996671558376E+22</c:v>
                </c:pt>
                <c:pt idx="2">
                  <c:v>1.6704202998052142E+22</c:v>
                </c:pt>
                <c:pt idx="3">
                  <c:v>1.665654568061717E+22</c:v>
                </c:pt>
                <c:pt idx="4">
                  <c:v>1.6609024330226393E+22</c:v>
                </c:pt>
                <c:pt idx="5">
                  <c:v>1.6561638558962685E+22</c:v>
                </c:pt>
                <c:pt idx="6">
                  <c:v>1.6514387980015695E+22</c:v>
                </c:pt>
                <c:pt idx="7">
                  <c:v>1.6467272207678692E+22</c:v>
                </c:pt>
                <c:pt idx="8">
                  <c:v>1.6420290857345409E+22</c:v>
                </c:pt>
                <c:pt idx="9">
                  <c:v>1.6373443545506907E+22</c:v>
                </c:pt>
                <c:pt idx="10">
                  <c:v>1.6326729889748437E+22</c:v>
                </c:pt>
                <c:pt idx="11">
                  <c:v>1.6280149508746325E+22</c:v>
                </c:pt>
                <c:pt idx="12">
                  <c:v>1.6233702022264849E+22</c:v>
                </c:pt>
                <c:pt idx="13">
                  <c:v>1.6187387051153144E+22</c:v>
                </c:pt>
                <c:pt idx="14">
                  <c:v>1.6141204217342097E+22</c:v>
                </c:pt>
                <c:pt idx="15">
                  <c:v>1.6095153143841265E+22</c:v>
                </c:pt>
                <c:pt idx="16">
                  <c:v>1.6049233454735791E+22</c:v>
                </c:pt>
                <c:pt idx="17">
                  <c:v>1.6003444775183343E+22</c:v>
                </c:pt>
                <c:pt idx="18">
                  <c:v>1.5957786731411046E+22</c:v>
                </c:pt>
                <c:pt idx="19">
                  <c:v>1.591225895071243E+22</c:v>
                </c:pt>
                <c:pt idx="20">
                  <c:v>1.5866861061444389E+22</c:v>
                </c:pt>
                <c:pt idx="21">
                  <c:v>1.5821592693024148E+22</c:v>
                </c:pt>
                <c:pt idx="22">
                  <c:v>1.5776453475926234E+22</c:v>
                </c:pt>
                <c:pt idx="23">
                  <c:v>1.5731443041679459E+22</c:v>
                </c:pt>
                <c:pt idx="24">
                  <c:v>1.5686561022863911E+22</c:v>
                </c:pt>
                <c:pt idx="25">
                  <c:v>1.5641807053107954E+22</c:v>
                </c:pt>
                <c:pt idx="26">
                  <c:v>1.559718076708524E+22</c:v>
                </c:pt>
                <c:pt idx="27">
                  <c:v>1.5552681800511722E+22</c:v>
                </c:pt>
                <c:pt idx="28">
                  <c:v>1.5508309790142679E+22</c:v>
                </c:pt>
                <c:pt idx="29">
                  <c:v>1.5464064373769753E+22</c:v>
                </c:pt>
                <c:pt idx="30">
                  <c:v>1.5419945190217992E+22</c:v>
                </c:pt>
                <c:pt idx="31">
                  <c:v>1.5375951879342897E+22</c:v>
                </c:pt>
                <c:pt idx="32">
                  <c:v>1.5332084082027484E+22</c:v>
                </c:pt>
                <c:pt idx="33">
                  <c:v>1.5288341440179355E+22</c:v>
                </c:pt>
                <c:pt idx="34">
                  <c:v>1.5244723596727767E+22</c:v>
                </c:pt>
                <c:pt idx="35">
                  <c:v>1.5201230195620722E+22</c:v>
                </c:pt>
                <c:pt idx="36">
                  <c:v>1.5157860881822059E+22</c:v>
                </c:pt>
                <c:pt idx="37">
                  <c:v>1.5114615301308554E+22</c:v>
                </c:pt>
                <c:pt idx="38">
                  <c:v>1.5071493101067031E+22</c:v>
                </c:pt>
                <c:pt idx="39">
                  <c:v>1.5028493929091479E+22</c:v>
                </c:pt>
                <c:pt idx="40">
                  <c:v>1.4985617434380178E+22</c:v>
                </c:pt>
                <c:pt idx="41">
                  <c:v>1.4942863266932834E+22</c:v>
                </c:pt>
                <c:pt idx="42">
                  <c:v>1.4900231077747719E+22</c:v>
                </c:pt>
                <c:pt idx="43">
                  <c:v>1.4857720518818828E+22</c:v>
                </c:pt>
                <c:pt idx="44">
                  <c:v>1.481533124313303E+22</c:v>
                </c:pt>
                <c:pt idx="45">
                  <c:v>1.4773062904667236E+22</c:v>
                </c:pt>
                <c:pt idx="46">
                  <c:v>1.473091515838558E+22</c:v>
                </c:pt>
                <c:pt idx="47">
                  <c:v>1.4688887660236599E+22</c:v>
                </c:pt>
                <c:pt idx="48">
                  <c:v>1.4646980067150419E+22</c:v>
                </c:pt>
                <c:pt idx="49">
                  <c:v>1.4605192037035963E+22</c:v>
                </c:pt>
                <c:pt idx="50">
                  <c:v>1.4563523228778151E+22</c:v>
                </c:pt>
                <c:pt idx="51">
                  <c:v>1.4521973302235117E+22</c:v>
                </c:pt>
                <c:pt idx="52">
                  <c:v>1.4480541918235434E+22</c:v>
                </c:pt>
                <c:pt idx="53">
                  <c:v>1.4439228738575345E+22</c:v>
                </c:pt>
                <c:pt idx="54">
                  <c:v>1.4398033426015999E+22</c:v>
                </c:pt>
                <c:pt idx="55">
                  <c:v>1.4356955644280701E+22</c:v>
                </c:pt>
                <c:pt idx="56">
                  <c:v>1.4315995058052163E+22</c:v>
                </c:pt>
                <c:pt idx="57">
                  <c:v>1.427515133296977E+22</c:v>
                </c:pt>
                <c:pt idx="58">
                  <c:v>1.423442413562685E+22</c:v>
                </c:pt>
                <c:pt idx="59">
                  <c:v>1.4193813133567948E+22</c:v>
                </c:pt>
                <c:pt idx="60">
                  <c:v>1.4153317995286119E+22</c:v>
                </c:pt>
                <c:pt idx="61">
                  <c:v>1.4112938390220215E+22</c:v>
                </c:pt>
                <c:pt idx="62">
                  <c:v>1.407267398875219E+22</c:v>
                </c:pt>
                <c:pt idx="63">
                  <c:v>1.4032524462204406E+22</c:v>
                </c:pt>
                <c:pt idx="64">
                  <c:v>1.3992489482836955E+22</c:v>
                </c:pt>
                <c:pt idx="65">
                  <c:v>1.3952568723844981E+22</c:v>
                </c:pt>
                <c:pt idx="66">
                  <c:v>1.3912761859356007E+22</c:v>
                </c:pt>
                <c:pt idx="67">
                  <c:v>1.3873068564427282E+22</c:v>
                </c:pt>
                <c:pt idx="68">
                  <c:v>1.3833488515043124E+22</c:v>
                </c:pt>
                <c:pt idx="69">
                  <c:v>1.379402138811228E+22</c:v>
                </c:pt>
                <c:pt idx="70">
                  <c:v>1.3754666861465279E+22</c:v>
                </c:pt>
                <c:pt idx="71">
                  <c:v>1.3715424613851812E+22</c:v>
                </c:pt>
                <c:pt idx="72">
                  <c:v>1.3676294324938103E+22</c:v>
                </c:pt>
                <c:pt idx="73">
                  <c:v>1.3637275675304298E+22</c:v>
                </c:pt>
                <c:pt idx="74">
                  <c:v>1.3598368346441853E+22</c:v>
                </c:pt>
                <c:pt idx="75">
                  <c:v>1.3559572020750937E+22</c:v>
                </c:pt>
                <c:pt idx="76">
                  <c:v>1.3520886381537839E+22</c:v>
                </c:pt>
                <c:pt idx="77">
                  <c:v>1.3482311113012383E+22</c:v>
                </c:pt>
                <c:pt idx="78">
                  <c:v>1.3443845900285348E+22</c:v>
                </c:pt>
                <c:pt idx="79">
                  <c:v>1.3405490429365901E+22</c:v>
                </c:pt>
                <c:pt idx="80">
                  <c:v>1.3367244387159028E+22</c:v>
                </c:pt>
                <c:pt idx="81">
                  <c:v>1.3329107461462984E+22</c:v>
                </c:pt>
                <c:pt idx="82">
                  <c:v>1.329107934096674E+22</c:v>
                </c:pt>
                <c:pt idx="83">
                  <c:v>1.3253159715247447E+22</c:v>
                </c:pt>
                <c:pt idx="84">
                  <c:v>1.3215348274767895E+22</c:v>
                </c:pt>
                <c:pt idx="85">
                  <c:v>1.3177644710873994E+22</c:v>
                </c:pt>
                <c:pt idx="86">
                  <c:v>1.3140048715792245E+22</c:v>
                </c:pt>
                <c:pt idx="87">
                  <c:v>1.3102559982627234E+22</c:v>
                </c:pt>
                <c:pt idx="88">
                  <c:v>1.3065178205359127E+22</c:v>
                </c:pt>
                <c:pt idx="89">
                  <c:v>1.3027903078841172E+22</c:v>
                </c:pt>
                <c:pt idx="90">
                  <c:v>1.2990734298797199E+22</c:v>
                </c:pt>
                <c:pt idx="91">
                  <c:v>1.2953671561819149E+22</c:v>
                </c:pt>
                <c:pt idx="92">
                  <c:v>1.2916714565364592E+22</c:v>
                </c:pt>
                <c:pt idx="93">
                  <c:v>1.2879863007754255E+22</c:v>
                </c:pt>
                <c:pt idx="94">
                  <c:v>1.2843116588169559E+22</c:v>
                </c:pt>
                <c:pt idx="95">
                  <c:v>1.2806475006650169E+22</c:v>
                </c:pt>
                <c:pt idx="96">
                  <c:v>1.2769937964091541E+22</c:v>
                </c:pt>
                <c:pt idx="97">
                  <c:v>1.2733505162242477E+22</c:v>
                </c:pt>
                <c:pt idx="98">
                  <c:v>1.2697176303702702E+22</c:v>
                </c:pt>
                <c:pt idx="99">
                  <c:v>1.2660951091920421E+22</c:v>
                </c:pt>
                <c:pt idx="100">
                  <c:v>1.2624829231189912E+22</c:v>
                </c:pt>
                <c:pt idx="101">
                  <c:v>1.2588810426649101E+22</c:v>
                </c:pt>
                <c:pt idx="102">
                  <c:v>1.2552894384277165E+22</c:v>
                </c:pt>
                <c:pt idx="103">
                  <c:v>1.2517080810892124E+22</c:v>
                </c:pt>
                <c:pt idx="104">
                  <c:v>1.248136941414845E+22</c:v>
                </c:pt>
                <c:pt idx="105">
                  <c:v>1.244575990253468E+22</c:v>
                </c:pt>
                <c:pt idx="106">
                  <c:v>1.2410251985371043E+22</c:v>
                </c:pt>
                <c:pt idx="107">
                  <c:v>1.2374845372807076E+22</c:v>
                </c:pt>
                <c:pt idx="108">
                  <c:v>1.2339539775819264E+22</c:v>
                </c:pt>
                <c:pt idx="109">
                  <c:v>1.2304334906208685E+22</c:v>
                </c:pt>
                <c:pt idx="110">
                  <c:v>1.2269230476598647E+22</c:v>
                </c:pt>
                <c:pt idx="111">
                  <c:v>1.2234226200432351E+22</c:v>
                </c:pt>
                <c:pt idx="112">
                  <c:v>1.2199321791970547E+22</c:v>
                </c:pt>
                <c:pt idx="113">
                  <c:v>1.2164516966289201E+22</c:v>
                </c:pt>
                <c:pt idx="114">
                  <c:v>1.2129811439277176E+22</c:v>
                </c:pt>
                <c:pt idx="115">
                  <c:v>1.2095204927633904E+22</c:v>
                </c:pt>
                <c:pt idx="116">
                  <c:v>1.2060697148867081E+22</c:v>
                </c:pt>
                <c:pt idx="117">
                  <c:v>1.2026287821290354E+22</c:v>
                </c:pt>
                <c:pt idx="118">
                  <c:v>1.1991976664021026E+22</c:v>
                </c:pt>
                <c:pt idx="119">
                  <c:v>1.1957763396977761E+22</c:v>
                </c:pt>
                <c:pt idx="120">
                  <c:v>1.19236477408783E+22</c:v>
                </c:pt>
                <c:pt idx="121">
                  <c:v>1.1889629417237178E+22</c:v>
                </c:pt>
                <c:pt idx="122">
                  <c:v>1.1855708148363455E+22</c:v>
                </c:pt>
                <c:pt idx="123">
                  <c:v>1.1821883657358447E+22</c:v>
                </c:pt>
                <c:pt idx="124">
                  <c:v>1.1788155668113463E+22</c:v>
                </c:pt>
                <c:pt idx="125">
                  <c:v>1.1754523905307554E+22</c:v>
                </c:pt>
                <c:pt idx="126">
                  <c:v>1.1720988094405267E+22</c:v>
                </c:pt>
                <c:pt idx="127">
                  <c:v>1.1687547961654402E+22</c:v>
                </c:pt>
                <c:pt idx="128">
                  <c:v>1.1654203234083775E+22</c:v>
                </c:pt>
                <c:pt idx="129">
                  <c:v>1.1620953639500995E+22</c:v>
                </c:pt>
                <c:pt idx="130">
                  <c:v>1.1587798906490235E+22</c:v>
                </c:pt>
                <c:pt idx="131">
                  <c:v>1.1554738764410027E+22</c:v>
                </c:pt>
                <c:pt idx="132">
                  <c:v>1.1521772943391039E+22</c:v>
                </c:pt>
                <c:pt idx="133">
                  <c:v>1.1488901174333886E+22</c:v>
                </c:pt>
                <c:pt idx="134">
                  <c:v>1.1456123188906924E+22</c:v>
                </c:pt>
              </c:numCache>
            </c:numRef>
          </c:yVal>
          <c:smooth val="0"/>
        </c:ser>
        <c:ser>
          <c:idx val="1"/>
          <c:order val="3"/>
          <c:tx>
            <c:strRef>
              <c:f>'U238'!$M$2</c:f>
              <c:strCache>
                <c:ptCount val="1"/>
                <c:pt idx="0">
                  <c:v>O5 - N(U238)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1.675206497968709E+22</c:v>
                </c:pt>
                <c:pt idx="2">
                  <c:v>1.6704339224817908E+22</c:v>
                </c:pt>
                <c:pt idx="3">
                  <c:v>1.6656749438194034E+22</c:v>
                </c:pt>
                <c:pt idx="4">
                  <c:v>1.6609295232447757E+22</c:v>
                </c:pt>
                <c:pt idx="5">
                  <c:v>1.6561976221314947E+22</c:v>
                </c:pt>
                <c:pt idx="6">
                  <c:v>1.6514792019631901E+22</c:v>
                </c:pt>
                <c:pt idx="7">
                  <c:v>1.646774224333214E+22</c:v>
                </c:pt>
                <c:pt idx="8">
                  <c:v>1.6420826509443242E+22</c:v>
                </c:pt>
                <c:pt idx="9">
                  <c:v>1.637404443608366E+22</c:v>
                </c:pt>
                <c:pt idx="10">
                  <c:v>1.6327395642459575E+22</c:v>
                </c:pt>
                <c:pt idx="11">
                  <c:v>1.6280879748861668E+22</c:v>
                </c:pt>
                <c:pt idx="12">
                  <c:v>1.6234496376661975E+22</c:v>
                </c:pt>
                <c:pt idx="13">
                  <c:v>1.618824514833397E+22</c:v>
                </c:pt>
                <c:pt idx="14">
                  <c:v>1.6142125687390417E+22</c:v>
                </c:pt>
                <c:pt idx="15">
                  <c:v>1.6096137618432041E+22</c:v>
                </c:pt>
                <c:pt idx="16">
                  <c:v>1.6050280567129082E+22</c:v>
                </c:pt>
                <c:pt idx="17">
                  <c:v>1.60045541602182E+22</c:v>
                </c:pt>
                <c:pt idx="18">
                  <c:v>1.5958958025499415E+22</c:v>
                </c:pt>
                <c:pt idx="19">
                  <c:v>1.5913491791833058E+22</c:v>
                </c:pt>
                <c:pt idx="20">
                  <c:v>1.5868155089136669E+22</c:v>
                </c:pt>
                <c:pt idx="21">
                  <c:v>1.5822947548381944E+22</c:v>
                </c:pt>
                <c:pt idx="22">
                  <c:v>1.5777868801591663E+22</c:v>
                </c:pt>
                <c:pt idx="23">
                  <c:v>1.5732918481836627E+22</c:v>
                </c:pt>
                <c:pt idx="24">
                  <c:v>1.568809622323257E+22</c:v>
                </c:pt>
                <c:pt idx="25">
                  <c:v>1.5643401660959549E+22</c:v>
                </c:pt>
                <c:pt idx="26">
                  <c:v>1.5598834431201976E+22</c:v>
                </c:pt>
                <c:pt idx="27">
                  <c:v>1.5554394171195582E+22</c:v>
                </c:pt>
                <c:pt idx="28">
                  <c:v>1.5510080519209591E+22</c:v>
                </c:pt>
                <c:pt idx="29">
                  <c:v>1.5465893114543767E+22</c:v>
                </c:pt>
                <c:pt idx="30">
                  <c:v>1.5421831597525425E+22</c:v>
                </c:pt>
                <c:pt idx="31">
                  <c:v>1.5377895609506487E+22</c:v>
                </c:pt>
                <c:pt idx="32">
                  <c:v>1.5334084792860505E+22</c:v>
                </c:pt>
                <c:pt idx="33">
                  <c:v>1.5290398790979701E+22</c:v>
                </c:pt>
                <c:pt idx="34">
                  <c:v>1.5246837248271994E+22</c:v>
                </c:pt>
                <c:pt idx="35">
                  <c:v>1.5203399810158034E+22</c:v>
                </c:pt>
                <c:pt idx="36">
                  <c:v>1.5160086123068244E+22</c:v>
                </c:pt>
                <c:pt idx="37">
                  <c:v>1.5116895834461507E+22</c:v>
                </c:pt>
                <c:pt idx="38">
                  <c:v>1.5073828592767302E+22</c:v>
                </c:pt>
                <c:pt idx="39">
                  <c:v>1.5030884047430997E+22</c:v>
                </c:pt>
                <c:pt idx="40">
                  <c:v>1.4988061848896688E+22</c:v>
                </c:pt>
                <c:pt idx="41">
                  <c:v>1.4945361648604297E+22</c:v>
                </c:pt>
                <c:pt idx="42">
                  <c:v>1.4902783098986724E+22</c:v>
                </c:pt>
                <c:pt idx="43">
                  <c:v>1.4860325853466976E+22</c:v>
                </c:pt>
                <c:pt idx="44">
                  <c:v>1.4817989566455307E+22</c:v>
                </c:pt>
                <c:pt idx="45">
                  <c:v>1.4775773893346342E+22</c:v>
                </c:pt>
                <c:pt idx="46">
                  <c:v>1.4733678490516218E+22</c:v>
                </c:pt>
                <c:pt idx="47">
                  <c:v>1.4691703015319712E+22</c:v>
                </c:pt>
                <c:pt idx="48">
                  <c:v>1.4649847126087382E+22</c:v>
                </c:pt>
                <c:pt idx="49">
                  <c:v>1.4608110482143614E+22</c:v>
                </c:pt>
                <c:pt idx="50">
                  <c:v>1.4566492743750732E+22</c:v>
                </c:pt>
                <c:pt idx="51">
                  <c:v>1.4524993572152766E+22</c:v>
                </c:pt>
                <c:pt idx="52">
                  <c:v>1.4483612629558828E+22</c:v>
                </c:pt>
                <c:pt idx="53">
                  <c:v>1.4442349579140357E+22</c:v>
                </c:pt>
                <c:pt idx="54">
                  <c:v>1.4401204085028333E+22</c:v>
                </c:pt>
                <c:pt idx="55">
                  <c:v>1.4360175812310519E+22</c:v>
                </c:pt>
                <c:pt idx="56">
                  <c:v>1.4319264427028693E+22</c:v>
                </c:pt>
                <c:pt idx="57">
                  <c:v>1.4278469596175869E+22</c:v>
                </c:pt>
                <c:pt idx="58">
                  <c:v>1.4237790987693536E+22</c:v>
                </c:pt>
                <c:pt idx="59">
                  <c:v>1.4197228270468886E+22</c:v>
                </c:pt>
                <c:pt idx="60">
                  <c:v>1.4156781114332042E+22</c:v>
                </c:pt>
                <c:pt idx="61">
                  <c:v>1.4116449190073487E+22</c:v>
                </c:pt>
                <c:pt idx="62">
                  <c:v>1.4076232169390103E+22</c:v>
                </c:pt>
                <c:pt idx="63">
                  <c:v>1.4036129724927406E+22</c:v>
                </c:pt>
                <c:pt idx="64">
                  <c:v>1.3996141530263528E+22</c:v>
                </c:pt>
                <c:pt idx="65">
                  <c:v>1.395626725990653E+22</c:v>
                </c:pt>
                <c:pt idx="66">
                  <c:v>1.3916506589291707E+22</c:v>
                </c:pt>
                <c:pt idx="67">
                  <c:v>1.3876859194778952E+22</c:v>
                </c:pt>
                <c:pt idx="68">
                  <c:v>1.3837324753650045E+22</c:v>
                </c:pt>
                <c:pt idx="69">
                  <c:v>1.3797902944105983E+22</c:v>
                </c:pt>
                <c:pt idx="70">
                  <c:v>1.3758593445264324E+22</c:v>
                </c:pt>
                <c:pt idx="71">
                  <c:v>1.3719395937156493E+22</c:v>
                </c:pt>
                <c:pt idx="72">
                  <c:v>1.3680310100725101E+22</c:v>
                </c:pt>
                <c:pt idx="73">
                  <c:v>1.3641335617840795E+22</c:v>
                </c:pt>
                <c:pt idx="74">
                  <c:v>1.3602472171250125E+22</c:v>
                </c:pt>
                <c:pt idx="75">
                  <c:v>1.3563719444616337E+22</c:v>
                </c:pt>
                <c:pt idx="76">
                  <c:v>1.3525077122503896E+22</c:v>
                </c:pt>
                <c:pt idx="77">
                  <c:v>1.3486544890375904E+22</c:v>
                </c:pt>
                <c:pt idx="78">
                  <c:v>1.344812243459149E+22</c:v>
                </c:pt>
                <c:pt idx="79">
                  <c:v>1.3409809442403248E+22</c:v>
                </c:pt>
                <c:pt idx="80">
                  <c:v>1.337160560195464E+22</c:v>
                </c:pt>
                <c:pt idx="81">
                  <c:v>1.3333510602277404E+22</c:v>
                </c:pt>
                <c:pt idx="82">
                  <c:v>1.3295524133288985E+22</c:v>
                </c:pt>
                <c:pt idx="83">
                  <c:v>1.3257645885789934E+22</c:v>
                </c:pt>
                <c:pt idx="84">
                  <c:v>1.3219875551461331E+22</c:v>
                </c:pt>
                <c:pt idx="85">
                  <c:v>1.3182212822881039E+22</c:v>
                </c:pt>
                <c:pt idx="86">
                  <c:v>1.3144657393473351E+22</c:v>
                </c:pt>
                <c:pt idx="87">
                  <c:v>1.3107208957548407E+22</c:v>
                </c:pt>
                <c:pt idx="88">
                  <c:v>1.3069867210287228E+22</c:v>
                </c:pt>
                <c:pt idx="89">
                  <c:v>1.3032631847739212E+22</c:v>
                </c:pt>
                <c:pt idx="90">
                  <c:v>1.2995502566819657E+22</c:v>
                </c:pt>
                <c:pt idx="91">
                  <c:v>1.2958479065307222E+22</c:v>
                </c:pt>
                <c:pt idx="92">
                  <c:v>1.292156104184146E+22</c:v>
                </c:pt>
                <c:pt idx="93">
                  <c:v>1.2884748195920311E+22</c:v>
                </c:pt>
                <c:pt idx="94">
                  <c:v>1.2848040227897604E+22</c:v>
                </c:pt>
                <c:pt idx="95">
                  <c:v>1.2811436838980552E+22</c:v>
                </c:pt>
                <c:pt idx="96">
                  <c:v>1.277493773122725E+22</c:v>
                </c:pt>
                <c:pt idx="97">
                  <c:v>1.2738542607562405E+22</c:v>
                </c:pt>
                <c:pt idx="98">
                  <c:v>1.2702251171728662E+22</c:v>
                </c:pt>
                <c:pt idx="99">
                  <c:v>1.2666063128324697E+22</c:v>
                </c:pt>
                <c:pt idx="100">
                  <c:v>1.2629978182790756E+22</c:v>
                </c:pt>
                <c:pt idx="101">
                  <c:v>1.2593996041406235E+22</c:v>
                </c:pt>
                <c:pt idx="102">
                  <c:v>1.2558116411287271E+22</c:v>
                </c:pt>
                <c:pt idx="103">
                  <c:v>1.2522339000384326E+22</c:v>
                </c:pt>
                <c:pt idx="104">
                  <c:v>1.2486663517479778E+22</c:v>
                </c:pt>
                <c:pt idx="105">
                  <c:v>1.2451089672185485E+22</c:v>
                </c:pt>
                <c:pt idx="106">
                  <c:v>1.2415617174940391E+22</c:v>
                </c:pt>
                <c:pt idx="107">
                  <c:v>1.238024573700811E+22</c:v>
                </c:pt>
                <c:pt idx="108">
                  <c:v>1.2344975070474501E+22</c:v>
                </c:pt>
                <c:pt idx="109">
                  <c:v>1.2309804888262852E+22</c:v>
                </c:pt>
                <c:pt idx="110">
                  <c:v>1.2274734904086874E+22</c:v>
                </c:pt>
                <c:pt idx="111">
                  <c:v>1.2239764832487486E+22</c:v>
                </c:pt>
                <c:pt idx="112">
                  <c:v>1.2204894388818859E+22</c:v>
                </c:pt>
                <c:pt idx="113">
                  <c:v>1.2170123289246074E+22</c:v>
                </c:pt>
              </c:numCache>
            </c:numRef>
          </c:yVal>
          <c:smooth val="0"/>
        </c:ser>
        <c:ser>
          <c:idx val="0"/>
          <c:order val="4"/>
          <c:tx>
            <c:strRef>
              <c:f>'U238'!$O$2</c:f>
              <c:strCache>
                <c:ptCount val="1"/>
                <c:pt idx="0">
                  <c:v> Exact Simpl. - N(U238)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78452736"/>
        <c:axId val="187539840"/>
      </c:scatterChart>
      <c:valAx>
        <c:axId val="178452736"/>
        <c:scaling>
          <c:orientation val="minMax"/>
          <c:max val="10"/>
          <c:min val="0"/>
        </c:scaling>
        <c:delete val="0"/>
        <c:axPos val="b"/>
        <c:majorGridlines/>
        <c:title>
          <c:tx>
            <c:strRef>
              <c:f>'U238'!$B$11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87539840"/>
        <c:crosses val="autoZero"/>
        <c:crossBetween val="midCat"/>
      </c:valAx>
      <c:valAx>
        <c:axId val="187539840"/>
        <c:scaling>
          <c:orientation val="minMax"/>
          <c:min val="1E+22"/>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7845273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2.1782E+21</c:v>
                </c:pt>
                <c:pt idx="1">
                  <c:v>2.1686844320889595E+21</c:v>
                </c:pt>
                <c:pt idx="2">
                  <c:v>2.1574387609213665E+21</c:v>
                </c:pt>
                <c:pt idx="3">
                  <c:v>2.1323522637013506E+21</c:v>
                </c:pt>
                <c:pt idx="4">
                  <c:v>2.0882346306592535E+21</c:v>
                </c:pt>
                <c:pt idx="5">
                  <c:v>1.9446360603653696E+21</c:v>
                </c:pt>
                <c:pt idx="6">
                  <c:v>1.705016759332804E+21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2.1782E+21</c:v>
                </c:pt>
                <c:pt idx="1">
                  <c:v>2.1667000000000004E+21</c:v>
                </c:pt>
                <c:pt idx="2">
                  <c:v>2.1588000000000003E+21</c:v>
                </c:pt>
                <c:pt idx="3">
                  <c:v>2.1508E+21</c:v>
                </c:pt>
                <c:pt idx="4">
                  <c:v>2.1424999999999999E+21</c:v>
                </c:pt>
                <c:pt idx="5">
                  <c:v>2.134E+21</c:v>
                </c:pt>
                <c:pt idx="6">
                  <c:v>2.1253000000000004E+21</c:v>
                </c:pt>
                <c:pt idx="7">
                  <c:v>2.1164000000000003E+21</c:v>
                </c:pt>
                <c:pt idx="8">
                  <c:v>2.1073000000000001E+21</c:v>
                </c:pt>
                <c:pt idx="9">
                  <c:v>2.0981000000000001E+21</c:v>
                </c:pt>
                <c:pt idx="10">
                  <c:v>2.0887000000000004E+21</c:v>
                </c:pt>
                <c:pt idx="11">
                  <c:v>2.0790999999999999E+21</c:v>
                </c:pt>
                <c:pt idx="12">
                  <c:v>2.0694E+21</c:v>
                </c:pt>
                <c:pt idx="13">
                  <c:v>2.0595000000000001E+21</c:v>
                </c:pt>
                <c:pt idx="14">
                  <c:v>2.0495000000000001E+21</c:v>
                </c:pt>
                <c:pt idx="15">
                  <c:v>2.0394E+21</c:v>
                </c:pt>
                <c:pt idx="16">
                  <c:v>2.0290999999999999E+21</c:v>
                </c:pt>
                <c:pt idx="17">
                  <c:v>2.0188E+21</c:v>
                </c:pt>
                <c:pt idx="18">
                  <c:v>2.0083000000000004E+21</c:v>
                </c:pt>
                <c:pt idx="19">
                  <c:v>1.9976999999999999E+21</c:v>
                </c:pt>
                <c:pt idx="20">
                  <c:v>1.987E+21</c:v>
                </c:pt>
                <c:pt idx="21">
                  <c:v>1.9762E+21</c:v>
                </c:pt>
                <c:pt idx="22">
                  <c:v>1.9653000000000001E+21</c:v>
                </c:pt>
                <c:pt idx="23">
                  <c:v>1.9542999999999999E+21</c:v>
                </c:pt>
                <c:pt idx="24">
                  <c:v>1.9432E+21</c:v>
                </c:pt>
                <c:pt idx="25">
                  <c:v>1.9320999999999999E+21</c:v>
                </c:pt>
                <c:pt idx="26">
                  <c:v>1.9208999999999999E+21</c:v>
                </c:pt>
                <c:pt idx="27">
                  <c:v>1.9096000000000003E+21</c:v>
                </c:pt>
                <c:pt idx="28">
                  <c:v>1.8982000000000003E+21</c:v>
                </c:pt>
                <c:pt idx="29">
                  <c:v>1.8867999999999997E+21</c:v>
                </c:pt>
                <c:pt idx="30">
                  <c:v>1.8753000000000001E+21</c:v>
                </c:pt>
                <c:pt idx="31">
                  <c:v>1.8638000000000003E+21</c:v>
                </c:pt>
                <c:pt idx="32">
                  <c:v>1.8522E+21</c:v>
                </c:pt>
                <c:pt idx="33">
                  <c:v>1.8404999999999999E+21</c:v>
                </c:pt>
                <c:pt idx="34">
                  <c:v>1.8288E+21</c:v>
                </c:pt>
                <c:pt idx="35">
                  <c:v>1.8171000000000001E+21</c:v>
                </c:pt>
                <c:pt idx="36">
                  <c:v>1.8052999999999999E+21</c:v>
                </c:pt>
                <c:pt idx="37">
                  <c:v>1.7934999999999999E+21</c:v>
                </c:pt>
                <c:pt idx="38">
                  <c:v>1.7816999999999999E+21</c:v>
                </c:pt>
                <c:pt idx="39">
                  <c:v>1.7698E+21</c:v>
                </c:pt>
                <c:pt idx="40">
                  <c:v>1.7579000000000001E+21</c:v>
                </c:pt>
                <c:pt idx="41">
                  <c:v>1.7459000000000001E+21</c:v>
                </c:pt>
                <c:pt idx="42">
                  <c:v>1.7339000000000001E+21</c:v>
                </c:pt>
                <c:pt idx="43">
                  <c:v>1.7218999999999999E+21</c:v>
                </c:pt>
                <c:pt idx="44">
                  <c:v>1.7099000000000001E+21</c:v>
                </c:pt>
                <c:pt idx="45">
                  <c:v>1.6979000000000001E+21</c:v>
                </c:pt>
                <c:pt idx="46">
                  <c:v>1.6858000000000003E+21</c:v>
                </c:pt>
                <c:pt idx="47">
                  <c:v>1.6736999999999999E+21</c:v>
                </c:pt>
                <c:pt idx="48">
                  <c:v>1.6616000000000003E+21</c:v>
                </c:pt>
                <c:pt idx="49">
                  <c:v>1.6494999999999999E+21</c:v>
                </c:pt>
              </c:numCache>
            </c:numRef>
          </c:yVal>
          <c:smooth val="0"/>
        </c:ser>
        <c:ser>
          <c:idx val="4"/>
          <c:order val="2"/>
          <c:tx>
            <c:strRef>
              <c:f>'Pu239 '!$K$2</c:f>
              <c:strCache>
                <c:ptCount val="1"/>
                <c:pt idx="0">
                  <c:v>RK1 - N(Pu239)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pt idx="131">
                  <c:v>1.5974039111808259E+21</c:v>
                </c:pt>
                <c:pt idx="132">
                  <c:v>1.5930459335266997E+21</c:v>
                </c:pt>
                <c:pt idx="133">
                  <c:v>1.5886964206415713E+21</c:v>
                </c:pt>
                <c:pt idx="134">
                  <c:v>1.5843554288639022E+21</c:v>
                </c:pt>
              </c:numCache>
            </c:numRef>
          </c:yVal>
          <c:smooth val="0"/>
        </c:ser>
        <c:ser>
          <c:idx val="1"/>
          <c:order val="3"/>
          <c:tx>
            <c:strRef>
              <c:f>'Pu239 '!$M$2</c:f>
              <c:strCache>
                <c:ptCount val="1"/>
                <c:pt idx="0">
                  <c:v>O5 - N(Pu239)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2.1782E+21</c:v>
                </c:pt>
                <c:pt idx="1">
                  <c:v>2.1746598337089951E+21</c:v>
                </c:pt>
                <c:pt idx="2">
                  <c:v>2.1710791878641288E+21</c:v>
                </c:pt>
                <c:pt idx="3">
                  <c:v>2.1674591149753316E+21</c:v>
                </c:pt>
                <c:pt idx="4">
                  <c:v>2.1638006474764777E+21</c:v>
                </c:pt>
                <c:pt idx="5">
                  <c:v>2.160104798116242E+21</c:v>
                </c:pt>
                <c:pt idx="6">
                  <c:v>2.1563725603489603E+21</c:v>
                </c:pt>
                <c:pt idx="7">
                  <c:v>2.1526049087254873E+21</c:v>
                </c:pt>
                <c:pt idx="8">
                  <c:v>2.1488027992840575E+21</c:v>
                </c:pt>
                <c:pt idx="9">
                  <c:v>2.1449671699411454E+21</c:v>
                </c:pt>
                <c:pt idx="10">
                  <c:v>2.1410989408823232E+21</c:v>
                </c:pt>
                <c:pt idx="11">
                  <c:v>2.1371990149531194E+21</c:v>
                </c:pt>
                <c:pt idx="12">
                  <c:v>2.1332682780498812E+21</c:v>
                </c:pt>
                <c:pt idx="13">
                  <c:v>2.129307580049966E+21</c:v>
                </c:pt>
                <c:pt idx="14">
                  <c:v>2.1253177848968239E+21</c:v>
                </c:pt>
                <c:pt idx="15">
                  <c:v>2.1212997270427148E+21</c:v>
                </c:pt>
                <c:pt idx="16">
                  <c:v>2.117254224883242E+21</c:v>
                </c:pt>
                <c:pt idx="17">
                  <c:v>2.113182081066967E+21</c:v>
                </c:pt>
                <c:pt idx="18">
                  <c:v>2.1090840828050284E+21</c:v>
                </c:pt>
                <c:pt idx="19">
                  <c:v>2.1049610021807587E+21</c:v>
                </c:pt>
                <c:pt idx="20">
                  <c:v>2.1008135964593003E+21</c:v>
                </c:pt>
                <c:pt idx="21">
                  <c:v>2.0966426083972235E+21</c:v>
                </c:pt>
                <c:pt idx="22">
                  <c:v>2.0924487665521428E+21</c:v>
                </c:pt>
                <c:pt idx="23">
                  <c:v>2.0882327855923336E+21</c:v>
                </c:pt>
                <c:pt idx="24">
                  <c:v>2.0839953666063511E+21</c:v>
                </c:pt>
                <c:pt idx="25">
                  <c:v>2.0797371823802873E+21</c:v>
                </c:pt>
                <c:pt idx="26">
                  <c:v>2.0754589160807643E+21</c:v>
                </c:pt>
                <c:pt idx="27">
                  <c:v>2.0711612276372283E+21</c:v>
                </c:pt>
                <c:pt idx="28">
                  <c:v>2.0668447641179343E+21</c:v>
                </c:pt>
                <c:pt idx="29">
                  <c:v>2.0625101599765268E+21</c:v>
                </c:pt>
                <c:pt idx="30">
                  <c:v>2.0581580372986212E+21</c:v>
                </c:pt>
                <c:pt idx="31">
                  <c:v>2.053789006048385E+21</c:v>
                </c:pt>
                <c:pt idx="32">
                  <c:v>2.049403664315118E+21</c:v>
                </c:pt>
                <c:pt idx="33">
                  <c:v>2.0450025985598313E+21</c:v>
                </c:pt>
                <c:pt idx="34">
                  <c:v>2.0405863838618322E+21</c:v>
                </c:pt>
                <c:pt idx="35">
                  <c:v>2.0361555841653004E+21</c:v>
                </c:pt>
                <c:pt idx="36">
                  <c:v>2.0317107525258715E+21</c:v>
                </c:pt>
                <c:pt idx="37">
                  <c:v>2.0272524196295853E+21</c:v>
                </c:pt>
                <c:pt idx="38">
                  <c:v>2.0227811239678734E+21</c:v>
                </c:pt>
                <c:pt idx="39">
                  <c:v>2.0182973856295879E+21</c:v>
                </c:pt>
                <c:pt idx="40">
                  <c:v>2.0138017143945513E+21</c:v>
                </c:pt>
                <c:pt idx="41">
                  <c:v>2.0092946099307639E+21</c:v>
                </c:pt>
                <c:pt idx="42">
                  <c:v>2.0047765619916118E+21</c:v>
                </c:pt>
                <c:pt idx="43">
                  <c:v>2.0002480506130745E+21</c:v>
                </c:pt>
                <c:pt idx="44">
                  <c:v>1.9957095463109334E+21</c:v>
                </c:pt>
                <c:pt idx="45">
                  <c:v>1.9911615102779783E+21</c:v>
                </c:pt>
                <c:pt idx="46">
                  <c:v>1.9866043945812149E+21</c:v>
                </c:pt>
                <c:pt idx="47">
                  <c:v>1.9820386423590751E+21</c:v>
                </c:pt>
                <c:pt idx="48">
                  <c:v>1.9774646880186233E+21</c:v>
                </c:pt>
                <c:pt idx="49">
                  <c:v>1.9728829482031815E+21</c:v>
                </c:pt>
                <c:pt idx="50">
                  <c:v>1.9682938455369599E+21</c:v>
                </c:pt>
                <c:pt idx="51">
                  <c:v>1.9636977880123058E+21</c:v>
                </c:pt>
                <c:pt idx="52">
                  <c:v>1.9590951753580806E+21</c:v>
                </c:pt>
                <c:pt idx="53">
                  <c:v>1.9544863991978779E+21</c:v>
                </c:pt>
                <c:pt idx="54">
                  <c:v>1.9498718432082445E+21</c:v>
                </c:pt>
                <c:pt idx="55">
                  <c:v>1.9452518832768984E+21</c:v>
                </c:pt>
                <c:pt idx="56">
                  <c:v>1.94062688766095E+21</c:v>
                </c:pt>
                <c:pt idx="57">
                  <c:v>1.9359972171451227E+21</c:v>
                </c:pt>
                <c:pt idx="58">
                  <c:v>1.9313632251999717E+21</c:v>
                </c:pt>
                <c:pt idx="59">
                  <c:v>1.9267252581401022E+21</c:v>
                </c:pt>
                <c:pt idx="60">
                  <c:v>1.9220836552823928E+21</c:v>
                </c:pt>
                <c:pt idx="61">
                  <c:v>1.9174387417865084E+21</c:v>
                </c:pt>
                <c:pt idx="62">
                  <c:v>1.9127908474787529E+21</c:v>
                </c:pt>
                <c:pt idx="63">
                  <c:v>1.9081402905174257E+21</c:v>
                </c:pt>
                <c:pt idx="64">
                  <c:v>1.9034873824409876E+21</c:v>
                </c:pt>
                <c:pt idx="65">
                  <c:v>1.8988324282952791E+21</c:v>
                </c:pt>
                <c:pt idx="66">
                  <c:v>1.8941757267607455E+21</c:v>
                </c:pt>
                <c:pt idx="67">
                  <c:v>1.8895175702796535E+21</c:v>
                </c:pt>
                <c:pt idx="68">
                  <c:v>1.8848582451833162E+21</c:v>
                </c:pt>
                <c:pt idx="69">
                  <c:v>1.8801980318193138E+21</c:v>
                </c:pt>
                <c:pt idx="70">
                  <c:v>1.8755372046787137E+21</c:v>
                </c:pt>
                <c:pt idx="71">
                  <c:v>1.8708760325232929E+21</c:v>
                </c:pt>
                <c:pt idx="72">
                  <c:v>1.8662147785127588E+21</c:v>
                </c:pt>
                <c:pt idx="73">
                  <c:v>1.8615536944946078E+21</c:v>
                </c:pt>
                <c:pt idx="74">
                  <c:v>1.8568930360184115E+21</c:v>
                </c:pt>
                <c:pt idx="75">
                  <c:v>1.8522330493107257E+21</c:v>
                </c:pt>
                <c:pt idx="76">
                  <c:v>1.8475739753011814E+21</c:v>
                </c:pt>
                <c:pt idx="77">
                  <c:v>1.8429160497249182E+21</c:v>
                </c:pt>
                <c:pt idx="78">
                  <c:v>1.8382595032250277E+21</c:v>
                </c:pt>
                <c:pt idx="79">
                  <c:v>1.8336045614549875E+21</c:v>
                </c:pt>
                <c:pt idx="80">
                  <c:v>1.828951445181102E+21</c:v>
                </c:pt>
                <c:pt idx="81">
                  <c:v>1.8243003703849407E+21</c:v>
                </c:pt>
                <c:pt idx="82">
                  <c:v>1.8196515483657754E+21</c:v>
                </c:pt>
                <c:pt idx="83">
                  <c:v>1.815005185843017E+21</c:v>
                </c:pt>
                <c:pt idx="84">
                  <c:v>1.8103614850586591E+21</c:v>
                </c:pt>
                <c:pt idx="85">
                  <c:v>1.8057206392006391E+21</c:v>
                </c:pt>
                <c:pt idx="86">
                  <c:v>1.8010828444367357E+21</c:v>
                </c:pt>
                <c:pt idx="87">
                  <c:v>1.7964482894770356E+21</c:v>
                </c:pt>
                <c:pt idx="88">
                  <c:v>1.7918171588004356E+21</c:v>
                </c:pt>
                <c:pt idx="89">
                  <c:v>1.7871896327371817E+21</c:v>
                </c:pt>
                <c:pt idx="90">
                  <c:v>1.7825658875514066E+21</c:v>
                </c:pt>
                <c:pt idx="91">
                  <c:v>1.7779460955236705E+21</c:v>
                </c:pt>
                <c:pt idx="92">
                  <c:v>1.773330425033498E+21</c:v>
                </c:pt>
                <c:pt idx="93">
                  <c:v>1.7687190406419175E+21</c:v>
                </c:pt>
                <c:pt idx="94">
                  <c:v>1.7641121031739998E+21</c:v>
                </c:pt>
                <c:pt idx="95">
                  <c:v>1.7595097698013972E+21</c:v>
                </c:pt>
                <c:pt idx="96">
                  <c:v>1.7549121941248811E+21</c:v>
                </c:pt>
                <c:pt idx="97">
                  <c:v>1.7503195224924543E+21</c:v>
                </c:pt>
                <c:pt idx="98">
                  <c:v>1.7457319036800826E+21</c:v>
                </c:pt>
                <c:pt idx="99">
                  <c:v>1.7411494804960929E+21</c:v>
                </c:pt>
                <c:pt idx="100">
                  <c:v>1.7365723923764079E+21</c:v>
                </c:pt>
                <c:pt idx="101">
                  <c:v>1.7320007754510544E+21</c:v>
                </c:pt>
                <c:pt idx="102">
                  <c:v>1.7274347626106729E+21</c:v>
                </c:pt>
                <c:pt idx="103">
                  <c:v>1.7228744835730251E+21</c:v>
                </c:pt>
                <c:pt idx="104">
                  <c:v>1.718320064949505E+21</c:v>
                </c:pt>
                <c:pt idx="105">
                  <c:v>1.7137716303116449E+21</c:v>
                </c:pt>
                <c:pt idx="106">
                  <c:v>1.7092293002576281E+21</c:v>
                </c:pt>
                <c:pt idx="107">
                  <c:v>1.7046931924787939E+21</c:v>
                </c:pt>
                <c:pt idx="108">
                  <c:v>1.7001634218261514E+21</c:v>
                </c:pt>
                <c:pt idx="109">
                  <c:v>1.6956400973403041E+21</c:v>
                </c:pt>
                <c:pt idx="110">
                  <c:v>1.691123330059823E+21</c:v>
                </c:pt>
                <c:pt idx="111">
                  <c:v>1.6866132262497058E+21</c:v>
                </c:pt>
                <c:pt idx="112">
                  <c:v>1.6821098894943686E+21</c:v>
                </c:pt>
                <c:pt idx="113">
                  <c:v>1.677613420751212E+21</c:v>
                </c:pt>
              </c:numCache>
            </c:numRef>
          </c:yVal>
          <c:smooth val="0"/>
        </c:ser>
        <c:ser>
          <c:idx val="0"/>
          <c:order val="4"/>
          <c:tx>
            <c:strRef>
              <c:f>'Pu239 '!$O$2</c:f>
              <c:strCache>
                <c:ptCount val="1"/>
                <c:pt idx="0">
                  <c:v>Exact Simpl. - N(Pu239)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88186624"/>
        <c:axId val="188188544"/>
      </c:scatterChart>
      <c:valAx>
        <c:axId val="188186624"/>
        <c:scaling>
          <c:orientation val="minMax"/>
          <c:max val="10"/>
          <c:min val="0"/>
        </c:scaling>
        <c:delete val="0"/>
        <c:axPos val="b"/>
        <c:majorGridlines/>
        <c:title>
          <c:tx>
            <c:strRef>
              <c:f>'Pu239 '!$B$11</c:f>
              <c:strCache>
                <c:ptCount val="1"/>
                <c:pt idx="0">
                  <c:v>Temps (années)</c:v>
                </c:pt>
              </c:strCache>
            </c:strRef>
          </c:tx>
          <c:overlay val="0"/>
        </c:title>
        <c:numFmt formatCode="General" sourceLinked="0"/>
        <c:majorTickMark val="out"/>
        <c:minorTickMark val="none"/>
        <c:tickLblPos val="nextTo"/>
        <c:crossAx val="188188544"/>
        <c:crosses val="autoZero"/>
        <c:crossBetween val="midCat"/>
      </c:valAx>
      <c:valAx>
        <c:axId val="188188544"/>
        <c:scaling>
          <c:orientation val="minMax"/>
          <c:min val="1.4E+21"/>
        </c:scaling>
        <c:delete val="0"/>
        <c:axPos val="l"/>
        <c:majorGridlines/>
        <c:title>
          <c:tx>
            <c:strRef>
              <c:f>'Pu239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8818662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7.2346005790387942E+20</c:v>
                </c:pt>
                <c:pt idx="1">
                  <c:v>7.3064015892098122E+20</c:v>
                </c:pt>
                <c:pt idx="2">
                  <c:v>7.4439481026699539E+20</c:v>
                </c:pt>
                <c:pt idx="3">
                  <c:v>7.7207712744136363E+20</c:v>
                </c:pt>
                <c:pt idx="4">
                  <c:v>8.1351409596174592E+20</c:v>
                </c:pt>
                <c:pt idx="5">
                  <c:v>9.0573081504886017E+20</c:v>
                </c:pt>
                <c:pt idx="6">
                  <c:v>9.7320646316138273E+20</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7.2346005790387942E+20</c:v>
                </c:pt>
                <c:pt idx="1">
                  <c:v>7.3075116707940899E+20</c:v>
                </c:pt>
                <c:pt idx="2">
                  <c:v>7.3788225191089393E+20</c:v>
                </c:pt>
                <c:pt idx="3">
                  <c:v>7.4485331239833449E+20</c:v>
                </c:pt>
                <c:pt idx="4">
                  <c:v>7.5166434854173016E+20</c:v>
                </c:pt>
                <c:pt idx="5">
                  <c:v>7.5831536034108159E+20</c:v>
                </c:pt>
                <c:pt idx="6">
                  <c:v>7.6480634779638851E+20</c:v>
                </c:pt>
                <c:pt idx="7">
                  <c:v>7.7113731090765054E+20</c:v>
                </c:pt>
                <c:pt idx="8">
                  <c:v>7.7729824815336561E+20</c:v>
                </c:pt>
                <c:pt idx="9">
                  <c:v>7.8329916105503592E+20</c:v>
                </c:pt>
                <c:pt idx="10">
                  <c:v>7.8914004961266185E+20</c:v>
                </c:pt>
                <c:pt idx="11">
                  <c:v>7.9481091230474043E+20</c:v>
                </c:pt>
                <c:pt idx="12">
                  <c:v>8.0031174913127154E+20</c:v>
                </c:pt>
                <c:pt idx="13">
                  <c:v>8.0565256161375814E+20</c:v>
                </c:pt>
                <c:pt idx="14">
                  <c:v>8.1083334975220023E+20</c:v>
                </c:pt>
                <c:pt idx="15">
                  <c:v>8.1584411202509511E+20</c:v>
                </c:pt>
                <c:pt idx="16">
                  <c:v>8.2069484995394522E+20</c:v>
                </c:pt>
                <c:pt idx="17">
                  <c:v>8.2538556353875083E+20</c:v>
                </c:pt>
                <c:pt idx="18">
                  <c:v>8.2990625125800949E+20</c:v>
                </c:pt>
                <c:pt idx="19">
                  <c:v>8.3426691463322324E+20</c:v>
                </c:pt>
                <c:pt idx="20">
                  <c:v>8.3845755214288965E+20</c:v>
                </c:pt>
                <c:pt idx="21">
                  <c:v>8.424981668300144E+20</c:v>
                </c:pt>
                <c:pt idx="22">
                  <c:v>8.463687556515918E+20</c:v>
                </c:pt>
                <c:pt idx="23">
                  <c:v>8.500793201291247E+20</c:v>
                </c:pt>
                <c:pt idx="24">
                  <c:v>8.5362986026261296E+20</c:v>
                </c:pt>
                <c:pt idx="25">
                  <c:v>8.5702037605205672E+20</c:v>
                </c:pt>
                <c:pt idx="26">
                  <c:v>8.6025086749745598E+20</c:v>
                </c:pt>
                <c:pt idx="27">
                  <c:v>8.6333133612031332E+20</c:v>
                </c:pt>
                <c:pt idx="28">
                  <c:v>8.6624177887762357E+20</c:v>
                </c:pt>
                <c:pt idx="29">
                  <c:v>8.690021988123919E+20</c:v>
                </c:pt>
                <c:pt idx="30">
                  <c:v>8.7161259592461858E+20</c:v>
                </c:pt>
                <c:pt idx="31">
                  <c:v>8.7406296869280075E+20</c:v>
                </c:pt>
                <c:pt idx="32">
                  <c:v>8.7636331863844101E+20</c:v>
                </c:pt>
                <c:pt idx="33">
                  <c:v>8.7850364424003663E+20</c:v>
                </c:pt>
                <c:pt idx="34">
                  <c:v>8.8049394701909059E+20</c:v>
                </c:pt>
                <c:pt idx="35">
                  <c:v>8.8234422849710575E+20</c:v>
                </c:pt>
                <c:pt idx="36">
                  <c:v>8.8403448563107627E+20</c:v>
                </c:pt>
                <c:pt idx="37">
                  <c:v>8.8557471994250501E+20</c:v>
                </c:pt>
                <c:pt idx="38">
                  <c:v>8.8697493295289467E+20</c:v>
                </c:pt>
                <c:pt idx="39">
                  <c:v>8.8822512314074281E+20</c:v>
                </c:pt>
                <c:pt idx="40">
                  <c:v>8.8933529202755174E+20</c:v>
                </c:pt>
                <c:pt idx="41">
                  <c:v>8.9029543809181902E+20</c:v>
                </c:pt>
                <c:pt idx="42">
                  <c:v>8.9111556285504723E+20</c:v>
                </c:pt>
                <c:pt idx="43">
                  <c:v>8.9179566631723663E+20</c:v>
                </c:pt>
                <c:pt idx="44">
                  <c:v>8.9233574847838696E+20</c:v>
                </c:pt>
                <c:pt idx="45">
                  <c:v>8.9273580933849835E+20</c:v>
                </c:pt>
                <c:pt idx="46">
                  <c:v>8.9299584889757067E+20</c:v>
                </c:pt>
                <c:pt idx="47">
                  <c:v>8.9311586715560418E+20</c:v>
                </c:pt>
                <c:pt idx="48">
                  <c:v>8.9310586563410133E+20</c:v>
                </c:pt>
                <c:pt idx="49">
                  <c:v>8.9295584281155967E+20</c:v>
                </c:pt>
              </c:numCache>
            </c:numRef>
          </c:yVal>
          <c:smooth val="0"/>
        </c:ser>
        <c:ser>
          <c:idx val="4"/>
          <c:order val="2"/>
          <c:tx>
            <c:strRef>
              <c:f>'Pu2340 '!$K$2</c:f>
              <c:strCache>
                <c:ptCount val="1"/>
                <c:pt idx="0">
                  <c:v>RK1 - N(Pu240)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pt idx="131">
                  <c:v>8.8691592701140599E+20</c:v>
                </c:pt>
                <c:pt idx="132">
                  <c:v>8.8658289683998153E+20</c:v>
                </c:pt>
                <c:pt idx="133">
                  <c:v>8.8623427357142378E+20</c:v>
                </c:pt>
                <c:pt idx="134">
                  <c:v>8.8587021592393312E+20</c:v>
                </c:pt>
              </c:numCache>
            </c:numRef>
          </c:yVal>
          <c:smooth val="0"/>
        </c:ser>
        <c:ser>
          <c:idx val="1"/>
          <c:order val="3"/>
          <c:tx>
            <c:strRef>
              <c:f>'Pu2340 '!$M$2</c:f>
              <c:strCache>
                <c:ptCount val="1"/>
                <c:pt idx="0">
                  <c:v>O5 - N(Pu240)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7.2346005790387942E+20</c:v>
                </c:pt>
                <c:pt idx="1">
                  <c:v>7.2682807612617982E+20</c:v>
                </c:pt>
                <c:pt idx="2">
                  <c:v>7.3015473124125757E+20</c:v>
                </c:pt>
                <c:pt idx="3">
                  <c:v>7.3344018263798107E+20</c:v>
                </c:pt>
                <c:pt idx="4">
                  <c:v>7.3668459278687352E+20</c:v>
                </c:pt>
                <c:pt idx="5">
                  <c:v>7.3988812712671406E+20</c:v>
                </c:pt>
                <c:pt idx="6">
                  <c:v>7.4305095395113737E+20</c:v>
                </c:pt>
                <c:pt idx="7">
                  <c:v>7.4617324429523367E+20</c:v>
                </c:pt>
                <c:pt idx="8">
                  <c:v>7.492551718221493E+20</c:v>
                </c:pt>
                <c:pt idx="9">
                  <c:v>7.5229691270968653E+20</c:v>
                </c:pt>
                <c:pt idx="10">
                  <c:v>7.5529864553690431E+20</c:v>
                </c:pt>
                <c:pt idx="11">
                  <c:v>7.582605511707166E+20</c:v>
                </c:pt>
                <c:pt idx="12">
                  <c:v>7.6118281265249518E+20</c:v>
                </c:pt>
                <c:pt idx="13">
                  <c:v>7.640656214951896E+20</c:v>
                </c:pt>
                <c:pt idx="14">
                  <c:v>7.6690916120853873E+20</c:v>
                </c:pt>
                <c:pt idx="15">
                  <c:v>7.6971362164908543E+20</c:v>
                </c:pt>
                <c:pt idx="16">
                  <c:v>7.7247919461622691E+20</c:v>
                </c:pt>
                <c:pt idx="17">
                  <c:v>7.7520607376573871E+20</c:v>
                </c:pt>
                <c:pt idx="18">
                  <c:v>7.7789445452329412E+20</c:v>
                </c:pt>
                <c:pt idx="19">
                  <c:v>7.8054453399798966E+20</c:v>
                </c:pt>
                <c:pt idx="20">
                  <c:v>7.8315651089586507E+20</c:v>
                </c:pt>
                <c:pt idx="21">
                  <c:v>7.8573058543342636E+20</c:v>
                </c:pt>
                <c:pt idx="22">
                  <c:v>7.882669592511679E+20</c:v>
                </c:pt>
                <c:pt idx="23">
                  <c:v>7.9076583532709544E+20</c:v>
                </c:pt>
                <c:pt idx="24">
                  <c:v>7.9322741789024675E+20</c:v>
                </c:pt>
                <c:pt idx="25">
                  <c:v>7.9565191734551446E+20</c:v>
                </c:pt>
                <c:pt idx="26">
                  <c:v>7.9803953739769446E+20</c:v>
                </c:pt>
                <c:pt idx="27">
                  <c:v>8.0039048627031874E+20</c:v>
                </c:pt>
                <c:pt idx="28">
                  <c:v>8.0270497326566631E+20</c:v>
                </c:pt>
                <c:pt idx="29">
                  <c:v>8.0498320869934144E+20</c:v>
                </c:pt>
                <c:pt idx="30">
                  <c:v>8.0722540383485729E+20</c:v>
                </c:pt>
                <c:pt idx="31">
                  <c:v>8.0943177081821633E+20</c:v>
                </c:pt>
                <c:pt idx="32">
                  <c:v>8.1160252261248899E+20</c:v>
                </c:pt>
                <c:pt idx="33">
                  <c:v>8.1373787293239843E+20</c:v>
                </c:pt>
                <c:pt idx="34">
                  <c:v>8.1583803617889826E+20</c:v>
                </c:pt>
                <c:pt idx="35">
                  <c:v>8.179032273737557E+20</c:v>
                </c:pt>
                <c:pt idx="36">
                  <c:v>8.1993366209413133E+20</c:v>
                </c:pt>
                <c:pt idx="37">
                  <c:v>8.2192956032911986E+20</c:v>
                </c:pt>
                <c:pt idx="38">
                  <c:v>8.2389113640512612E+20</c:v>
                </c:pt>
                <c:pt idx="39">
                  <c:v>8.2581860776799909E+20</c:v>
                </c:pt>
                <c:pt idx="40">
                  <c:v>8.2771219229319365E+20</c:v>
                </c:pt>
                <c:pt idx="41">
                  <c:v>8.2957210823683159E+20</c:v>
                </c:pt>
                <c:pt idx="42">
                  <c:v>8.3139857418676575E+20</c:v>
                </c:pt>
                <c:pt idx="43">
                  <c:v>8.3319180901364086E+20</c:v>
                </c:pt>
                <c:pt idx="44">
                  <c:v>8.3495203182195717E+20</c:v>
                </c:pt>
                <c:pt idx="45">
                  <c:v>8.3667946190113263E+20</c:v>
                </c:pt>
                <c:pt idx="46">
                  <c:v>8.3837431867656477E+20</c:v>
                </c:pt>
                <c:pt idx="47">
                  <c:v>8.4003682166069304E+20</c:v>
                </c:pt>
                <c:pt idx="48">
                  <c:v>8.4166719040406251E+20</c:v>
                </c:pt>
                <c:pt idx="49">
                  <c:v>8.4326564751520236E+20</c:v>
                </c:pt>
                <c:pt idx="50">
                  <c:v>8.448324107795493E+20</c:v>
                </c:pt>
                <c:pt idx="51">
                  <c:v>8.463677000337971E+20</c:v>
                </c:pt>
                <c:pt idx="52">
                  <c:v>8.4787173506328114E+20</c:v>
                </c:pt>
                <c:pt idx="53">
                  <c:v>8.4934473556592833E+20</c:v>
                </c:pt>
                <c:pt idx="54">
                  <c:v>8.5078692111621004E+20</c:v>
                </c:pt>
                <c:pt idx="55">
                  <c:v>8.5219851112909216E+20</c:v>
                </c:pt>
                <c:pt idx="56">
                  <c:v>8.5357972482398736E+20</c:v>
                </c:pt>
                <c:pt idx="57">
                  <c:v>8.5493078118870483E+20</c:v>
                </c:pt>
                <c:pt idx="58">
                  <c:v>8.5625189894340438E+20</c:v>
                </c:pt>
                <c:pt idx="59">
                  <c:v>8.5754329650454449E+20</c:v>
                </c:pt>
                <c:pt idx="60">
                  <c:v>8.5880519194883575E+20</c:v>
                </c:pt>
                <c:pt idx="61">
                  <c:v>8.600378053747325E+20</c:v>
                </c:pt>
                <c:pt idx="62">
                  <c:v>8.6124135274700394E+20</c:v>
                </c:pt>
                <c:pt idx="63">
                  <c:v>8.6241605127025407E+20</c:v>
                </c:pt>
                <c:pt idx="64">
                  <c:v>8.6356211774811144E+20</c:v>
                </c:pt>
                <c:pt idx="65">
                  <c:v>8.6467976855723875E+20</c:v>
                </c:pt>
                <c:pt idx="66">
                  <c:v>8.6576921962134084E+20</c:v>
                </c:pt>
                <c:pt idx="67">
                  <c:v>8.66830686385175E+20</c:v>
                </c:pt>
                <c:pt idx="68">
                  <c:v>8.6786438378855858E+20</c:v>
                </c:pt>
                <c:pt idx="69">
                  <c:v>8.6887052624037911E+20</c:v>
                </c:pt>
                <c:pt idx="70">
                  <c:v>8.6984932759260208E+20</c:v>
                </c:pt>
                <c:pt idx="71">
                  <c:v>8.7080100111428026E+20</c:v>
                </c:pt>
                <c:pt idx="72">
                  <c:v>8.7172575946556414E+20</c:v>
                </c:pt>
                <c:pt idx="73">
                  <c:v>8.726238165392809E+20</c:v>
                </c:pt>
                <c:pt idx="74">
                  <c:v>8.7349538266765958E+20</c:v>
                </c:pt>
                <c:pt idx="75">
                  <c:v>8.7434066881102637E+20</c:v>
                </c:pt>
                <c:pt idx="76">
                  <c:v>8.7515988528138342E+20</c:v>
                </c:pt>
                <c:pt idx="77">
                  <c:v>8.7595324172423804E+20</c:v>
                </c:pt>
                <c:pt idx="78">
                  <c:v>8.7672094710043155E+20</c:v>
                </c:pt>
                <c:pt idx="79">
                  <c:v>8.7746320966796863E+20</c:v>
                </c:pt>
                <c:pt idx="80">
                  <c:v>8.7818023696384616E+20</c:v>
                </c:pt>
                <c:pt idx="81">
                  <c:v>8.7887223578588191E+20</c:v>
                </c:pt>
                <c:pt idx="82">
                  <c:v>8.7953941217454431E+20</c:v>
                </c:pt>
                <c:pt idx="83">
                  <c:v>8.8018197139478059E+20</c:v>
                </c:pt>
                <c:pt idx="84">
                  <c:v>8.8080011791784647E+20</c:v>
                </c:pt>
                <c:pt idx="85">
                  <c:v>8.8139405685140305E+20</c:v>
                </c:pt>
                <c:pt idx="86">
                  <c:v>8.8196399022376957E+20</c:v>
                </c:pt>
                <c:pt idx="87">
                  <c:v>8.8251012023514694E+20</c:v>
                </c:pt>
                <c:pt idx="88">
                  <c:v>8.8303264826932134E+20</c:v>
                </c:pt>
                <c:pt idx="89">
                  <c:v>8.8353177488154244E+20</c:v>
                </c:pt>
                <c:pt idx="90">
                  <c:v>8.840076997864004E+20</c:v>
                </c:pt>
                <c:pt idx="91">
                  <c:v>8.8446062184570461E+20</c:v>
                </c:pt>
                <c:pt idx="92">
                  <c:v>8.8489073905636042E+20</c:v>
                </c:pt>
                <c:pt idx="93">
                  <c:v>8.8529824853824753E+20</c:v>
                </c:pt>
                <c:pt idx="94">
                  <c:v>8.8568334652209837E+20</c:v>
                </c:pt>
                <c:pt idx="95">
                  <c:v>8.8604622833737413E+20</c:v>
                </c:pt>
                <c:pt idx="96">
                  <c:v>8.8638708840014453E+20</c:v>
                </c:pt>
                <c:pt idx="97">
                  <c:v>8.8670612131716216E+20</c:v>
                </c:pt>
                <c:pt idx="98">
                  <c:v>8.8700351902331686E+20</c:v>
                </c:pt>
                <c:pt idx="99">
                  <c:v>8.8727947329029656E+20</c:v>
                </c:pt>
                <c:pt idx="100">
                  <c:v>8.8753417496631955E+20</c:v>
                </c:pt>
                <c:pt idx="101">
                  <c:v>8.8776781396865883E+20</c:v>
                </c:pt>
                <c:pt idx="102">
                  <c:v>8.8798057927616496E+20</c:v>
                </c:pt>
                <c:pt idx="103">
                  <c:v>8.881726589217909E+20</c:v>
                </c:pt>
                <c:pt idx="104">
                  <c:v>8.8834423998511487E+20</c:v>
                </c:pt>
                <c:pt idx="105">
                  <c:v>8.8849550858486442E+20</c:v>
                </c:pt>
                <c:pt idx="106">
                  <c:v>8.8862664987144002E+20</c:v>
                </c:pt>
                <c:pt idx="107">
                  <c:v>8.8873784801943958E+20</c:v>
                </c:pt>
                <c:pt idx="108">
                  <c:v>8.8882928622018088E+20</c:v>
                </c:pt>
                <c:pt idx="109">
                  <c:v>8.8890114752747681E+20</c:v>
                </c:pt>
                <c:pt idx="110">
                  <c:v>8.8895361267056181E+20</c:v>
                </c:pt>
                <c:pt idx="111">
                  <c:v>8.8898686197459386E+20</c:v>
                </c:pt>
                <c:pt idx="112">
                  <c:v>8.8900107478081575E+20</c:v>
                </c:pt>
                <c:pt idx="113">
                  <c:v>8.8899642944261469E+20</c:v>
                </c:pt>
              </c:numCache>
            </c:numRef>
          </c:yVal>
          <c:smooth val="0"/>
        </c:ser>
        <c:ser>
          <c:idx val="0"/>
          <c:order val="4"/>
          <c:tx>
            <c:strRef>
              <c:f>'Pu2340 '!$O$2</c:f>
              <c:strCache>
                <c:ptCount val="1"/>
                <c:pt idx="0">
                  <c:v>Exact Simpl. - N(Pu240)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92964096"/>
        <c:axId val="192966016"/>
      </c:scatterChart>
      <c:valAx>
        <c:axId val="192964096"/>
        <c:scaling>
          <c:orientation val="minMax"/>
          <c:max val="10"/>
          <c:min val="0"/>
        </c:scaling>
        <c:delete val="0"/>
        <c:axPos val="b"/>
        <c:majorGridlines/>
        <c:title>
          <c:tx>
            <c:strRef>
              <c:f>'Pu2340 '!$B$11</c:f>
              <c:strCache>
                <c:ptCount val="1"/>
                <c:pt idx="0">
                  <c:v>Temps (années)</c:v>
                </c:pt>
              </c:strCache>
            </c:strRef>
          </c:tx>
          <c:overlay val="0"/>
        </c:title>
        <c:numFmt formatCode="General" sourceLinked="0"/>
        <c:majorTickMark val="out"/>
        <c:minorTickMark val="none"/>
        <c:tickLblPos val="nextTo"/>
        <c:crossAx val="192966016"/>
        <c:crosses val="autoZero"/>
        <c:crossBetween val="midCat"/>
      </c:valAx>
      <c:valAx>
        <c:axId val="192966016"/>
        <c:scaling>
          <c:orientation val="minMax"/>
          <c:min val="6E+20"/>
        </c:scaling>
        <c:delete val="0"/>
        <c:axPos val="l"/>
        <c:majorGridlines/>
        <c:title>
          <c:tx>
            <c:strRef>
              <c:f>'Pu2340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9296409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1.5072084539664158E+20</c:v>
                </c:pt>
                <c:pt idx="1">
                  <c:v>1.4846998842920177E+20</c:v>
                </c:pt>
                <c:pt idx="2">
                  <c:v>1.4440113160344522E+20</c:v>
                </c:pt>
                <c:pt idx="3">
                  <c:v>1.3738884643565204E+20</c:v>
                </c:pt>
                <c:pt idx="4">
                  <c:v>1.2994370415873578E+20</c:v>
                </c:pt>
                <c:pt idx="5">
                  <c:v>1.2596141875480386E+20</c:v>
                </c:pt>
                <c:pt idx="6">
                  <c:v>1.3280056107894782E+20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1.5072084539664158E+20</c:v>
                </c:pt>
                <c:pt idx="1">
                  <c:v>1.4735814924436591E+20</c:v>
                </c:pt>
                <c:pt idx="2">
                  <c:v>1.4426566974718383E+20</c:v>
                </c:pt>
                <c:pt idx="3">
                  <c:v>1.4142339085656985E+20</c:v>
                </c:pt>
                <c:pt idx="4">
                  <c:v>1.3882130454826131E+20</c:v>
                </c:pt>
                <c:pt idx="5">
                  <c:v>1.364393947737327E+20</c:v>
                </c:pt>
                <c:pt idx="6">
                  <c:v>1.3426765350872134E+20</c:v>
                </c:pt>
                <c:pt idx="7">
                  <c:v>1.3229607272896446E+20</c:v>
                </c:pt>
                <c:pt idx="8">
                  <c:v>1.3049462836167395E+20</c:v>
                </c:pt>
                <c:pt idx="9">
                  <c:v>1.2887332843111247E+20</c:v>
                </c:pt>
                <c:pt idx="10">
                  <c:v>1.2741215688875457E+20</c:v>
                </c:pt>
                <c:pt idx="11">
                  <c:v>1.2609109768607487E+20</c:v>
                </c:pt>
                <c:pt idx="12">
                  <c:v>1.2491015082307328E+20</c:v>
                </c:pt>
                <c:pt idx="13">
                  <c:v>1.2386931629974985E+20</c:v>
                </c:pt>
                <c:pt idx="14">
                  <c:v>1.2293857004331642E+20</c:v>
                </c:pt>
                <c:pt idx="15">
                  <c:v>1.2211791205377294E+20</c:v>
                </c:pt>
                <c:pt idx="16">
                  <c:v>1.2139733430685673E+20</c:v>
                </c:pt>
                <c:pt idx="17">
                  <c:v>1.2077683680256777E+20</c:v>
                </c:pt>
                <c:pt idx="18">
                  <c:v>1.2024641151664334E+20</c:v>
                </c:pt>
                <c:pt idx="19">
                  <c:v>1.1978604240055797E+20</c:v>
                </c:pt>
                <c:pt idx="20">
                  <c:v>1.1941574550283713E+20</c:v>
                </c:pt>
                <c:pt idx="21">
                  <c:v>1.1910549675069266E+20</c:v>
                </c:pt>
                <c:pt idx="22">
                  <c:v>1.1885529614412451E+20</c:v>
                </c:pt>
                <c:pt idx="23">
                  <c:v>1.1866514368313275E+20</c:v>
                </c:pt>
                <c:pt idx="24">
                  <c:v>1.185250313434546E+20</c:v>
                </c:pt>
                <c:pt idx="25">
                  <c:v>1.1843495912509007E+20</c:v>
                </c:pt>
                <c:pt idx="26">
                  <c:v>1.1839492702803916E+20</c:v>
                </c:pt>
                <c:pt idx="27">
                  <c:v>1.1838491900377643E+20</c:v>
                </c:pt>
                <c:pt idx="28">
                  <c:v>1.1841494307656462E+20</c:v>
                </c:pt>
                <c:pt idx="29">
                  <c:v>1.1846498319787824E+20</c:v>
                </c:pt>
                <c:pt idx="30">
                  <c:v>1.1855505541624278E+20</c:v>
                </c:pt>
                <c:pt idx="31">
                  <c:v>1.1866514368313275E+20</c:v>
                </c:pt>
                <c:pt idx="32">
                  <c:v>1.1879524799854816E+20</c:v>
                </c:pt>
                <c:pt idx="33">
                  <c:v>1.1894536836248905E+20</c:v>
                </c:pt>
                <c:pt idx="34">
                  <c:v>1.1911550477495538E+20</c:v>
                </c:pt>
                <c:pt idx="35">
                  <c:v>1.1929564921168444E+20</c:v>
                </c:pt>
                <c:pt idx="36">
                  <c:v>1.194858016726762E+20</c:v>
                </c:pt>
                <c:pt idx="37">
                  <c:v>1.1968596215793073E+20</c:v>
                </c:pt>
                <c:pt idx="38">
                  <c:v>1.1989613066744794E+20</c:v>
                </c:pt>
                <c:pt idx="39">
                  <c:v>1.2010629917696518E+20</c:v>
                </c:pt>
                <c:pt idx="40">
                  <c:v>1.2032647571074513E+20</c:v>
                </c:pt>
                <c:pt idx="41">
                  <c:v>1.2053664422026237E+20</c:v>
                </c:pt>
                <c:pt idx="42">
                  <c:v>1.2075682075404232E+20</c:v>
                </c:pt>
                <c:pt idx="43">
                  <c:v>1.2097699728782226E+20</c:v>
                </c:pt>
                <c:pt idx="44">
                  <c:v>1.211871657973395E+20</c:v>
                </c:pt>
                <c:pt idx="45">
                  <c:v>1.2139733430685673E+20</c:v>
                </c:pt>
                <c:pt idx="46">
                  <c:v>1.2159749479211123E+20</c:v>
                </c:pt>
                <c:pt idx="47">
                  <c:v>1.2179765527736574E+20</c:v>
                </c:pt>
                <c:pt idx="48">
                  <c:v>1.2197779971409479E+20</c:v>
                </c:pt>
                <c:pt idx="49">
                  <c:v>1.2216795217508657E+20</c:v>
                </c:pt>
              </c:numCache>
            </c:numRef>
          </c:yVal>
          <c:smooth val="0"/>
        </c:ser>
        <c:ser>
          <c:idx val="4"/>
          <c:order val="2"/>
          <c:tx>
            <c:strRef>
              <c:f>'Pu241'!$K$2</c:f>
              <c:strCache>
                <c:ptCount val="1"/>
                <c:pt idx="0">
                  <c:v>RK1 - N(Pu241 -)</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pt idx="131">
                  <c:v>1.2113699684387055E+20</c:v>
                </c:pt>
                <c:pt idx="132">
                  <c:v>1.2114965183946369E+20</c:v>
                </c:pt>
                <c:pt idx="133">
                  <c:v>1.2116054139490617E+20</c:v>
                </c:pt>
                <c:pt idx="134">
                  <c:v>1.2116965425556862E+20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N(Pu241)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195345408"/>
        <c:axId val="198739072"/>
      </c:scatterChart>
      <c:valAx>
        <c:axId val="195345408"/>
        <c:scaling>
          <c:orientation val="minMax"/>
          <c:max val="10"/>
          <c:min val="0"/>
        </c:scaling>
        <c:delete val="0"/>
        <c:axPos val="b"/>
        <c:majorGridlines/>
        <c:title>
          <c:tx>
            <c:strRef>
              <c:f>'Pu241'!$B$11</c:f>
              <c:strCache>
                <c:ptCount val="1"/>
                <c:pt idx="0">
                  <c:v>Temps (années)</c:v>
                </c:pt>
              </c:strCache>
            </c:strRef>
          </c:tx>
          <c:overlay val="0"/>
        </c:title>
        <c:numFmt formatCode="General" sourceLinked="0"/>
        <c:majorTickMark val="out"/>
        <c:minorTickMark val="none"/>
        <c:tickLblPos val="nextTo"/>
        <c:crossAx val="198739072"/>
        <c:crosses val="autoZero"/>
        <c:crossBetween val="midCat"/>
      </c:valAx>
      <c:valAx>
        <c:axId val="198739072"/>
        <c:scaling>
          <c:orientation val="minMax"/>
          <c:min val="1E+20"/>
        </c:scaling>
        <c:delete val="0"/>
        <c:axPos val="l"/>
        <c:majorGridlines/>
        <c:title>
          <c:tx>
            <c:strRef>
              <c:f>'Pu241'!$B$12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9534540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3.2520680334545068E+19</c:v>
                </c:pt>
                <c:pt idx="1">
                  <c:v>3.2520680334545068E+19</c:v>
                </c:pt>
                <c:pt idx="2">
                  <c:v>3.2494808671589978E+19</c:v>
                </c:pt>
                <c:pt idx="3">
                  <c:v>3.2305083143252664E+19</c:v>
                </c:pt>
                <c:pt idx="4">
                  <c:v>3.1761778221195825E+19</c:v>
                </c:pt>
                <c:pt idx="5">
                  <c:v>2.9916266263732916E+19</c:v>
                </c:pt>
                <c:pt idx="6">
                  <c:v>2.9269474689855726E+19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3.2520680334545068E+19</c:v>
                </c:pt>
                <c:pt idx="1">
                  <c:v>3.267224541122535E+19</c:v>
                </c:pt>
                <c:pt idx="2">
                  <c:v>3.27849220800732E+19</c:v>
                </c:pt>
                <c:pt idx="3">
                  <c:v>3.2859707479750967E+19</c:v>
                </c:pt>
                <c:pt idx="4">
                  <c:v>3.2900590164908151E+19</c:v>
                </c:pt>
                <c:pt idx="5">
                  <c:v>3.290956441286948E+19</c:v>
                </c:pt>
                <c:pt idx="6">
                  <c:v>3.2891615916946821E+19</c:v>
                </c:pt>
                <c:pt idx="7">
                  <c:v>3.284774181580252E+19</c:v>
                </c:pt>
                <c:pt idx="8">
                  <c:v>3.2782927802748453E+19</c:v>
                </c:pt>
                <c:pt idx="9">
                  <c:v>3.2697173877784605E+19</c:v>
                </c:pt>
                <c:pt idx="10">
                  <c:v>3.2595465734222836E+19</c:v>
                </c:pt>
                <c:pt idx="11">
                  <c:v>3.2478800510725509E+19</c:v>
                </c:pt>
                <c:pt idx="12">
                  <c:v>3.2348175345955004E+19</c:v>
                </c:pt>
                <c:pt idx="13">
                  <c:v>3.2207578794560786E+19</c:v>
                </c:pt>
                <c:pt idx="14">
                  <c:v>3.2057010856542876E+19</c:v>
                </c:pt>
                <c:pt idx="15">
                  <c:v>3.1897468670563627E+19</c:v>
                </c:pt>
                <c:pt idx="16">
                  <c:v>3.173194365261015E+19</c:v>
                </c:pt>
                <c:pt idx="17">
                  <c:v>3.1561432941344834E+19</c:v>
                </c:pt>
                <c:pt idx="18">
                  <c:v>3.1385936536767664E+19</c:v>
                </c:pt>
                <c:pt idx="19">
                  <c:v>3.1207448716203377E+19</c:v>
                </c:pt>
                <c:pt idx="20">
                  <c:v>3.1026966618314351E+19</c:v>
                </c:pt>
                <c:pt idx="21">
                  <c:v>3.0844490243100582E+19</c:v>
                </c:pt>
                <c:pt idx="22">
                  <c:v>3.066101672922445E+19</c:v>
                </c:pt>
                <c:pt idx="23">
                  <c:v>3.0477543215348318E+19</c:v>
                </c:pt>
                <c:pt idx="24">
                  <c:v>3.0294069701472178E+19</c:v>
                </c:pt>
                <c:pt idx="25">
                  <c:v>3.0111593326258414E+19</c:v>
                </c:pt>
                <c:pt idx="26">
                  <c:v>2.9930114089707016E+19</c:v>
                </c:pt>
                <c:pt idx="27">
                  <c:v>2.9749631991817994E+19</c:v>
                </c:pt>
                <c:pt idx="28">
                  <c:v>2.9572141309916082E+19</c:v>
                </c:pt>
                <c:pt idx="29">
                  <c:v>2.9395647766676533E+19</c:v>
                </c:pt>
                <c:pt idx="30">
                  <c:v>2.9222145639424102E+19</c:v>
                </c:pt>
                <c:pt idx="31">
                  <c:v>2.905063778949641E+19</c:v>
                </c:pt>
                <c:pt idx="32">
                  <c:v>2.888112421689346E+19</c:v>
                </c:pt>
                <c:pt idx="33">
                  <c:v>2.8714602060277617E+19</c:v>
                </c:pt>
                <c:pt idx="34">
                  <c:v>2.8551071319648887E+19</c:v>
                </c:pt>
                <c:pt idx="35">
                  <c:v>2.83895348563449E+19</c:v>
                </c:pt>
                <c:pt idx="36">
                  <c:v>2.8231986947690394E+19</c:v>
                </c:pt>
                <c:pt idx="37">
                  <c:v>2.8075436177698251E+19</c:v>
                </c:pt>
                <c:pt idx="38">
                  <c:v>2.7922873962355597E+19</c:v>
                </c:pt>
                <c:pt idx="39">
                  <c:v>2.7772306024337682E+19</c:v>
                </c:pt>
                <c:pt idx="40">
                  <c:v>2.7623732363644506E+19</c:v>
                </c:pt>
                <c:pt idx="41">
                  <c:v>2.7477152980276072E+19</c:v>
                </c:pt>
                <c:pt idx="42">
                  <c:v>2.7333565012894749E+19</c:v>
                </c:pt>
                <c:pt idx="43">
                  <c:v>2.7191971322838168E+19</c:v>
                </c:pt>
                <c:pt idx="44">
                  <c:v>2.7052371910106321E+19</c:v>
                </c:pt>
                <c:pt idx="45">
                  <c:v>2.691376963603685E+19</c:v>
                </c:pt>
                <c:pt idx="46">
                  <c:v>2.6777161639292121E+19</c:v>
                </c:pt>
                <c:pt idx="47">
                  <c:v>2.6642547919872127E+19</c:v>
                </c:pt>
                <c:pt idx="48">
                  <c:v>2.6508931339114508E+19</c:v>
                </c:pt>
                <c:pt idx="49">
                  <c:v>2.6376311897019257E+19</c:v>
                </c:pt>
              </c:numCache>
            </c:numRef>
          </c:yVal>
          <c:smooth val="0"/>
        </c:ser>
        <c:ser>
          <c:idx val="4"/>
          <c:order val="2"/>
          <c:tx>
            <c:strRef>
              <c:f>'Am241)'!$K$2</c:f>
              <c:strCache>
                <c:ptCount val="1"/>
                <c:pt idx="0">
                  <c:v>RK1 - N(Am241 -)</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pt idx="131">
                  <c:v>2.724827243671482E+19</c:v>
                </c:pt>
                <c:pt idx="132">
                  <c:v>2.7239221071770796E+19</c:v>
                </c:pt>
                <c:pt idx="133">
                  <c:v>2.7230385998147777E+19</c:v>
                </c:pt>
                <c:pt idx="134">
                  <c:v>2.7221756147992691E+19</c:v>
                </c:pt>
              </c:numCache>
            </c:numRef>
          </c:yVal>
          <c:smooth val="0"/>
        </c:ser>
        <c:ser>
          <c:idx val="1"/>
          <c:order val="3"/>
          <c:tx>
            <c:strRef>
              <c:f>'Am241)'!$M$2</c:f>
              <c:strCache>
                <c:ptCount val="1"/>
                <c:pt idx="0">
                  <c:v>O5 - N(Am241)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3.2520680334545068E+19</c:v>
                </c:pt>
                <c:pt idx="1">
                  <c:v>3.2531438086500602E+19</c:v>
                </c:pt>
                <c:pt idx="2">
                  <c:v>3.2536002229100179E+19</c:v>
                </c:pt>
                <c:pt idx="3">
                  <c:v>3.2534718116800365E+19</c:v>
                </c:pt>
                <c:pt idx="4">
                  <c:v>3.2527917260325671E+19</c:v>
                </c:pt>
                <c:pt idx="5">
                  <c:v>3.2515917849021063E+19</c:v>
                </c:pt>
                <c:pt idx="6">
                  <c:v>3.2499025273204437E+19</c:v>
                </c:pt>
                <c:pt idx="7">
                  <c:v>3.2477532646519136E+19</c:v>
                </c:pt>
                <c:pt idx="8">
                  <c:v>3.2451721328286433E+19</c:v>
                </c:pt>
                <c:pt idx="9">
                  <c:v>3.2421861445858046E+19</c:v>
                </c:pt>
                <c:pt idx="10">
                  <c:v>3.238821241696861E+19</c:v>
                </c:pt>
                <c:pt idx="11">
                  <c:v>3.2351023472088191E+19</c:v>
                </c:pt>
                <c:pt idx="12">
                  <c:v>3.2310534176774779E+19</c:v>
                </c:pt>
                <c:pt idx="13">
                  <c:v>3.2266931951070454E+19</c:v>
                </c:pt>
                <c:pt idx="14">
                  <c:v>3.2220462806552199E+19</c:v>
                </c:pt>
                <c:pt idx="15">
                  <c:v>3.2171334118576828E+19</c:v>
                </c:pt>
                <c:pt idx="16">
                  <c:v>3.2119744258704642E+19</c:v>
                </c:pt>
                <c:pt idx="17">
                  <c:v>3.206588294657373E+19</c:v>
                </c:pt>
                <c:pt idx="18">
                  <c:v>3.2009931601774174E+19</c:v>
                </c:pt>
                <c:pt idx="19">
                  <c:v>3.195206369572234E+19</c:v>
                </c:pt>
                <c:pt idx="20">
                  <c:v>3.189244510353517E+19</c:v>
                </c:pt>
                <c:pt idx="21">
                  <c:v>3.1831234455904383E+19</c:v>
                </c:pt>
                <c:pt idx="22">
                  <c:v>3.176858349097078E+19</c:v>
                </c:pt>
                <c:pt idx="23">
                  <c:v>3.1704637406198501E+19</c:v>
                </c:pt>
                <c:pt idx="24">
                  <c:v>3.1639535210249282E+19</c:v>
                </c:pt>
                <c:pt idx="25">
                  <c:v>3.1573380656958255E+19</c:v>
                </c:pt>
                <c:pt idx="26">
                  <c:v>3.150631800119543E+19</c:v>
                </c:pt>
                <c:pt idx="27">
                  <c:v>3.1438465469479817E+19</c:v>
                </c:pt>
                <c:pt idx="28">
                  <c:v>3.1369935530901938E+19</c:v>
                </c:pt>
                <c:pt idx="29">
                  <c:v>3.1300835132535149E+19</c:v>
                </c:pt>
                <c:pt idx="30">
                  <c:v>3.1231265934846951E+19</c:v>
                </c:pt>
                <c:pt idx="31">
                  <c:v>3.1161324547110334E+19</c:v>
                </c:pt>
                <c:pt idx="32">
                  <c:v>3.1091102762815099E+19</c:v>
                </c:pt>
                <c:pt idx="33">
                  <c:v>3.1020687795079184E+19</c:v>
                </c:pt>
                <c:pt idx="34">
                  <c:v>3.0950162512059998E+19</c:v>
                </c:pt>
                <c:pt idx="35">
                  <c:v>3.0879605672365724E+19</c:v>
                </c:pt>
                <c:pt idx="36">
                  <c:v>3.0809092160466678E+19</c:v>
                </c:pt>
                <c:pt idx="37">
                  <c:v>3.0738673164120076E+19</c:v>
                </c:pt>
                <c:pt idx="38">
                  <c:v>3.0668427828409905E+19</c:v>
                </c:pt>
                <c:pt idx="39">
                  <c:v>3.0598417880107106E+19</c:v>
                </c:pt>
                <c:pt idx="40">
                  <c:v>3.0528701448736838E+19</c:v>
                </c:pt>
                <c:pt idx="41">
                  <c:v>3.0459333222714343E+19</c:v>
                </c:pt>
                <c:pt idx="42">
                  <c:v>3.0390364605480862E+19</c:v>
                </c:pt>
                <c:pt idx="43">
                  <c:v>3.0321843871639638E+19</c:v>
                </c:pt>
                <c:pt idx="44">
                  <c:v>3.0253816323091755E+19</c:v>
                </c:pt>
                <c:pt idx="45">
                  <c:v>3.0186324445172134E+19</c:v>
                </c:pt>
                <c:pt idx="46">
                  <c:v>3.0119408062785434E+19</c:v>
                </c:pt>
                <c:pt idx="47">
                  <c:v>3.0053104496541983E+19</c:v>
                </c:pt>
                <c:pt idx="48">
                  <c:v>2.9987448718893703E+19</c:v>
                </c:pt>
                <c:pt idx="49">
                  <c:v>2.9922459889353515E+19</c:v>
                </c:pt>
                <c:pt idx="50">
                  <c:v>2.9858176432813711E+19</c:v>
                </c:pt>
                <c:pt idx="51">
                  <c:v>2.9794625214403756E+19</c:v>
                </c:pt>
                <c:pt idx="52">
                  <c:v>2.9731830924882604E+19</c:v>
                </c:pt>
                <c:pt idx="53">
                  <c:v>2.9669816183050772E+19</c:v>
                </c:pt>
                <c:pt idx="54">
                  <c:v>2.9608601638162412E+19</c:v>
                </c:pt>
                <c:pt idx="55">
                  <c:v>2.9548206072337441E+19</c:v>
                </c:pt>
                <c:pt idx="56">
                  <c:v>2.9488646502973608E+19</c:v>
                </c:pt>
                <c:pt idx="57">
                  <c:v>2.9429938285158572E+19</c:v>
                </c:pt>
                <c:pt idx="58">
                  <c:v>2.9372095214082015E+19</c:v>
                </c:pt>
                <c:pt idx="59">
                  <c:v>2.9315129627447718E+19</c:v>
                </c:pt>
                <c:pt idx="60">
                  <c:v>2.9259052507885666E+19</c:v>
                </c:pt>
                <c:pt idx="61">
                  <c:v>2.9203864381665047E+19</c:v>
                </c:pt>
                <c:pt idx="62">
                  <c:v>2.9149579022299845E+19</c:v>
                </c:pt>
                <c:pt idx="63">
                  <c:v>2.9096202612237042E+19</c:v>
                </c:pt>
                <c:pt idx="64">
                  <c:v>2.9043740084474556E+19</c:v>
                </c:pt>
                <c:pt idx="65">
                  <c:v>2.8992195188764041E+19</c:v>
                </c:pt>
                <c:pt idx="66">
                  <c:v>2.8941570557813686E+19</c:v>
                </c:pt>
                <c:pt idx="67">
                  <c:v>2.8891867773491024E+19</c:v>
                </c:pt>
                <c:pt idx="68">
                  <c:v>2.8843087433025741E+19</c:v>
                </c:pt>
                <c:pt idx="69">
                  <c:v>2.8795229215212483E+19</c:v>
                </c:pt>
                <c:pt idx="70">
                  <c:v>2.8748291946613641E+19</c:v>
                </c:pt>
                <c:pt idx="71">
                  <c:v>2.8702273667762192E+19</c:v>
                </c:pt>
                <c:pt idx="72">
                  <c:v>2.8657171699364463E+19</c:v>
                </c:pt>
                <c:pt idx="73">
                  <c:v>2.8612976527908012E+19</c:v>
                </c:pt>
                <c:pt idx="74">
                  <c:v>2.8569687724351353E+19</c:v>
                </c:pt>
                <c:pt idx="75">
                  <c:v>2.8527299942410707E+19</c:v>
                </c:pt>
                <c:pt idx="76">
                  <c:v>2.8485807177089118E+19</c:v>
                </c:pt>
                <c:pt idx="77">
                  <c:v>2.8445202806640751E+19</c:v>
                </c:pt>
                <c:pt idx="78">
                  <c:v>2.8405479634535158E+19</c:v>
                </c:pt>
                <c:pt idx="79">
                  <c:v>2.8366629931421598E+19</c:v>
                </c:pt>
                <c:pt idx="80">
                  <c:v>2.8328645477093319E+19</c:v>
                </c:pt>
                <c:pt idx="81">
                  <c:v>2.8291517602451825E+19</c:v>
                </c:pt>
                <c:pt idx="82">
                  <c:v>2.8255237231471215E+19</c:v>
                </c:pt>
                <c:pt idx="83">
                  <c:v>2.8219794923162419E+19</c:v>
                </c:pt>
                <c:pt idx="84">
                  <c:v>2.8185180913537544E+19</c:v>
                </c:pt>
                <c:pt idx="85">
                  <c:v>2.8151381039278285E+19</c:v>
                </c:pt>
                <c:pt idx="86">
                  <c:v>2.8118387345578435E+19</c:v>
                </c:pt>
                <c:pt idx="87">
                  <c:v>2.8086188749629649E+19</c:v>
                </c:pt>
                <c:pt idx="88">
                  <c:v>2.8054773878144205E+19</c:v>
                </c:pt>
                <c:pt idx="89">
                  <c:v>2.8024131093233676E+19</c:v>
                </c:pt>
                <c:pt idx="90">
                  <c:v>2.7994248518287573E+19</c:v>
                </c:pt>
                <c:pt idx="91">
                  <c:v>2.7965114063851999E+19</c:v>
                </c:pt>
                <c:pt idx="92">
                  <c:v>2.7936715453508301E+19</c:v>
                </c:pt>
                <c:pt idx="93">
                  <c:v>2.7909040249751736E+19</c:v>
                </c:pt>
                <c:pt idx="94">
                  <c:v>2.788207587987012E+19</c:v>
                </c:pt>
                <c:pt idx="95">
                  <c:v>2.7855809661822476E+19</c:v>
                </c:pt>
                <c:pt idx="96">
                  <c:v>2.7830228830117704E+19</c:v>
                </c:pt>
                <c:pt idx="97">
                  <c:v>2.780531784469479E+19</c:v>
                </c:pt>
                <c:pt idx="98">
                  <c:v>2.7781065390016774E+19</c:v>
                </c:pt>
                <c:pt idx="99">
                  <c:v>2.7757458209656992E+19</c:v>
                </c:pt>
                <c:pt idx="100">
                  <c:v>2.7734482978298253E+19</c:v>
                </c:pt>
                <c:pt idx="101">
                  <c:v>2.7712126317054501E+19</c:v>
                </c:pt>
                <c:pt idx="102">
                  <c:v>2.7690374808792449E+19</c:v>
                </c:pt>
                <c:pt idx="103">
                  <c:v>2.7669215013453222E+19</c:v>
                </c:pt>
                <c:pt idx="104">
                  <c:v>2.7648633483373974E+19</c:v>
                </c:pt>
                <c:pt idx="105">
                  <c:v>2.7628616778609574E+19</c:v>
                </c:pt>
                <c:pt idx="106">
                  <c:v>2.7609151482254205E+19</c:v>
                </c:pt>
                <c:pt idx="107">
                  <c:v>2.759022421576301E+19</c:v>
                </c:pt>
                <c:pt idx="108">
                  <c:v>2.7571821654273769E+19</c:v>
                </c:pt>
                <c:pt idx="109">
                  <c:v>2.755392877245064E+19</c:v>
                </c:pt>
                <c:pt idx="110">
                  <c:v>2.7536533403336753E+19</c:v>
                </c:pt>
                <c:pt idx="111">
                  <c:v>2.7519622218138608E+19</c:v>
                </c:pt>
                <c:pt idx="112">
                  <c:v>2.7503181945383694E+19</c:v>
                </c:pt>
                <c:pt idx="113">
                  <c:v>2.748719937941409E+19</c:v>
                </c:pt>
              </c:numCache>
            </c:numRef>
          </c:yVal>
          <c:smooth val="0"/>
        </c:ser>
        <c:ser>
          <c:idx val="0"/>
          <c:order val="4"/>
          <c:tx>
            <c:strRef>
              <c:f>'Am241)'!$O$2</c:f>
              <c:strCache>
                <c:ptCount val="1"/>
                <c:pt idx="0">
                  <c:v> Exact Simpl. - N(Am241)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07889152"/>
        <c:axId val="207891072"/>
      </c:scatterChart>
      <c:valAx>
        <c:axId val="207889152"/>
        <c:scaling>
          <c:orientation val="minMax"/>
          <c:max val="10"/>
          <c:min val="0"/>
        </c:scaling>
        <c:delete val="0"/>
        <c:axPos val="b"/>
        <c:majorGridlines/>
        <c:title>
          <c:tx>
            <c:strRef>
              <c:f>'Am241)'!$B$11</c:f>
              <c:strCache>
                <c:ptCount val="1"/>
                <c:pt idx="0">
                  <c:v>Temps (années)</c:v>
                </c:pt>
              </c:strCache>
            </c:strRef>
          </c:tx>
          <c:overlay val="0"/>
        </c:title>
        <c:numFmt formatCode="General" sourceLinked="0"/>
        <c:majorTickMark val="out"/>
        <c:minorTickMark val="none"/>
        <c:tickLblPos val="nextTo"/>
        <c:crossAx val="207891072"/>
        <c:crosses val="autoZero"/>
        <c:crossBetween val="midCat"/>
      </c:valAx>
      <c:valAx>
        <c:axId val="207891072"/>
        <c:scaling>
          <c:orientation val="minMax"/>
          <c:min val="2.5E+19"/>
        </c:scaling>
        <c:delete val="0"/>
        <c:axPos val="l"/>
        <c:majorGridlines/>
        <c:title>
          <c:tx>
            <c:strRef>
              <c:f>'Am241)'!$B$12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07889152"/>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5.1070699679853748E+19</c:v>
                </c:pt>
                <c:pt idx="1">
                  <c:v>5.1691620040703025E+19</c:v>
                </c:pt>
                <c:pt idx="2">
                  <c:v>5.2873093505096802E+19</c:v>
                </c:pt>
                <c:pt idx="3">
                  <c:v>5.5149801494877528E+19</c:v>
                </c:pt>
                <c:pt idx="4">
                  <c:v>5.837513781373354E+19</c:v>
                </c:pt>
                <c:pt idx="5">
                  <c:v>6.5765814886620176E+19</c:v>
                </c:pt>
                <c:pt idx="6">
                  <c:v>7.5148611450564936E+19</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5.1070699679853748E+19</c:v>
                </c:pt>
                <c:pt idx="1">
                  <c:v>5.1783643376817611E+19</c:v>
                </c:pt>
                <c:pt idx="2">
                  <c:v>5.2460690607920366E+19</c:v>
                </c:pt>
                <c:pt idx="3">
                  <c:v>5.3105829869368795E+19</c:v>
                </c:pt>
                <c:pt idx="4">
                  <c:v>5.3721055409266278E+19</c:v>
                </c:pt>
                <c:pt idx="5">
                  <c:v>5.4307364351664538E+19</c:v>
                </c:pt>
                <c:pt idx="6">
                  <c:v>5.4868745192770347E+19</c:v>
                </c:pt>
                <c:pt idx="7">
                  <c:v>5.5404200808532034E+19</c:v>
                </c:pt>
                <c:pt idx="8">
                  <c:v>5.5917719695156363E+19</c:v>
                </c:pt>
                <c:pt idx="9">
                  <c:v>5.6410298976695026E+19</c:v>
                </c:pt>
                <c:pt idx="10">
                  <c:v>5.6882935777199751E+19</c:v>
                </c:pt>
                <c:pt idx="11">
                  <c:v>5.7337624344773911E+19</c:v>
                </c:pt>
                <c:pt idx="12">
                  <c:v>5.777536180346921E+19</c:v>
                </c:pt>
                <c:pt idx="13">
                  <c:v>5.8197145277337346E+19</c:v>
                </c:pt>
                <c:pt idx="14">
                  <c:v>5.8604969014481699E+19</c:v>
                </c:pt>
                <c:pt idx="15">
                  <c:v>5.8998833014902301E+19</c:v>
                </c:pt>
                <c:pt idx="16">
                  <c:v>5.9380731526702531E+19</c:v>
                </c:pt>
                <c:pt idx="17">
                  <c:v>5.9751661673934078E+19</c:v>
                </c:pt>
                <c:pt idx="18">
                  <c:v>6.0111623456596967E+19</c:v>
                </c:pt>
                <c:pt idx="19">
                  <c:v>6.0462611122794562E+19</c:v>
                </c:pt>
                <c:pt idx="20">
                  <c:v>6.0803627548475171E+19</c:v>
                </c:pt>
                <c:pt idx="21">
                  <c:v>6.1137664105793913E+19</c:v>
                </c:pt>
                <c:pt idx="22">
                  <c:v>6.1463723670699065E+19</c:v>
                </c:pt>
                <c:pt idx="23">
                  <c:v>6.1782803367242342E+19</c:v>
                </c:pt>
                <c:pt idx="24">
                  <c:v>6.2095900319475417E+19</c:v>
                </c:pt>
                <c:pt idx="25">
                  <c:v>6.2403014527398314E+19</c:v>
                </c:pt>
                <c:pt idx="26">
                  <c:v>6.2705143115062723E+19</c:v>
                </c:pt>
                <c:pt idx="27">
                  <c:v>6.3002286082468643E+19</c:v>
                </c:pt>
                <c:pt idx="28">
                  <c:v>6.3295440553667772E+19</c:v>
                </c:pt>
                <c:pt idx="29">
                  <c:v>6.358460652866012E+19</c:v>
                </c:pt>
                <c:pt idx="30">
                  <c:v>6.3869784007445651E+19</c:v>
                </c:pt>
                <c:pt idx="31">
                  <c:v>6.4151970114076115E+19</c:v>
                </c:pt>
                <c:pt idx="32">
                  <c:v>6.4430167724499788E+19</c:v>
                </c:pt>
                <c:pt idx="33">
                  <c:v>6.4706371086820041E+19</c:v>
                </c:pt>
                <c:pt idx="34">
                  <c:v>6.4979583076985209E+19</c:v>
                </c:pt>
                <c:pt idx="35">
                  <c:v>6.525080081904699E+19</c:v>
                </c:pt>
                <c:pt idx="36">
                  <c:v>6.5519027188953686E+19</c:v>
                </c:pt>
                <c:pt idx="37">
                  <c:v>6.5785259310756979E+19</c:v>
                </c:pt>
                <c:pt idx="38">
                  <c:v>6.6050494308508574E+19</c:v>
                </c:pt>
                <c:pt idx="39">
                  <c:v>6.6312737934105068E+19</c:v>
                </c:pt>
                <c:pt idx="40">
                  <c:v>6.6572987311598182E+19</c:v>
                </c:pt>
                <c:pt idx="41">
                  <c:v>6.6831242440987886E+19</c:v>
                </c:pt>
                <c:pt idx="42">
                  <c:v>6.7088500446325899E+19</c:v>
                </c:pt>
                <c:pt idx="43">
                  <c:v>6.7343764203560509E+19</c:v>
                </c:pt>
                <c:pt idx="44">
                  <c:v>6.7597033712691741E+19</c:v>
                </c:pt>
                <c:pt idx="45">
                  <c:v>6.7848308973719552E+19</c:v>
                </c:pt>
                <c:pt idx="46">
                  <c:v>6.8098587110695674E+19</c:v>
                </c:pt>
                <c:pt idx="47">
                  <c:v>6.8345873875516719E+19</c:v>
                </c:pt>
                <c:pt idx="48">
                  <c:v>6.8592163516286042E+19</c:v>
                </c:pt>
                <c:pt idx="49">
                  <c:v>6.8836458908951994E+19</c:v>
                </c:pt>
              </c:numCache>
            </c:numRef>
          </c:yVal>
          <c:smooth val="0"/>
        </c:ser>
        <c:ser>
          <c:idx val="4"/>
          <c:order val="2"/>
          <c:tx>
            <c:strRef>
              <c:f>'Pu242'!$K$2</c:f>
              <c:strCache>
                <c:ptCount val="1"/>
                <c:pt idx="0">
                  <c:v>RK1 - N(Pu242)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pt idx="131">
                  <c:v>6.9550851371765514E+19</c:v>
                </c:pt>
                <c:pt idx="132">
                  <c:v>6.9629880299605123E+19</c:v>
                </c:pt>
                <c:pt idx="133">
                  <c:v>6.9708404618558611E+19</c:v>
                </c:pt>
                <c:pt idx="134">
                  <c:v>6.9786420997666144E+19</c:v>
                </c:pt>
              </c:numCache>
            </c:numRef>
          </c:yVal>
          <c:smooth val="0"/>
        </c:ser>
        <c:ser>
          <c:idx val="1"/>
          <c:order val="3"/>
          <c:tx>
            <c:strRef>
              <c:f>'Pu242'!$M$2</c:f>
              <c:strCache>
                <c:ptCount val="1"/>
                <c:pt idx="0">
                  <c:v>O5 - N(Pu242)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5.1070699679853748E+19</c:v>
                </c:pt>
                <c:pt idx="1">
                  <c:v>5.1403038210650227E+19</c:v>
                </c:pt>
                <c:pt idx="2">
                  <c:v>5.1727025642489274E+19</c:v>
                </c:pt>
                <c:pt idx="3">
                  <c:v>5.2042943820107784E+19</c:v>
                </c:pt>
                <c:pt idx="4">
                  <c:v>5.2351065622197903E+19</c:v>
                </c:pt>
                <c:pt idx="5">
                  <c:v>5.2651655249050952E+19</c:v>
                </c:pt>
                <c:pt idx="6">
                  <c:v>5.2944968510201225E+19</c:v>
                </c:pt>
                <c:pt idx="7">
                  <c:v>5.3231253112069841E+19</c:v>
                </c:pt>
                <c:pt idx="8">
                  <c:v>5.3510748945608696E+19</c:v>
                </c:pt>
                <c:pt idx="9">
                  <c:v>5.3783688373944222E+19</c:v>
                </c:pt>
                <c:pt idx="10">
                  <c:v>5.4050296520021344E+19</c:v>
                </c:pt>
                <c:pt idx="11">
                  <c:v>5.431079155424727E+19</c:v>
                </c:pt>
                <c:pt idx="12">
                  <c:v>5.4565384982135439E+19</c:v>
                </c:pt>
                <c:pt idx="13">
                  <c:v>5.4814260506297049E+19</c:v>
                </c:pt>
                <c:pt idx="14">
                  <c:v>5.5057629186330255E+19</c:v>
                </c:pt>
                <c:pt idx="15">
                  <c:v>5.5295681088236462E+19</c:v>
                </c:pt>
                <c:pt idx="16">
                  <c:v>5.5528600046657716E+19</c:v>
                </c:pt>
                <c:pt idx="17">
                  <c:v>5.5756563866682458E+19</c:v>
                </c:pt>
                <c:pt idx="18">
                  <c:v>5.5979744525651198E+19</c:v>
                </c:pt>
                <c:pt idx="19">
                  <c:v>5.6198308374962225E+19</c:v>
                </c:pt>
                <c:pt idx="20">
                  <c:v>5.6412416341877375E+19</c:v>
                </c:pt>
                <c:pt idx="21">
                  <c:v>5.6622224131327672E+19</c:v>
                </c:pt>
                <c:pt idx="22">
                  <c:v>5.6827882427719123E+19</c:v>
                </c:pt>
                <c:pt idx="23">
                  <c:v>5.7029537096738398E+19</c:v>
                </c:pt>
                <c:pt idx="24">
                  <c:v>5.7227329387158503E+19</c:v>
                </c:pt>
                <c:pt idx="25">
                  <c:v>5.7421381101686874E+19</c:v>
                </c:pt>
                <c:pt idx="26">
                  <c:v>5.7611833292816613E+19</c:v>
                </c:pt>
                <c:pt idx="27">
                  <c:v>5.7798812344617558E+19</c:v>
                </c:pt>
                <c:pt idx="28">
                  <c:v>5.7982440328300675E+19</c:v>
                </c:pt>
                <c:pt idx="29">
                  <c:v>5.8162835143782515E+19</c:v>
                </c:pt>
                <c:pt idx="30">
                  <c:v>5.8340110661249786E+19</c:v>
                </c:pt>
                <c:pt idx="31">
                  <c:v>5.8514376862723817E+19</c:v>
                </c:pt>
                <c:pt idx="32">
                  <c:v>5.868573998362511E+19</c:v>
                </c:pt>
                <c:pt idx="33">
                  <c:v>5.885430265433781E+19</c:v>
                </c:pt>
                <c:pt idx="34">
                  <c:v>5.9020164041774268E+19</c:v>
                </c:pt>
                <c:pt idx="35">
                  <c:v>5.9183419990939501E+19</c:v>
                </c:pt>
                <c:pt idx="36">
                  <c:v>5.9344163166495744E+19</c:v>
                </c:pt>
                <c:pt idx="37">
                  <c:v>5.9502472640465789E+19</c:v>
                </c:pt>
                <c:pt idx="38">
                  <c:v>5.9658441061338784E+19</c:v>
                </c:pt>
                <c:pt idx="39">
                  <c:v>5.9812150839716348E+19</c:v>
                </c:pt>
                <c:pt idx="40">
                  <c:v>5.9963681418726294E+19</c:v>
                </c:pt>
                <c:pt idx="41">
                  <c:v>6.0113109373273948E+19</c:v>
                </c:pt>
                <c:pt idx="42">
                  <c:v>6.026050850929324E+19</c:v>
                </c:pt>
                <c:pt idx="43">
                  <c:v>6.0405949962998071E+19</c:v>
                </c:pt>
                <c:pt idx="44">
                  <c:v>6.0549502300133417E+19</c:v>
                </c:pt>
                <c:pt idx="45">
                  <c:v>6.0691231615226561E+19</c:v>
                </c:pt>
                <c:pt idx="46">
                  <c:v>6.0831201630838391E+19</c:v>
                </c:pt>
                <c:pt idx="47">
                  <c:v>6.0969473796814529E+19</c:v>
                </c:pt>
                <c:pt idx="48">
                  <c:v>6.1106107389536633E+19</c:v>
                </c:pt>
                <c:pt idx="49">
                  <c:v>6.1241152194658583E+19</c:v>
                </c:pt>
                <c:pt idx="50">
                  <c:v>6.1374667598933328E+19</c:v>
                </c:pt>
                <c:pt idx="51">
                  <c:v>6.1506705855702352E+19</c:v>
                </c:pt>
                <c:pt idx="52">
                  <c:v>6.1637317193449054E+19</c:v>
                </c:pt>
                <c:pt idx="53">
                  <c:v>6.1766549885304979E+19</c:v>
                </c:pt>
                <c:pt idx="54">
                  <c:v>6.1894450318556054E+19</c:v>
                </c:pt>
                <c:pt idx="55">
                  <c:v>6.2021063064148836E+19</c:v>
                </c:pt>
                <c:pt idx="56">
                  <c:v>6.2146430946196824E+19</c:v>
                </c:pt>
                <c:pt idx="57">
                  <c:v>6.2270595111486513E+19</c:v>
                </c:pt>
                <c:pt idx="58">
                  <c:v>6.2393595098983842E+19</c:v>
                </c:pt>
                <c:pt idx="59">
                  <c:v>6.2515468909340328E+19</c:v>
                </c:pt>
                <c:pt idx="60">
                  <c:v>6.2636253074399281E+19</c:v>
                </c:pt>
                <c:pt idx="61">
                  <c:v>6.275597751085985E+19</c:v>
                </c:pt>
                <c:pt idx="62">
                  <c:v>6.2874678946464039E+19</c:v>
                </c:pt>
                <c:pt idx="63">
                  <c:v>6.2992389151244018E+19</c:v>
                </c:pt>
                <c:pt idx="64">
                  <c:v>6.3109138529718493E+19</c:v>
                </c:pt>
                <c:pt idx="65">
                  <c:v>6.3224956169474064E+19</c:v>
                </c:pt>
                <c:pt idx="66">
                  <c:v>6.3339869889746371E+19</c:v>
                </c:pt>
                <c:pt idx="67">
                  <c:v>6.3453906290001322E+19</c:v>
                </c:pt>
                <c:pt idx="68">
                  <c:v>6.3567090798516355E+19</c:v>
                </c:pt>
                <c:pt idx="69">
                  <c:v>6.3679447720961647E+19</c:v>
                </c:pt>
                <c:pt idx="70">
                  <c:v>6.3791000288981393E+19</c:v>
                </c:pt>
                <c:pt idx="71">
                  <c:v>6.3901770708774896E+19</c:v>
                </c:pt>
                <c:pt idx="72">
                  <c:v>6.4011780209677976E+19</c:v>
                </c:pt>
                <c:pt idx="73">
                  <c:v>6.4121045422194622E+19</c:v>
                </c:pt>
                <c:pt idx="74">
                  <c:v>6.42295878259224E+19</c:v>
                </c:pt>
                <c:pt idx="75">
                  <c:v>6.4337425467452604E+19</c:v>
                </c:pt>
                <c:pt idx="76">
                  <c:v>6.4444575487855272E+19</c:v>
                </c:pt>
                <c:pt idx="77">
                  <c:v>6.4551054156531876E+19</c:v>
                </c:pt>
                <c:pt idx="78">
                  <c:v>6.4656876905067708E+19</c:v>
                </c:pt>
                <c:pt idx="79">
                  <c:v>6.4762058361084551E+19</c:v>
                </c:pt>
                <c:pt idx="80">
                  <c:v>6.4866612382093066E+19</c:v>
                </c:pt>
                <c:pt idx="81">
                  <c:v>6.4970552089345352E+19</c:v>
                </c:pt>
                <c:pt idx="82">
                  <c:v>6.5073889901687562E+19</c:v>
                </c:pt>
                <c:pt idx="83">
                  <c:v>6.517663756941226E+19</c:v>
                </c:pt>
                <c:pt idx="84">
                  <c:v>6.5278806208111084E+19</c:v>
                </c:pt>
                <c:pt idx="85">
                  <c:v>6.5380403748300882E+19</c:v>
                </c:pt>
                <c:pt idx="86">
                  <c:v>6.5481441586761097E+19</c:v>
                </c:pt>
                <c:pt idx="87">
                  <c:v>6.5581928755328508E+19</c:v>
                </c:pt>
                <c:pt idx="88">
                  <c:v>6.5681873699958014E+19</c:v>
                </c:pt>
                <c:pt idx="89">
                  <c:v>6.578128430420453E+19</c:v>
                </c:pt>
                <c:pt idx="90">
                  <c:v>6.5880167912704991E+19</c:v>
                </c:pt>
                <c:pt idx="91">
                  <c:v>6.5978531354660282E+19</c:v>
                </c:pt>
                <c:pt idx="92">
                  <c:v>6.6076380967317217E+19</c:v>
                </c:pt>
                <c:pt idx="93">
                  <c:v>6.617372261945054E+19</c:v>
                </c:pt>
                <c:pt idx="94">
                  <c:v>6.6270561734844867E+19</c:v>
                </c:pt>
                <c:pt idx="95">
                  <c:v>6.6366903315776627E+19</c:v>
                </c:pt>
                <c:pt idx="96">
                  <c:v>6.6462751966496096E+19</c:v>
                </c:pt>
                <c:pt idx="97">
                  <c:v>6.6558110097062633E+19</c:v>
                </c:pt>
                <c:pt idx="98">
                  <c:v>6.6652982606448599E+19</c:v>
                </c:pt>
                <c:pt idx="99">
                  <c:v>6.6747372776208253E+19</c:v>
                </c:pt>
                <c:pt idx="100">
                  <c:v>6.6841283522829304E+19</c:v>
                </c:pt>
                <c:pt idx="101">
                  <c:v>6.6934717413913403E+19</c:v>
                </c:pt>
                <c:pt idx="102">
                  <c:v>6.702767668435642E+19</c:v>
                </c:pt>
                <c:pt idx="103">
                  <c:v>6.7120163252528923E+19</c:v>
                </c:pt>
                <c:pt idx="104">
                  <c:v>6.7212178736456516E+19</c:v>
                </c:pt>
                <c:pt idx="105">
                  <c:v>6.7303724470000222E+19</c:v>
                </c:pt>
                <c:pt idx="106">
                  <c:v>6.7394801519036891E+19</c:v>
                </c:pt>
                <c:pt idx="107">
                  <c:v>6.7485410697639608E+19</c:v>
                </c:pt>
                <c:pt idx="108">
                  <c:v>6.7575552584257995E+19</c:v>
                </c:pt>
                <c:pt idx="109">
                  <c:v>6.7665226257032962E+19</c:v>
                </c:pt>
                <c:pt idx="110">
                  <c:v>6.7754432589992894E+19</c:v>
                </c:pt>
                <c:pt idx="111">
                  <c:v>6.7843171362121875E+19</c:v>
                </c:pt>
                <c:pt idx="112">
                  <c:v>6.7931442138596557E+19</c:v>
                </c:pt>
                <c:pt idx="113">
                  <c:v>6.801924428182877E+19</c:v>
                </c:pt>
              </c:numCache>
            </c:numRef>
          </c:yVal>
          <c:smooth val="0"/>
        </c:ser>
        <c:ser>
          <c:idx val="0"/>
          <c:order val="4"/>
          <c:tx>
            <c:strRef>
              <c:f>'Pu242'!$O$2</c:f>
              <c:strCache>
                <c:ptCount val="1"/>
                <c:pt idx="0">
                  <c:v> Exact Simpl. - N(Pu242)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07935744"/>
        <c:axId val="208015744"/>
      </c:scatterChart>
      <c:valAx>
        <c:axId val="207935744"/>
        <c:scaling>
          <c:orientation val="minMax"/>
          <c:max val="10"/>
          <c:min val="0"/>
        </c:scaling>
        <c:delete val="0"/>
        <c:axPos val="b"/>
        <c:majorGridlines/>
        <c:title>
          <c:tx>
            <c:strRef>
              <c:f>'Pu242'!$B$11</c:f>
              <c:strCache>
                <c:ptCount val="1"/>
                <c:pt idx="0">
                  <c:v>Temps (années)</c:v>
                </c:pt>
              </c:strCache>
            </c:strRef>
          </c:tx>
          <c:overlay val="0"/>
        </c:title>
        <c:numFmt formatCode="General" sourceLinked="0"/>
        <c:majorTickMark val="out"/>
        <c:minorTickMark val="none"/>
        <c:tickLblPos val="nextTo"/>
        <c:crossAx val="208015744"/>
        <c:crosses val="autoZero"/>
        <c:crossBetween val="midCat"/>
      </c:valAx>
      <c:valAx>
        <c:axId val="208015744"/>
        <c:scaling>
          <c:orientation val="minMax"/>
          <c:min val="4E+19"/>
        </c:scaling>
        <c:delete val="0"/>
        <c:axPos val="l"/>
        <c:majorGridlines/>
        <c:title>
          <c:tx>
            <c:strRef>
              <c:f>'Pu242'!$B$12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0793574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'Pu238'!$B$10</c:f>
          <c:strCache>
            <c:ptCount val="1"/>
            <c:pt idx="0">
              <c:v>Comparaison des modèles pour le Pu238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'Pu238'!$S$2</c:f>
              <c:strCache>
                <c:ptCount val="1"/>
                <c:pt idx="0">
                  <c:v>VESTA - Pu238 </c:v>
                </c:pt>
              </c:strCache>
            </c:strRef>
          </c:tx>
          <c:spPr>
            <a:ln w="28575">
              <a:noFill/>
            </a:ln>
          </c:spPr>
          <c:marker>
            <c:symbol val="square"/>
            <c:size val="7"/>
            <c:spPr>
              <a:solidFill>
                <a:srgbClr val="FF0000"/>
              </a:solidFill>
            </c:spPr>
          </c:marker>
          <c:xVal>
            <c:numRef>
              <c:f>'Pu238'!$R$3:$R$10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'Pu238'!$S$3:$S$9</c:f>
              <c:numCache>
                <c:formatCode>0.0000E+00</c:formatCode>
                <c:ptCount val="7"/>
                <c:pt idx="0">
                  <c:v>1.2032336397210882E+19</c:v>
                </c:pt>
                <c:pt idx="1">
                  <c:v>1.1798109228699929E+19</c:v>
                </c:pt>
                <c:pt idx="2">
                  <c:v>1.1676658104286841E+19</c:v>
                </c:pt>
                <c:pt idx="3">
                  <c:v>1.2301263886982719E+19</c:v>
                </c:pt>
                <c:pt idx="4">
                  <c:v>1.4400633323266089E+19</c:v>
                </c:pt>
                <c:pt idx="5">
                  <c:v>2.0776817354953179E+19</c:v>
                </c:pt>
                <c:pt idx="6">
                  <c:v>2.7387228555151225E+19</c:v>
                </c:pt>
              </c:numCache>
            </c:numRef>
          </c:yVal>
          <c:smooth val="0"/>
        </c:ser>
        <c:ser>
          <c:idx val="2"/>
          <c:order val="1"/>
          <c:tx>
            <c:strRef>
              <c:f>'Pu238'!$Q$2</c:f>
              <c:strCache>
                <c:ptCount val="1"/>
                <c:pt idx="0">
                  <c:v>DRAGON - Pu238</c:v>
                </c:pt>
              </c:strCache>
            </c:strRef>
          </c:tx>
          <c:marker>
            <c:symbol val="none"/>
          </c:marker>
          <c:xVal>
            <c:numRef>
              <c:f>'Pu238'!$P$3:$P$511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'Pu238'!$Q$3:$Q$52</c:f>
              <c:numCache>
                <c:formatCode>0.0000E+00</c:formatCode>
                <c:ptCount val="50"/>
                <c:pt idx="0">
                  <c:v>1.2032336397210882E+19</c:v>
                </c:pt>
                <c:pt idx="1">
                  <c:v>1.1745422256006754E+19</c:v>
                </c:pt>
                <c:pt idx="2">
                  <c:v>1.1663160159577598E+19</c:v>
                </c:pt>
                <c:pt idx="3">
                  <c:v>1.1728367918942173E+19</c:v>
                </c:pt>
                <c:pt idx="4">
                  <c:v>1.1899914485885899E+19</c:v>
                </c:pt>
                <c:pt idx="5">
                  <c:v>1.2148707167769199E+19</c:v>
                </c:pt>
                <c:pt idx="6">
                  <c:v>1.2452675646037907E+19</c:v>
                </c:pt>
                <c:pt idx="7">
                  <c:v>1.2795768779925363E+19</c:v>
                </c:pt>
                <c:pt idx="8">
                  <c:v>1.316695141015448E+19</c:v>
                </c:pt>
                <c:pt idx="9">
                  <c:v>1.3557194770044008E+19</c:v>
                </c:pt>
                <c:pt idx="10">
                  <c:v>1.3960479681806457E+19</c:v>
                </c:pt>
                <c:pt idx="11">
                  <c:v>1.4371790163952232E+19</c:v>
                </c:pt>
                <c:pt idx="12">
                  <c:v>1.4788116627587594E+19</c:v>
                </c:pt>
                <c:pt idx="13">
                  <c:v>1.5205446287520872E+19</c:v>
                </c:pt>
                <c:pt idx="14">
                  <c:v>1.5621772751156232E+19</c:v>
                </c:pt>
                <c:pt idx="15">
                  <c:v>1.6036092822195759E+19</c:v>
                </c:pt>
                <c:pt idx="16">
                  <c:v>1.6447403304341539E+19</c:v>
                </c:pt>
                <c:pt idx="17">
                  <c:v>1.6853697804997732E+19</c:v>
                </c:pt>
                <c:pt idx="18">
                  <c:v>1.7253973127866427E+19</c:v>
                </c:pt>
                <c:pt idx="19">
                  <c:v>1.7648229272947626E+19</c:v>
                </c:pt>
                <c:pt idx="20">
                  <c:v>1.8036466240241322E+19</c:v>
                </c:pt>
                <c:pt idx="21">
                  <c:v>1.8416677637151689E+19</c:v>
                </c:pt>
                <c:pt idx="22">
                  <c:v>1.8789866659976638E+19</c:v>
                </c:pt>
                <c:pt idx="23">
                  <c:v>1.9155030112418255E+19</c:v>
                </c:pt>
                <c:pt idx="24">
                  <c:v>1.951216799447654E+19</c:v>
                </c:pt>
                <c:pt idx="25">
                  <c:v>1.9861280306151494E+19</c:v>
                </c:pt>
                <c:pt idx="26">
                  <c:v>2.02013638511452E+19</c:v>
                </c:pt>
                <c:pt idx="27">
                  <c:v>2.0533421825755574E+19</c:v>
                </c:pt>
                <c:pt idx="28">
                  <c:v>2.0856451033684693E+19</c:v>
                </c:pt>
                <c:pt idx="29">
                  <c:v>2.1170451474932572E+19</c:v>
                </c:pt>
                <c:pt idx="30">
                  <c:v>2.1475423149499195E+19</c:v>
                </c:pt>
                <c:pt idx="31">
                  <c:v>2.1771366057384571E+19</c:v>
                </c:pt>
                <c:pt idx="32">
                  <c:v>2.2059283394886615E+19</c:v>
                </c:pt>
                <c:pt idx="33">
                  <c:v>2.2337168769409495E+19</c:v>
                </c:pt>
                <c:pt idx="34">
                  <c:v>2.2607028573549044E+19</c:v>
                </c:pt>
                <c:pt idx="35">
                  <c:v>2.2867859611007345E+19</c:v>
                </c:pt>
                <c:pt idx="36">
                  <c:v>2.3118658685486473E+19</c:v>
                </c:pt>
                <c:pt idx="37">
                  <c:v>2.3361432189582275E+19</c:v>
                </c:pt>
                <c:pt idx="38">
                  <c:v>2.359618012329474E+19</c:v>
                </c:pt>
                <c:pt idx="39">
                  <c:v>2.3820896094028046E+19</c:v>
                </c:pt>
                <c:pt idx="40">
                  <c:v>2.4037586494378017E+19</c:v>
                </c:pt>
                <c:pt idx="41">
                  <c:v>2.4245248128046739E+19</c:v>
                </c:pt>
                <c:pt idx="42">
                  <c:v>2.4444884191332127E+19</c:v>
                </c:pt>
                <c:pt idx="43">
                  <c:v>2.4635491487936266E+19</c:v>
                </c:pt>
                <c:pt idx="44">
                  <c:v>2.4818073214157083E+19</c:v>
                </c:pt>
                <c:pt idx="45">
                  <c:v>2.4991626173696639E+19</c:v>
                </c:pt>
                <c:pt idx="46">
                  <c:v>2.5158156759150785E+19</c:v>
                </c:pt>
                <c:pt idx="47">
                  <c:v>2.5315658577923682E+19</c:v>
                </c:pt>
                <c:pt idx="48">
                  <c:v>2.5465134826313241E+19</c:v>
                </c:pt>
                <c:pt idx="49">
                  <c:v>2.5605582308021555E+19</c:v>
                </c:pt>
              </c:numCache>
            </c:numRef>
          </c:yVal>
          <c:smooth val="0"/>
        </c:ser>
        <c:ser>
          <c:idx val="4"/>
          <c:order val="2"/>
          <c:tx>
            <c:strRef>
              <c:f>'Pu238'!$K$2</c:f>
              <c:strCache>
                <c:ptCount val="1"/>
                <c:pt idx="0">
                  <c:v>RK1 - N(Pu238)</c:v>
                </c:pt>
              </c:strCache>
            </c:strRef>
          </c:tx>
          <c:spPr>
            <a:ln>
              <a:solidFill>
                <a:schemeClr val="accent1"/>
              </a:solidFill>
            </a:ln>
          </c:spPr>
          <c:marker>
            <c:symbol val="none"/>
          </c:marker>
          <c:xVal>
            <c:numRef>
              <c:f>'Pu238'!$J$3:$J$137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'Pu238'!$K$3:$K$137</c:f>
              <c:numCache>
                <c:formatCode>0.0000E+00</c:formatCode>
                <c:ptCount val="135"/>
                <c:pt idx="0">
                  <c:v>1.2032336397210882E+19</c:v>
                </c:pt>
                <c:pt idx="1">
                  <c:v>1.2605633712629205E+19</c:v>
                </c:pt>
                <c:pt idx="2">
                  <c:v>1.3160610560125557E+19</c:v>
                </c:pt>
                <c:pt idx="3">
                  <c:v>1.3697691479775232E+19</c:v>
                </c:pt>
                <c:pt idx="4">
                  <c:v>1.4217293858890809E+19</c:v>
                </c:pt>
                <c:pt idx="5">
                  <c:v>1.4719827976246669E+19</c:v>
                </c:pt>
                <c:pt idx="6">
                  <c:v>1.5205697049389722E+19</c:v>
                </c:pt>
                <c:pt idx="7">
                  <c:v>1.5675297284838984E+19</c:v>
                </c:pt>
                <c:pt idx="8">
                  <c:v>1.6129017930984909E+19</c:v>
                </c:pt>
                <c:pt idx="9">
                  <c:v>1.6567241333507404E+19</c:v>
                </c:pt>
                <c:pt idx="10">
                  <c:v>1.6990342993139104E+19</c:v>
                </c:pt>
                <c:pt idx="11">
                  <c:v>1.7398691625607973E+19</c:v>
                </c:pt>
                <c:pt idx="12">
                  <c:v>1.7792649223600368E+19</c:v>
                </c:pt>
                <c:pt idx="13">
                  <c:v>1.817257112059264E+19</c:v>
                </c:pt>
                <c:pt idx="14">
                  <c:v>1.8538806056405967E+19</c:v>
                </c:pt>
                <c:pt idx="15">
                  <c:v>1.8891696244345467E+19</c:v>
                </c:pt>
                <c:pt idx="16">
                  <c:v>1.9231577439790854E+19</c:v>
                </c:pt>
                <c:pt idx="17">
                  <c:v>1.9558779010111738E+19</c:v>
                </c:pt>
                <c:pt idx="18">
                  <c:v>1.9873624005786468E+19</c:v>
                </c:pt>
                <c:pt idx="19">
                  <c:v>2.0176429232608805E+19</c:v>
                </c:pt>
                <c:pt idx="20">
                  <c:v>2.0467505324872086E+19</c:v>
                </c:pt>
                <c:pt idx="21">
                  <c:v>2.0747156819425559E+19</c:v>
                </c:pt>
                <c:pt idx="22">
                  <c:v>2.1015682230502478E+19</c:v>
                </c:pt>
                <c:pt idx="23">
                  <c:v>2.1273374125224309E+19</c:v>
                </c:pt>
                <c:pt idx="24">
                  <c:v>2.152051919968981E+19</c:v>
                </c:pt>
                <c:pt idx="25">
                  <c:v>2.1757398355562242E+19</c:v>
                </c:pt>
                <c:pt idx="26">
                  <c:v>2.1984286777072038E+19</c:v>
                </c:pt>
                <c:pt idx="27">
                  <c:v>2.2201454008356368E+19</c:v>
                </c:pt>
                <c:pt idx="28">
                  <c:v>2.240916403106089E+19</c:v>
                </c:pt>
                <c:pt idx="29">
                  <c:v>2.2607675342132642E+19</c:v>
                </c:pt>
                <c:pt idx="30">
                  <c:v>2.2797241031736721E+19</c:v>
                </c:pt>
                <c:pt idx="31">
                  <c:v>2.2978108861232746E+19</c:v>
                </c:pt>
                <c:pt idx="32">
                  <c:v>2.3150521341150417E+19</c:v>
                </c:pt>
                <c:pt idx="33">
                  <c:v>2.3314715809106706E+19</c:v>
                </c:pt>
                <c:pt idx="34">
                  <c:v>2.3470924507610239E+19</c:v>
                </c:pt>
                <c:pt idx="35">
                  <c:v>2.3619374661701296E+19</c:v>
                </c:pt>
                <c:pt idx="36">
                  <c:v>2.3760288556378804E+19</c:v>
                </c:pt>
                <c:pt idx="37">
                  <c:v>2.3893883613768274E+19</c:v>
                </c:pt>
                <c:pt idx="38">
                  <c:v>2.4020372469987258E+19</c:v>
                </c:pt>
                <c:pt idx="39">
                  <c:v>2.413996305166744E+19</c:v>
                </c:pt>
                <c:pt idx="40">
                  <c:v>2.4252858652094788E+19</c:v>
                </c:pt>
                <c:pt idx="41">
                  <c:v>2.4359258006931526E+19</c:v>
                </c:pt>
                <c:pt idx="42">
                  <c:v>2.4459355369485873E+19</c:v>
                </c:pt>
                <c:pt idx="43">
                  <c:v>2.45533405854976E+19</c:v>
                </c:pt>
                <c:pt idx="44">
                  <c:v>2.4641399167409426E+19</c:v>
                </c:pt>
                <c:pt idx="45">
                  <c:v>2.4723712368096322E+19</c:v>
                </c:pt>
                <c:pt idx="46">
                  <c:v>2.4800457254026486E+19</c:v>
                </c:pt>
                <c:pt idx="47">
                  <c:v>2.4871806777829687E+19</c:v>
                </c:pt>
                <c:pt idx="48">
                  <c:v>2.4937929850250248E+19</c:v>
                </c:pt>
                <c:pt idx="49">
                  <c:v>2.4998991411463606E+19</c:v>
                </c:pt>
                <c:pt idx="50">
                  <c:v>2.5055152501736993E+19</c:v>
                </c:pt>
                <c:pt idx="51">
                  <c:v>2.5106570331416183E+19</c:v>
                </c:pt>
                <c:pt idx="52">
                  <c:v>2.5153398350221738E+19</c:v>
                </c:pt>
                <c:pt idx="53">
                  <c:v>2.5195786315839513E+19</c:v>
                </c:pt>
                <c:pt idx="54">
                  <c:v>2.5233880361791492E+19</c:v>
                </c:pt>
                <c:pt idx="55">
                  <c:v>2.5267823064574296E+19</c:v>
                </c:pt>
                <c:pt idx="56">
                  <c:v>2.5297753510053831E+19</c:v>
                </c:pt>
                <c:pt idx="57">
                  <c:v>2.532380735910572E+19</c:v>
                </c:pt>
                <c:pt idx="58">
                  <c:v>2.5346116912492249E+19</c:v>
                </c:pt>
                <c:pt idx="59">
                  <c:v>2.5364811174967579E+19</c:v>
                </c:pt>
                <c:pt idx="60">
                  <c:v>2.5380015918603923E+19</c:v>
                </c:pt>
                <c:pt idx="61">
                  <c:v>2.5391853745332408E+19</c:v>
                </c:pt>
                <c:pt idx="62">
                  <c:v>2.5400444148693131E+19</c:v>
                </c:pt>
                <c:pt idx="63">
                  <c:v>2.5405903574789882E+19</c:v>
                </c:pt>
                <c:pt idx="64">
                  <c:v>2.5408345482445705E+19</c:v>
                </c:pt>
                <c:pt idx="65">
                  <c:v>2.5407880402556346E+19</c:v>
                </c:pt>
                <c:pt idx="66">
                  <c:v>2.5404615996639252E+19</c:v>
                </c:pt>
                <c:pt idx="67">
                  <c:v>2.5398657114576597E+19</c:v>
                </c:pt>
                <c:pt idx="68">
                  <c:v>2.5390105851551404E+19</c:v>
                </c:pt>
                <c:pt idx="69">
                  <c:v>2.5379061604176458E+19</c:v>
                </c:pt>
                <c:pt idx="70">
                  <c:v>2.5365621125816345E+19</c:v>
                </c:pt>
                <c:pt idx="71">
                  <c:v>2.5349878581103456E+19</c:v>
                </c:pt>
                <c:pt idx="72">
                  <c:v>2.5331925599649374E+19</c:v>
                </c:pt>
                <c:pt idx="73">
                  <c:v>2.5311851328953573E+19</c:v>
                </c:pt>
                <c:pt idx="74">
                  <c:v>2.5289742486511772E+19</c:v>
                </c:pt>
                <c:pt idx="75">
                  <c:v>2.5265683411126804E+19</c:v>
                </c:pt>
                <c:pt idx="76">
                  <c:v>2.5239756113425281E+19</c:v>
                </c:pt>
                <c:pt idx="77">
                  <c:v>2.5212040325583688E+19</c:v>
                </c:pt>
                <c:pt idx="78">
                  <c:v>2.5182613550267953E+19</c:v>
                </c:pt>
                <c:pt idx="79">
                  <c:v>2.5151551108790915E+19</c:v>
                </c:pt>
                <c:pt idx="80">
                  <c:v>2.5118926188492378E+19</c:v>
                </c:pt>
                <c:pt idx="81">
                  <c:v>2.5084809889346843E+19</c:v>
                </c:pt>
                <c:pt idx="82">
                  <c:v>2.504927126980422E+19</c:v>
                </c:pt>
                <c:pt idx="83">
                  <c:v>2.5012377391869145E+19</c:v>
                </c:pt>
                <c:pt idx="84">
                  <c:v>2.4974193365424767E+19</c:v>
                </c:pt>
                <c:pt idx="85">
                  <c:v>2.4934782391807123E+19</c:v>
                </c:pt>
                <c:pt idx="86">
                  <c:v>2.4894205806636413E+19</c:v>
                </c:pt>
                <c:pt idx="87">
                  <c:v>2.4852523121911722E+19</c:v>
                </c:pt>
                <c:pt idx="88">
                  <c:v>2.4809792067375911E+19</c:v>
                </c:pt>
                <c:pt idx="89">
                  <c:v>2.4766068631157588E+19</c:v>
                </c:pt>
                <c:pt idx="90">
                  <c:v>2.4721407099697209E+19</c:v>
                </c:pt>
                <c:pt idx="91">
                  <c:v>2.4675860096964538E+19</c:v>
                </c:pt>
                <c:pt idx="92">
                  <c:v>2.4629478622974808E+19</c:v>
                </c:pt>
                <c:pt idx="93">
                  <c:v>2.4582312091611066E+19</c:v>
                </c:pt>
                <c:pt idx="94">
                  <c:v>2.4534408367760273E+19</c:v>
                </c:pt>
                <c:pt idx="95">
                  <c:v>2.4485813803770864E+19</c:v>
                </c:pt>
                <c:pt idx="96">
                  <c:v>2.4436573275239539E+19</c:v>
                </c:pt>
                <c:pt idx="97">
                  <c:v>2.4386730216135143E+19</c:v>
                </c:pt>
                <c:pt idx="98">
                  <c:v>2.4336326653267583E+19</c:v>
                </c:pt>
                <c:pt idx="99">
                  <c:v>2.428540324010972E+19</c:v>
                </c:pt>
                <c:pt idx="100">
                  <c:v>2.4233999289980363E+19</c:v>
                </c:pt>
                <c:pt idx="101">
                  <c:v>2.4182152808596365E+19</c:v>
                </c:pt>
                <c:pt idx="102">
                  <c:v>2.4129900526002029E+19</c:v>
                </c:pt>
                <c:pt idx="103">
                  <c:v>2.4077277927883907E+19</c:v>
                </c:pt>
                <c:pt idx="104">
                  <c:v>2.4024319286279217E+19</c:v>
                </c:pt>
                <c:pt idx="105">
                  <c:v>2.3971057689686036E+19</c:v>
                </c:pt>
                <c:pt idx="106">
                  <c:v>2.3917525072583487E+19</c:v>
                </c:pt>
                <c:pt idx="107">
                  <c:v>2.3863752244370117E+19</c:v>
                </c:pt>
                <c:pt idx="108">
                  <c:v>2.3809768917728653E+19</c:v>
                </c:pt>
                <c:pt idx="109">
                  <c:v>2.3755603736425333E+19</c:v>
                </c:pt>
                <c:pt idx="110">
                  <c:v>2.3701284302551982E+19</c:v>
                </c:pt>
                <c:pt idx="111">
                  <c:v>2.3646837203218985E+19</c:v>
                </c:pt>
                <c:pt idx="112">
                  <c:v>2.3592288036707279E+19</c:v>
                </c:pt>
                <c:pt idx="113">
                  <c:v>2.3537661438087483E+19</c:v>
                </c:pt>
                <c:pt idx="114">
                  <c:v>2.3482981104314225E+19</c:v>
                </c:pt>
                <c:pt idx="115">
                  <c:v>2.3428269818803659E+19</c:v>
                </c:pt>
                <c:pt idx="116">
                  <c:v>2.337354947550224E+19</c:v>
                </c:pt>
                <c:pt idx="117">
                  <c:v>2.3318841102454632E+19</c:v>
                </c:pt>
                <c:pt idx="118">
                  <c:v>2.3264164884878664E+19</c:v>
                </c:pt>
                <c:pt idx="119">
                  <c:v>2.3209540187755209E+19</c:v>
                </c:pt>
                <c:pt idx="120">
                  <c:v>2.315498557794075E+19</c:v>
                </c:pt>
                <c:pt idx="121">
                  <c:v>2.3100518845810385E+19</c:v>
                </c:pt>
                <c:pt idx="122">
                  <c:v>2.3046157026438935E+19</c:v>
                </c:pt>
                <c:pt idx="123">
                  <c:v>2.2991916420327793E+19</c:v>
                </c:pt>
                <c:pt idx="124">
                  <c:v>2.2937812613685064E+19</c:v>
                </c:pt>
                <c:pt idx="125">
                  <c:v>2.2883860498266456E+19</c:v>
                </c:pt>
                <c:pt idx="126">
                  <c:v>2.2830074290784399E+19</c:v>
                </c:pt>
                <c:pt idx="127">
                  <c:v>2.2776467551892693E+19</c:v>
                </c:pt>
                <c:pt idx="128">
                  <c:v>2.2723053204753994E+19</c:v>
                </c:pt>
                <c:pt idx="129">
                  <c:v>2.2669843553197351E+19</c:v>
                </c:pt>
                <c:pt idx="130">
                  <c:v>2.2616850299472904E+19</c:v>
                </c:pt>
                <c:pt idx="131">
                  <c:v>2.256408456161085E+19</c:v>
                </c:pt>
                <c:pt idx="132">
                  <c:v>2.2511556890391618E+19</c:v>
                </c:pt>
                <c:pt idx="133">
                  <c:v>2.2459277285934182E+19</c:v>
                </c:pt>
                <c:pt idx="134">
                  <c:v>2.2407255213909369E+19</c:v>
                </c:pt>
              </c:numCache>
            </c:numRef>
          </c:yVal>
          <c:smooth val="0"/>
        </c:ser>
        <c:ser>
          <c:idx val="1"/>
          <c:order val="3"/>
          <c:tx>
            <c:strRef>
              <c:f>'Pu238'!$M$2</c:f>
              <c:strCache>
                <c:ptCount val="1"/>
                <c:pt idx="0">
                  <c:v>O5 - N(Pu238)</c:v>
                </c:pt>
              </c:strCache>
            </c:strRef>
          </c:tx>
          <c:marker>
            <c:symbol val="none"/>
          </c:marker>
          <c:xVal>
            <c:numRef>
              <c:f>'Pu238'!$L$3:$L$123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'Pu238'!$M$3:$M$116</c:f>
              <c:numCache>
                <c:formatCode>0.0000E+00</c:formatCode>
                <c:ptCount val="114"/>
                <c:pt idx="0">
                  <c:v>1.2032336397210882E+19</c:v>
                </c:pt>
                <c:pt idx="1">
                  <c:v>1.2596543937684191E+19</c:v>
                </c:pt>
                <c:pt idx="2">
                  <c:v>1.314285138892204E+19</c:v>
                </c:pt>
                <c:pt idx="3">
                  <c:v>1.3671672617136284E+19</c:v>
                </c:pt>
                <c:pt idx="4">
                  <c:v>1.418341442422512E+19</c:v>
                </c:pt>
                <c:pt idx="5">
                  <c:v>1.4678476591997563E+19</c:v>
                </c:pt>
                <c:pt idx="6">
                  <c:v>1.5157251926397983E+19</c:v>
                </c:pt>
                <c:pt idx="7">
                  <c:v>1.5620126301730623E+19</c:v>
                </c:pt>
                <c:pt idx="8">
                  <c:v>1.6067478704884113E+19</c:v>
                </c:pt>
                <c:pt idx="9">
                  <c:v>1.6499681279555987E+19</c:v>
                </c:pt>
                <c:pt idx="10">
                  <c:v>1.6917099370477197E+19</c:v>
                </c:pt>
                <c:pt idx="11">
                  <c:v>1.732009156763664E+19</c:v>
                </c:pt>
                <c:pt idx="12">
                  <c:v>1.7709009750505669E+19</c:v>
                </c:pt>
                <c:pt idx="13">
                  <c:v>1.8084206790398081E+19</c:v>
                </c:pt>
                <c:pt idx="14">
                  <c:v>1.8446016719520647E+19</c:v>
                </c:pt>
                <c:pt idx="15">
                  <c:v>1.8794772575702479E+19</c:v>
                </c:pt>
                <c:pt idx="16">
                  <c:v>1.9130801085002007E+19</c:v>
                </c:pt>
                <c:pt idx="17">
                  <c:v>1.9454422730904166E+19</c:v>
                </c:pt>
                <c:pt idx="18">
                  <c:v>1.9765951823517495E+19</c:v>
                </c:pt>
                <c:pt idx="19">
                  <c:v>2.0065696568771265E+19</c:v>
                </c:pt>
                <c:pt idx="20">
                  <c:v>2.0353959137612653E+19</c:v>
                </c:pt>
                <c:pt idx="21">
                  <c:v>2.0631035735203795E+19</c:v>
                </c:pt>
                <c:pt idx="22">
                  <c:v>2.0897216670119018E+19</c:v>
                </c:pt>
                <c:pt idx="23">
                  <c:v>2.1152786423541907E+19</c:v>
                </c:pt>
                <c:pt idx="24">
                  <c:v>2.1398023718462448E+19</c:v>
                </c:pt>
                <c:pt idx="25">
                  <c:v>2.1633204611790545E+19</c:v>
                </c:pt>
                <c:pt idx="26">
                  <c:v>2.1858594623160435E+19</c:v>
                </c:pt>
                <c:pt idx="27">
                  <c:v>2.2074455981244969E+19</c:v>
                </c:pt>
                <c:pt idx="28">
                  <c:v>2.2281045508420997E+19</c:v>
                </c:pt>
                <c:pt idx="29">
                  <c:v>2.2478614697759318E+19</c:v>
                </c:pt>
                <c:pt idx="30">
                  <c:v>2.2667409790014497E+19</c:v>
                </c:pt>
                <c:pt idx="31">
                  <c:v>2.2847671850614768E+19</c:v>
                </c:pt>
                <c:pt idx="32">
                  <c:v>2.3019636846651912E+19</c:v>
                </c:pt>
                <c:pt idx="33">
                  <c:v>2.3183535723871146E+19</c:v>
                </c:pt>
                <c:pt idx="34">
                  <c:v>2.333959448366098E+19</c:v>
                </c:pt>
                <c:pt idx="35">
                  <c:v>2.3488034260043112E+19</c:v>
                </c:pt>
                <c:pt idx="36">
                  <c:v>2.3629071396662321E+19</c:v>
                </c:pt>
                <c:pt idx="37">
                  <c:v>2.3762917868079403E+19</c:v>
                </c:pt>
                <c:pt idx="38">
                  <c:v>2.3889780324963009E+19</c:v>
                </c:pt>
                <c:pt idx="39">
                  <c:v>2.4009861190591513E+19</c:v>
                </c:pt>
                <c:pt idx="40">
                  <c:v>2.4123358397672296E+19</c:v>
                </c:pt>
                <c:pt idx="41">
                  <c:v>2.423046546345096E+19</c:v>
                </c:pt>
                <c:pt idx="42">
                  <c:v>2.4331371564820513E+19</c:v>
                </c:pt>
                <c:pt idx="43">
                  <c:v>2.4426261613430649E+19</c:v>
                </c:pt>
                <c:pt idx="44">
                  <c:v>2.4515316330796904E+19</c:v>
                </c:pt>
                <c:pt idx="45">
                  <c:v>2.4598712323409953E+19</c:v>
                </c:pt>
                <c:pt idx="46">
                  <c:v>2.4676622157844754E+19</c:v>
                </c:pt>
                <c:pt idx="47">
                  <c:v>2.4749214435869831E+19</c:v>
                </c:pt>
                <c:pt idx="48">
                  <c:v>2.481665386955647E+19</c:v>
                </c:pt>
                <c:pt idx="49">
                  <c:v>2.4879100257572585E+19</c:v>
                </c:pt>
                <c:pt idx="50">
                  <c:v>2.4936711261319193E+19</c:v>
                </c:pt>
                <c:pt idx="51">
                  <c:v>2.4989640165015855E+19</c:v>
                </c:pt>
                <c:pt idx="52">
                  <c:v>2.5038036612025692E+19</c:v>
                </c:pt>
                <c:pt idx="53">
                  <c:v>2.5082046673107005E+19</c:v>
                </c:pt>
                <c:pt idx="54">
                  <c:v>2.5121812914664894E+19</c:v>
                </c:pt>
                <c:pt idx="55">
                  <c:v>2.5157474467002839E+19</c:v>
                </c:pt>
                <c:pt idx="56">
                  <c:v>2.5189167092574368E+19</c:v>
                </c:pt>
                <c:pt idx="57">
                  <c:v>2.5217023254234624E+19</c:v>
                </c:pt>
                <c:pt idx="58">
                  <c:v>2.5241172183492002E+19</c:v>
                </c:pt>
                <c:pt idx="59">
                  <c:v>2.5261739948759761E+19</c:v>
                </c:pt>
                <c:pt idx="60">
                  <c:v>2.5278849523607638E+19</c:v>
                </c:pt>
                <c:pt idx="61">
                  <c:v>2.5292619075303313E+19</c:v>
                </c:pt>
                <c:pt idx="62">
                  <c:v>2.5303166505971208E+19</c:v>
                </c:pt>
                <c:pt idx="63">
                  <c:v>2.5310605615625998E+19</c:v>
                </c:pt>
                <c:pt idx="64">
                  <c:v>2.5315047311750672E+19</c:v>
                </c:pt>
                <c:pt idx="65">
                  <c:v>2.5316599668574077E+19</c:v>
                </c:pt>
                <c:pt idx="66">
                  <c:v>2.5315367986348536E+19</c:v>
                </c:pt>
                <c:pt idx="67">
                  <c:v>2.5311454850627351E+19</c:v>
                </c:pt>
                <c:pt idx="68">
                  <c:v>2.5304960191542432E+19</c:v>
                </c:pt>
                <c:pt idx="69">
                  <c:v>2.5295981343081812E+19</c:v>
                </c:pt>
                <c:pt idx="70">
                  <c:v>2.5284613102367257E+19</c:v>
                </c:pt>
                <c:pt idx="71">
                  <c:v>2.5270947788931817E+19</c:v>
                </c:pt>
                <c:pt idx="72">
                  <c:v>2.5255075303997342E+19</c:v>
                </c:pt>
                <c:pt idx="73">
                  <c:v>2.5237081184178864E+19</c:v>
                </c:pt>
                <c:pt idx="74">
                  <c:v>2.5217051733436129E+19</c:v>
                </c:pt>
                <c:pt idx="75">
                  <c:v>2.5195069630603432E+19</c:v>
                </c:pt>
                <c:pt idx="76">
                  <c:v>2.5171215297860641E+19</c:v>
                </c:pt>
                <c:pt idx="77">
                  <c:v>2.5145566950595908E+19</c:v>
                </c:pt>
                <c:pt idx="78">
                  <c:v>2.5118200647268413E+19</c:v>
                </c:pt>
                <c:pt idx="79">
                  <c:v>2.5089190339271029E+19</c:v>
                </c:pt>
                <c:pt idx="80">
                  <c:v>2.5058607920793072E+19</c:v>
                </c:pt>
                <c:pt idx="81">
                  <c:v>2.5026523278682993E+19</c:v>
                </c:pt>
                <c:pt idx="82">
                  <c:v>2.4993004342311072E+19</c:v>
                </c:pt>
                <c:pt idx="83">
                  <c:v>2.4958117133432164E+19</c:v>
                </c:pt>
                <c:pt idx="84">
                  <c:v>2.4921925816048378E+19</c:v>
                </c:pt>
                <c:pt idx="85">
                  <c:v>2.4884490773279646E+19</c:v>
                </c:pt>
                <c:pt idx="86">
                  <c:v>2.4845873662625366E+19</c:v>
                </c:pt>
                <c:pt idx="87">
                  <c:v>2.4806133062407373E+19</c:v>
                </c:pt>
                <c:pt idx="88">
                  <c:v>2.4765325820404527E+19</c:v>
                </c:pt>
                <c:pt idx="89">
                  <c:v>2.4723507094782747E+19</c:v>
                </c:pt>
                <c:pt idx="90">
                  <c:v>2.468073039502506E+19</c:v>
                </c:pt>
                <c:pt idx="91">
                  <c:v>2.4637047622861672E+19</c:v>
                </c:pt>
                <c:pt idx="92">
                  <c:v>2.4592509113199976E+19</c:v>
                </c:pt>
                <c:pt idx="93">
                  <c:v>2.4547163675054653E+19</c:v>
                </c:pt>
                <c:pt idx="94">
                  <c:v>2.4501058632477688E+19</c:v>
                </c:pt>
                <c:pt idx="95">
                  <c:v>2.4454239865488421E+19</c:v>
                </c:pt>
                <c:pt idx="96">
                  <c:v>2.4406751851003613E+19</c:v>
                </c:pt>
                <c:pt idx="97">
                  <c:v>2.4358635898320036E+19</c:v>
                </c:pt>
                <c:pt idx="98">
                  <c:v>2.4309934778589184E+19</c:v>
                </c:pt>
                <c:pt idx="99">
                  <c:v>2.4260688723264397E+19</c:v>
                </c:pt>
                <c:pt idx="100">
                  <c:v>2.421093665938781E+19</c:v>
                </c:pt>
                <c:pt idx="101">
                  <c:v>2.4160716242524951E+19</c:v>
                </c:pt>
                <c:pt idx="102">
                  <c:v>2.4110063889699303E+19</c:v>
                </c:pt>
                <c:pt idx="103">
                  <c:v>2.4059014812326941E+19</c:v>
                </c:pt>
                <c:pt idx="104">
                  <c:v>2.4007603049151082E+19</c:v>
                </c:pt>
                <c:pt idx="105">
                  <c:v>2.3955861499176653E+19</c:v>
                </c:pt>
                <c:pt idx="106">
                  <c:v>2.3903821954604958E+19</c:v>
                </c:pt>
                <c:pt idx="107">
                  <c:v>2.3851515133768159E+19</c:v>
                </c:pt>
                <c:pt idx="108">
                  <c:v>2.379897071406395E+19</c:v>
                </c:pt>
                <c:pt idx="109">
                  <c:v>2.3746215786343199E+19</c:v>
                </c:pt>
                <c:pt idx="110">
                  <c:v>2.3693278904525246E+19</c:v>
                </c:pt>
                <c:pt idx="111">
                  <c:v>2.3640186576478614E+19</c:v>
                </c:pt>
                <c:pt idx="112">
                  <c:v>2.3586964344651661E+19</c:v>
                </c:pt>
                <c:pt idx="113">
                  <c:v>2.3533636812121375E+19</c:v>
                </c:pt>
              </c:numCache>
            </c:numRef>
          </c:yVal>
          <c:smooth val="0"/>
        </c:ser>
        <c:ser>
          <c:idx val="0"/>
          <c:order val="4"/>
          <c:tx>
            <c:strRef>
              <c:f>'Pu238'!$O$2</c:f>
              <c:strCache>
                <c:ptCount val="1"/>
                <c:pt idx="0">
                  <c:v>Exact Simpl. - N(Pu238)</c:v>
                </c:pt>
              </c:strCache>
            </c:strRef>
          </c:tx>
          <c:spPr>
            <a:ln>
              <a:solidFill>
                <a:schemeClr val="tx1"/>
              </a:solidFill>
            </a:ln>
          </c:spPr>
          <c:marker>
            <c:symbol val="none"/>
          </c:marker>
          <c:xVal>
            <c:numRef>
              <c:f>'Pu238'!$N$3:$N$137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'Pu238'!$O$3:$O$137</c:f>
              <c:numCache>
                <c:formatCode>0.0000E+00</c:formatCode>
                <c:ptCount val="1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numCache>
            </c:numRef>
          </c:yVal>
          <c:smooth val="0"/>
        </c:ser>
        <c:dLbls>
          <c:showLegendKey val="0"/>
          <c:showVal val="0"/>
          <c:showCatName val="0"/>
          <c:showSerName val="0"/>
          <c:showPercent val="0"/>
          <c:showBubbleSize val="0"/>
        </c:dLbls>
        <c:axId val="208048128"/>
        <c:axId val="208050048"/>
      </c:scatterChart>
      <c:valAx>
        <c:axId val="208048128"/>
        <c:scaling>
          <c:orientation val="minMax"/>
          <c:max val="10"/>
          <c:min val="0"/>
        </c:scaling>
        <c:delete val="0"/>
        <c:axPos val="b"/>
        <c:majorGridlines/>
        <c:title>
          <c:tx>
            <c:strRef>
              <c:f>'Pu238'!$B$11</c:f>
              <c:strCache>
                <c:ptCount val="1"/>
                <c:pt idx="0">
                  <c:v>Temps (années)</c:v>
                </c:pt>
              </c:strCache>
            </c:strRef>
          </c:tx>
          <c:overlay val="0"/>
        </c:title>
        <c:numFmt formatCode="General" sourceLinked="0"/>
        <c:majorTickMark val="out"/>
        <c:minorTickMark val="none"/>
        <c:tickLblPos val="nextTo"/>
        <c:crossAx val="208050048"/>
        <c:crosses val="autoZero"/>
        <c:crossBetween val="midCat"/>
      </c:valAx>
      <c:valAx>
        <c:axId val="208050048"/>
        <c:scaling>
          <c:orientation val="minMax"/>
        </c:scaling>
        <c:delete val="0"/>
        <c:axPos val="l"/>
        <c:majorGridlines/>
        <c:title>
          <c:tx>
            <c:strRef>
              <c:f>'Pu238'!$B$12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20804812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208076160"/>
        <c:axId val="208213504"/>
      </c:scatterChart>
      <c:valAx>
        <c:axId val="208076160"/>
        <c:scaling>
          <c:orientation val="minMax"/>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crossAx val="208213504"/>
        <c:crosses val="autoZero"/>
        <c:crossBetween val="midCat"/>
      </c:valAx>
      <c:valAx>
        <c:axId val="208213504"/>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crossAx val="208076160"/>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4853F8C3-8EE9-4537-9DE1-64EBCDDAF43E}" type="presOf" srcId="{D63C0960-5ECD-4B4E-AC03-FE8135C9934B}" destId="{26DFA48E-610B-4D6F-A321-1ADBC60E2DE3}" srcOrd="0" destOrd="0" presId="urn:microsoft.com/office/officeart/2005/8/layout/hierarchy1"/>
    <dgm:cxn modelId="{3E388806-B93B-4E93-B5E0-C2063E1F4072}" type="presOf" srcId="{AA2D56F1-A70C-4059-A7E5-74A579B485E9}" destId="{68A4309E-492B-47AF-A9A4-D42F5A0CE972}" srcOrd="0" destOrd="0" presId="urn:microsoft.com/office/officeart/2005/8/layout/hierarchy1"/>
    <dgm:cxn modelId="{72233178-D028-4841-8DD7-B6DEBDB37A55}" type="presOf" srcId="{15F56F9E-2EEC-4AB9-A6FF-15088D9C09F8}" destId="{4C5C347A-3E3D-415F-9F9D-5EF0DB3E377A}"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32B175BE-CD9D-4529-85EE-656B1ACB9FC7}" type="presOf" srcId="{6CE037A7-6BE2-4BAF-B1BA-A44685D88506}" destId="{DB2E4D31-B940-4021-8E45-7A0098506A6E}" srcOrd="0" destOrd="0" presId="urn:microsoft.com/office/officeart/2005/8/layout/hierarchy1"/>
    <dgm:cxn modelId="{220699FC-275C-4A4A-8751-5A78928DB5A5}" type="presOf" srcId="{22D63DBD-B174-4236-BF74-2F4268C15D6B}" destId="{3485A86E-9700-4123-AB89-294C4E312D89}" srcOrd="0" destOrd="0" presId="urn:microsoft.com/office/officeart/2005/8/layout/hierarchy1"/>
    <dgm:cxn modelId="{ADBD67D8-695C-4E53-8891-E25B96536598}" type="presOf" srcId="{361E3193-469F-4E8E-A062-4251B73D59AA}" destId="{75270CA1-F322-4CC7-8E35-39F984168233}"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413CB1E6-B1A5-4D0B-9789-2259A128FC5E}" type="presOf" srcId="{211488C1-401B-41ED-924A-6073929A1C49}" destId="{97339E4D-59D9-469F-8D62-22F4F0CACABA}" srcOrd="0" destOrd="0" presId="urn:microsoft.com/office/officeart/2005/8/layout/hierarchy1"/>
    <dgm:cxn modelId="{1276F544-9481-40D7-9C30-C64282E2A82C}" type="presOf" srcId="{8BFBBC16-3137-461B-A3C1-C553F7AB51A3}" destId="{766DC704-63A9-4FD5-B88E-34B7663D4570}" srcOrd="0" destOrd="0" presId="urn:microsoft.com/office/officeart/2005/8/layout/hierarchy1"/>
    <dgm:cxn modelId="{2056783C-F22E-45D0-B238-82C46BD5D4AB}" type="presOf" srcId="{D3AB37C3-11AF-4461-A1AD-20C749544357}" destId="{DB2EA477-0C20-492F-B919-86E21431C06B}" srcOrd="0" destOrd="0" presId="urn:microsoft.com/office/officeart/2005/8/layout/hierarchy1"/>
    <dgm:cxn modelId="{AECEE6B8-C6B7-48F2-9A68-4C22D424A1AA}" type="presOf" srcId="{C550C75F-2078-411A-92A1-F42814E9006D}" destId="{48F92A63-DC45-47C0-89E6-E7AF08DCD9E5}"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B6D19C75-683B-41B7-A0F9-E0A1F85E96C8}" type="presOf" srcId="{4BBB3874-791C-4418-8929-55239C4E107B}" destId="{C4E32681-D7AA-4272-8947-86192053A114}" srcOrd="0" destOrd="0" presId="urn:microsoft.com/office/officeart/2005/8/layout/hierarchy1"/>
    <dgm:cxn modelId="{5BA8A20A-6659-4CFE-B4CC-22C3E7A5FEF9}" type="presOf" srcId="{F996A5B9-29FD-41A6-9F0A-9483774BAA8C}" destId="{10E6D7FA-A765-4906-8E72-46362E5E3BC0}" srcOrd="0" destOrd="0" presId="urn:microsoft.com/office/officeart/2005/8/layout/hierarchy1"/>
    <dgm:cxn modelId="{D00807AD-FD82-47FB-BB6F-FA7D11ED04D1}" type="presOf" srcId="{D05EBF9D-56A6-48A5-A0E8-9AF89E4D0C00}" destId="{13B37C21-B073-41F3-894D-318C4FF5A67F}" srcOrd="0" destOrd="0" presId="urn:microsoft.com/office/officeart/2005/8/layout/hierarchy1"/>
    <dgm:cxn modelId="{9E82A273-DA02-4EEF-BC37-D03D1DF22089}" type="presOf" srcId="{0DA718BE-737C-4FA7-A036-1038B2D6F44F}" destId="{8DA09B9A-2FEA-4636-AB49-64450EEEA9CE}" srcOrd="0" destOrd="0" presId="urn:microsoft.com/office/officeart/2005/8/layout/hierarchy1"/>
    <dgm:cxn modelId="{C320D5A1-B2ED-4AE7-94B2-C51F5880887C}" type="presOf" srcId="{5E2D1C09-23CC-43B8-9527-BF717A6C1D02}" destId="{E3C131A5-52CC-4461-A9ED-A34F52D1B929}"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AAEEF22C-8C52-47C8-A0F2-C17D0F2B154A}" type="presOf" srcId="{F0199AC8-942C-45CB-AC73-DF2CC4069742}" destId="{2EA22142-ADF6-423F-A528-E58C2BCA6CE9}" srcOrd="0" destOrd="0" presId="urn:microsoft.com/office/officeart/2005/8/layout/hierarchy1"/>
    <dgm:cxn modelId="{D2BAD5BF-E4CD-404B-BDA7-9D4F0A4A3B22}" type="presParOf" srcId="{766DC704-63A9-4FD5-B88E-34B7663D4570}" destId="{3C23DC19-A7D8-46CB-A310-F36E45907767}" srcOrd="0" destOrd="0" presId="urn:microsoft.com/office/officeart/2005/8/layout/hierarchy1"/>
    <dgm:cxn modelId="{6905B488-95EC-4F1C-AC2D-F230B00577BA}" type="presParOf" srcId="{3C23DC19-A7D8-46CB-A310-F36E45907767}" destId="{FD40E41E-503B-424B-9D11-7C2542CCF211}" srcOrd="0" destOrd="0" presId="urn:microsoft.com/office/officeart/2005/8/layout/hierarchy1"/>
    <dgm:cxn modelId="{1072E11E-EFEE-4823-B374-C6A8C069B64F}" type="presParOf" srcId="{FD40E41E-503B-424B-9D11-7C2542CCF211}" destId="{3751E366-8ECB-40B2-BB90-A9CF1A150BE0}" srcOrd="0" destOrd="0" presId="urn:microsoft.com/office/officeart/2005/8/layout/hierarchy1"/>
    <dgm:cxn modelId="{1D1EB325-5C03-4D16-A133-4A49564460B5}" type="presParOf" srcId="{FD40E41E-503B-424B-9D11-7C2542CCF211}" destId="{8DA09B9A-2FEA-4636-AB49-64450EEEA9CE}" srcOrd="1" destOrd="0" presId="urn:microsoft.com/office/officeart/2005/8/layout/hierarchy1"/>
    <dgm:cxn modelId="{B7C71A48-A11E-43F1-93BF-38F9E2824E32}" type="presParOf" srcId="{3C23DC19-A7D8-46CB-A310-F36E45907767}" destId="{CC3FCFB9-C7A8-4923-B6C4-1B8FCEDCFF2E}" srcOrd="1" destOrd="0" presId="urn:microsoft.com/office/officeart/2005/8/layout/hierarchy1"/>
    <dgm:cxn modelId="{FC0476B7-4562-4C08-A041-880C672CD739}" type="presParOf" srcId="{CC3FCFB9-C7A8-4923-B6C4-1B8FCEDCFF2E}" destId="{C4E32681-D7AA-4272-8947-86192053A114}" srcOrd="0" destOrd="0" presId="urn:microsoft.com/office/officeart/2005/8/layout/hierarchy1"/>
    <dgm:cxn modelId="{D44D1EEF-FCA7-4B4D-A4D3-45C852AA5DBA}" type="presParOf" srcId="{CC3FCFB9-C7A8-4923-B6C4-1B8FCEDCFF2E}" destId="{CE0FD7F5-41B9-4039-8F6C-DCCF9DDD8081}" srcOrd="1" destOrd="0" presId="urn:microsoft.com/office/officeart/2005/8/layout/hierarchy1"/>
    <dgm:cxn modelId="{68B8F25E-719D-4407-BF36-E2ED207DAEF7}" type="presParOf" srcId="{CE0FD7F5-41B9-4039-8F6C-DCCF9DDD8081}" destId="{08E126BB-5124-4E0F-9FD3-C0EAFC5305C3}" srcOrd="0" destOrd="0" presId="urn:microsoft.com/office/officeart/2005/8/layout/hierarchy1"/>
    <dgm:cxn modelId="{2B017C94-5A1F-4976-86F8-D5F0421F9B6A}" type="presParOf" srcId="{08E126BB-5124-4E0F-9FD3-C0EAFC5305C3}" destId="{996D8BAF-B941-4975-891C-C3E299720606}" srcOrd="0" destOrd="0" presId="urn:microsoft.com/office/officeart/2005/8/layout/hierarchy1"/>
    <dgm:cxn modelId="{3D66220E-EF11-4C0A-8AF0-D8AAD8822816}" type="presParOf" srcId="{08E126BB-5124-4E0F-9FD3-C0EAFC5305C3}" destId="{E3C131A5-52CC-4461-A9ED-A34F52D1B929}" srcOrd="1" destOrd="0" presId="urn:microsoft.com/office/officeart/2005/8/layout/hierarchy1"/>
    <dgm:cxn modelId="{FC62D8B1-C822-49C2-A4CA-3A964314B059}" type="presParOf" srcId="{CE0FD7F5-41B9-4039-8F6C-DCCF9DDD8081}" destId="{A3E692FA-D05A-43ED-8172-B7B62108713A}" srcOrd="1" destOrd="0" presId="urn:microsoft.com/office/officeart/2005/8/layout/hierarchy1"/>
    <dgm:cxn modelId="{D8FEF49D-8D9C-4B4E-9BE9-4F3D8B42D589}" type="presParOf" srcId="{A3E692FA-D05A-43ED-8172-B7B62108713A}" destId="{48F92A63-DC45-47C0-89E6-E7AF08DCD9E5}" srcOrd="0" destOrd="0" presId="urn:microsoft.com/office/officeart/2005/8/layout/hierarchy1"/>
    <dgm:cxn modelId="{45E3C3ED-0CA9-4CF6-A508-DD6C7C4A1662}" type="presParOf" srcId="{A3E692FA-D05A-43ED-8172-B7B62108713A}" destId="{CF708C30-1572-43BE-833A-E2B611B6F750}" srcOrd="1" destOrd="0" presId="urn:microsoft.com/office/officeart/2005/8/layout/hierarchy1"/>
    <dgm:cxn modelId="{09C7C9DB-222F-4C42-A35A-6BBD166171F7}" type="presParOf" srcId="{CF708C30-1572-43BE-833A-E2B611B6F750}" destId="{870C8752-D919-4A4C-981B-7705D6F534C7}" srcOrd="0" destOrd="0" presId="urn:microsoft.com/office/officeart/2005/8/layout/hierarchy1"/>
    <dgm:cxn modelId="{C0FF1B3E-A95C-4C92-ADE2-7CD0CFD5C1A9}" type="presParOf" srcId="{870C8752-D919-4A4C-981B-7705D6F534C7}" destId="{5D922412-9D62-4F1C-BB62-A3A0BFD9CB4F}" srcOrd="0" destOrd="0" presId="urn:microsoft.com/office/officeart/2005/8/layout/hierarchy1"/>
    <dgm:cxn modelId="{922DE9F7-69BF-418E-AF4B-C1C67EB9E7F5}" type="presParOf" srcId="{870C8752-D919-4A4C-981B-7705D6F534C7}" destId="{68A4309E-492B-47AF-A9A4-D42F5A0CE972}" srcOrd="1" destOrd="0" presId="urn:microsoft.com/office/officeart/2005/8/layout/hierarchy1"/>
    <dgm:cxn modelId="{C622A609-35F4-4285-9E3A-FB0AB8AE2003}" type="presParOf" srcId="{CF708C30-1572-43BE-833A-E2B611B6F750}" destId="{B6A9F823-0430-48F7-90CC-5CD13836175C}" srcOrd="1" destOrd="0" presId="urn:microsoft.com/office/officeart/2005/8/layout/hierarchy1"/>
    <dgm:cxn modelId="{004AB3F5-698A-4DEF-B156-D203CC952DEE}" type="presParOf" srcId="{A3E692FA-D05A-43ED-8172-B7B62108713A}" destId="{DB2EA477-0C20-492F-B919-86E21431C06B}" srcOrd="2" destOrd="0" presId="urn:microsoft.com/office/officeart/2005/8/layout/hierarchy1"/>
    <dgm:cxn modelId="{8D50A400-EFE8-430C-AA7F-F14BD7F3D5AE}" type="presParOf" srcId="{A3E692FA-D05A-43ED-8172-B7B62108713A}" destId="{4185E2A5-6D3C-43D3-9D90-077328908E58}" srcOrd="3" destOrd="0" presId="urn:microsoft.com/office/officeart/2005/8/layout/hierarchy1"/>
    <dgm:cxn modelId="{92D4C73D-701D-4BCA-8C5E-8C4136D18231}" type="presParOf" srcId="{4185E2A5-6D3C-43D3-9D90-077328908E58}" destId="{EC453DC8-5AE0-4D38-96E1-13684E68F2D7}" srcOrd="0" destOrd="0" presId="urn:microsoft.com/office/officeart/2005/8/layout/hierarchy1"/>
    <dgm:cxn modelId="{EE70E0DF-BFF1-41F4-820F-68EAD44DD2BA}" type="presParOf" srcId="{EC453DC8-5AE0-4D38-96E1-13684E68F2D7}" destId="{D871BE78-EAC1-4EB5-B729-77F14CA3693B}" srcOrd="0" destOrd="0" presId="urn:microsoft.com/office/officeart/2005/8/layout/hierarchy1"/>
    <dgm:cxn modelId="{EE0FCD98-C57F-4FAC-B536-2A7388DB9A3F}" type="presParOf" srcId="{EC453DC8-5AE0-4D38-96E1-13684E68F2D7}" destId="{DB2E4D31-B940-4021-8E45-7A0098506A6E}" srcOrd="1" destOrd="0" presId="urn:microsoft.com/office/officeart/2005/8/layout/hierarchy1"/>
    <dgm:cxn modelId="{7110529B-1282-45DB-AA81-0CB0AFEC8A62}" type="presParOf" srcId="{4185E2A5-6D3C-43D3-9D90-077328908E58}" destId="{AE2ED649-B5DB-43AA-BB04-FA87CBACF2C0}" srcOrd="1" destOrd="0" presId="urn:microsoft.com/office/officeart/2005/8/layout/hierarchy1"/>
    <dgm:cxn modelId="{BA235AF8-101F-48FE-AB29-1F4083831B8D}" type="presParOf" srcId="{A3E692FA-D05A-43ED-8172-B7B62108713A}" destId="{75270CA1-F322-4CC7-8E35-39F984168233}" srcOrd="4" destOrd="0" presId="urn:microsoft.com/office/officeart/2005/8/layout/hierarchy1"/>
    <dgm:cxn modelId="{84F42D9B-6B86-4C27-A756-B9537D668D32}" type="presParOf" srcId="{A3E692FA-D05A-43ED-8172-B7B62108713A}" destId="{B79672B4-6BCE-4158-AEF4-4D1424943E6E}" srcOrd="5" destOrd="0" presId="urn:microsoft.com/office/officeart/2005/8/layout/hierarchy1"/>
    <dgm:cxn modelId="{6DBEE260-3696-4683-B086-4D6B9795DA8C}" type="presParOf" srcId="{B79672B4-6BCE-4158-AEF4-4D1424943E6E}" destId="{B153DD20-8663-45A8-8642-45819E825FC0}" srcOrd="0" destOrd="0" presId="urn:microsoft.com/office/officeart/2005/8/layout/hierarchy1"/>
    <dgm:cxn modelId="{1DB6C005-A567-4440-A762-C6969ED6A493}" type="presParOf" srcId="{B153DD20-8663-45A8-8642-45819E825FC0}" destId="{A5D55C17-CBCF-4017-8583-196FD8DBD617}" srcOrd="0" destOrd="0" presId="urn:microsoft.com/office/officeart/2005/8/layout/hierarchy1"/>
    <dgm:cxn modelId="{374FC936-7628-4242-99C6-B302546E430E}" type="presParOf" srcId="{B153DD20-8663-45A8-8642-45819E825FC0}" destId="{97339E4D-59D9-469F-8D62-22F4F0CACABA}" srcOrd="1" destOrd="0" presId="urn:microsoft.com/office/officeart/2005/8/layout/hierarchy1"/>
    <dgm:cxn modelId="{69099732-A884-4782-8BDE-E5D645ED7FEC}" type="presParOf" srcId="{B79672B4-6BCE-4158-AEF4-4D1424943E6E}" destId="{D2BD5B53-F793-4432-959B-9C449C9A190D}" srcOrd="1" destOrd="0" presId="urn:microsoft.com/office/officeart/2005/8/layout/hierarchy1"/>
    <dgm:cxn modelId="{5B97316D-0B46-4F7C-816E-D990A8337F19}" type="presParOf" srcId="{CC3FCFB9-C7A8-4923-B6C4-1B8FCEDCFF2E}" destId="{2EA22142-ADF6-423F-A528-E58C2BCA6CE9}" srcOrd="2" destOrd="0" presId="urn:microsoft.com/office/officeart/2005/8/layout/hierarchy1"/>
    <dgm:cxn modelId="{D36B86F7-D0C9-400E-AFDA-88B6E8D6FE15}" type="presParOf" srcId="{CC3FCFB9-C7A8-4923-B6C4-1B8FCEDCFF2E}" destId="{5E829D39-B693-468F-9380-C9F0A772A001}" srcOrd="3" destOrd="0" presId="urn:microsoft.com/office/officeart/2005/8/layout/hierarchy1"/>
    <dgm:cxn modelId="{25445104-5932-4177-BD67-37D675E03F18}" type="presParOf" srcId="{5E829D39-B693-468F-9380-C9F0A772A001}" destId="{D1C6137A-AC8E-45ED-BB80-179616346781}" srcOrd="0" destOrd="0" presId="urn:microsoft.com/office/officeart/2005/8/layout/hierarchy1"/>
    <dgm:cxn modelId="{6823BFC1-37F0-4FFE-89CD-394D4E3E69DF}" type="presParOf" srcId="{D1C6137A-AC8E-45ED-BB80-179616346781}" destId="{8F10BE6D-09CC-4547-BD0E-6B393C717615}" srcOrd="0" destOrd="0" presId="urn:microsoft.com/office/officeart/2005/8/layout/hierarchy1"/>
    <dgm:cxn modelId="{3B6C0DF5-C436-4166-8B4D-06F0A05719A6}" type="presParOf" srcId="{D1C6137A-AC8E-45ED-BB80-179616346781}" destId="{26DFA48E-610B-4D6F-A321-1ADBC60E2DE3}" srcOrd="1" destOrd="0" presId="urn:microsoft.com/office/officeart/2005/8/layout/hierarchy1"/>
    <dgm:cxn modelId="{57C8091E-F6BD-456D-92CB-334A1E5CBE51}" type="presParOf" srcId="{5E829D39-B693-468F-9380-C9F0A772A001}" destId="{1E4C6BBB-F503-40C5-8CF5-64099DDCDDD7}" srcOrd="1" destOrd="0" presId="urn:microsoft.com/office/officeart/2005/8/layout/hierarchy1"/>
    <dgm:cxn modelId="{45E28211-9297-415D-8167-6DDAD6EF55C3}" type="presParOf" srcId="{1E4C6BBB-F503-40C5-8CF5-64099DDCDDD7}" destId="{10E6D7FA-A765-4906-8E72-46362E5E3BC0}" srcOrd="0" destOrd="0" presId="urn:microsoft.com/office/officeart/2005/8/layout/hierarchy1"/>
    <dgm:cxn modelId="{32AD6BAD-F068-469B-95BA-C4273481DEE9}" type="presParOf" srcId="{1E4C6BBB-F503-40C5-8CF5-64099DDCDDD7}" destId="{789A7E36-D5AA-445E-9859-AA0806ECCD04}" srcOrd="1" destOrd="0" presId="urn:microsoft.com/office/officeart/2005/8/layout/hierarchy1"/>
    <dgm:cxn modelId="{FF868A62-EF91-476A-84FF-7204CC2310B4}" type="presParOf" srcId="{789A7E36-D5AA-445E-9859-AA0806ECCD04}" destId="{B1CDBE24-3D2E-4DC4-9C8B-593DF393A227}" srcOrd="0" destOrd="0" presId="urn:microsoft.com/office/officeart/2005/8/layout/hierarchy1"/>
    <dgm:cxn modelId="{A76B1F26-0BBC-453F-907D-2B45DD089E33}" type="presParOf" srcId="{B1CDBE24-3D2E-4DC4-9C8B-593DF393A227}" destId="{44586397-9251-4DA8-8034-DD6766DACB71}" srcOrd="0" destOrd="0" presId="urn:microsoft.com/office/officeart/2005/8/layout/hierarchy1"/>
    <dgm:cxn modelId="{FBE0F3B6-ED53-44E8-9487-558AFFAC2A9A}" type="presParOf" srcId="{B1CDBE24-3D2E-4DC4-9C8B-593DF393A227}" destId="{13B37C21-B073-41F3-894D-318C4FF5A67F}" srcOrd="1" destOrd="0" presId="urn:microsoft.com/office/officeart/2005/8/layout/hierarchy1"/>
    <dgm:cxn modelId="{D14DEB1E-CB8C-437D-AD04-88B04377CDD9}" type="presParOf" srcId="{789A7E36-D5AA-445E-9859-AA0806ECCD04}" destId="{C7E4FAE9-C2FF-415E-B29E-9ABABD0754C9}" srcOrd="1" destOrd="0" presId="urn:microsoft.com/office/officeart/2005/8/layout/hierarchy1"/>
    <dgm:cxn modelId="{84076A3A-7576-4112-B3DC-2C7180D21E46}" type="presParOf" srcId="{1E4C6BBB-F503-40C5-8CF5-64099DDCDDD7}" destId="{3485A86E-9700-4123-AB89-294C4E312D89}" srcOrd="2" destOrd="0" presId="urn:microsoft.com/office/officeart/2005/8/layout/hierarchy1"/>
    <dgm:cxn modelId="{A03FEFAE-C1EA-4109-BCE2-C625EEFAF292}" type="presParOf" srcId="{1E4C6BBB-F503-40C5-8CF5-64099DDCDDD7}" destId="{BB35FA86-8C6F-411E-B1E7-D9183EABFEEB}" srcOrd="3" destOrd="0" presId="urn:microsoft.com/office/officeart/2005/8/layout/hierarchy1"/>
    <dgm:cxn modelId="{994D2DE9-D272-4949-B6C8-C77EB513E2B0}" type="presParOf" srcId="{BB35FA86-8C6F-411E-B1E7-D9183EABFEEB}" destId="{0B315B98-BD32-441B-982D-18512AF2F5E1}" srcOrd="0" destOrd="0" presId="urn:microsoft.com/office/officeart/2005/8/layout/hierarchy1"/>
    <dgm:cxn modelId="{D956D30F-1C74-4019-928F-4660EB0CD4FE}" type="presParOf" srcId="{0B315B98-BD32-441B-982D-18512AF2F5E1}" destId="{D2B31748-4114-471D-937E-8601A807DC54}" srcOrd="0" destOrd="0" presId="urn:microsoft.com/office/officeart/2005/8/layout/hierarchy1"/>
    <dgm:cxn modelId="{6A29B3BA-67FB-43B5-A407-84553B954268}" type="presParOf" srcId="{0B315B98-BD32-441B-982D-18512AF2F5E1}" destId="{4C5C347A-3E3D-415F-9F9D-5EF0DB3E377A}" srcOrd="1" destOrd="0" presId="urn:microsoft.com/office/officeart/2005/8/layout/hierarchy1"/>
    <dgm:cxn modelId="{760A73DB-8119-4B12-B2E4-630266F5A09F}"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0.85049</cdr:x>
      <cdr:y>0.58759</cdr:y>
    </cdr:from>
    <cdr:to>
      <cdr:x>0.98535</cdr:x>
      <cdr:y>0.85153</cdr:y>
    </cdr:to>
    <cdr:sp macro="" textlink="">
      <cdr:nvSpPr>
        <cdr:cNvPr id="2"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0.85049</cdr:x>
      <cdr:y>0.58759</cdr:y>
    </cdr:from>
    <cdr:to>
      <cdr:x>0.98535</cdr:x>
      <cdr:y>0.85153</cdr:y>
    </cdr:to>
    <cdr:sp macro="" textlink="">
      <cdr:nvSpPr>
        <cdr:cNvPr id="3"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AF0D6-1099-4DA6-8E67-5FC72AD2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0</TotalTime>
  <Pages>49</Pages>
  <Words>10522</Words>
  <Characters>57875</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68261</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2014-08-29T15:46:00Z</dcterms:created>
  <dcterms:modified xsi:type="dcterms:W3CDTF">2014-08-29T15:46:00Z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